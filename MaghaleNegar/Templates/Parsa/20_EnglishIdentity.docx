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noProof/>
          <w:lang w:bidi="fa-IR"/>
        </w:rPr>
        <w:tag w:val="_field_Icon_University"/>
        <w:id w:val="1988823153"/>
        <w:picture/>
      </w:sdtPr>
      <w:sdtEndPr/>
      <w:sdtContent>
        <w:p w14:paraId="5604B345" w14:textId="0C412C1C" w:rsidR="005937DB" w:rsidRPr="005937DB" w:rsidRDefault="005937DB" w:rsidP="005937DB">
          <w:pPr>
            <w:bidi w:val="0"/>
            <w:spacing w:line="360" w:lineRule="auto"/>
            <w:contextualSpacing/>
            <w:jc w:val="center"/>
            <w:rPr>
              <w:b/>
              <w:bCs/>
              <w:lang w:bidi="fa-IR"/>
            </w:rPr>
          </w:pPr>
          <w:r w:rsidRPr="005937DB">
            <w:rPr>
              <w:b/>
              <w:bCs/>
              <w:noProof/>
              <w:lang w:bidi="fa-IR"/>
            </w:rPr>
            <w:drawing>
              <wp:inline distT="0" distB="0" distL="0" distR="0" wp14:anchorId="1D4C5151" wp14:editId="13D85969">
                <wp:extent cx="668860" cy="10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860" cy="10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8"/>
          <w:lang w:bidi="fa-IR"/>
        </w:rPr>
        <w:tag w:val="_field_University_En"/>
        <w:id w:val="1637603196"/>
        <w:placeholder>
          <w:docPart w:val="59461447981143E785C3A0B4862DAD31"/>
        </w:placeholder>
      </w:sdtPr>
      <w:sdtEndPr/>
      <w:sdtContent>
        <w:p w14:paraId="0D5E470B" w14:textId="32326242" w:rsidR="005937DB" w:rsidRPr="008A7485" w:rsidRDefault="007A3293" w:rsidP="005937DB">
          <w:pPr>
            <w:bidi w:val="0"/>
            <w:spacing w:line="360" w:lineRule="auto"/>
            <w:contextualSpacing/>
            <w:jc w:val="center"/>
            <w:rPr>
              <w:b/>
              <w:bCs/>
              <w:sz w:val="28"/>
              <w:lang w:bidi="fa-IR"/>
            </w:rPr>
          </w:pPr>
          <w:r>
            <w:rPr>
              <w:b/>
              <w:bCs/>
              <w:sz w:val="28"/>
              <w:lang w:bidi="fa-IR"/>
            </w:rPr>
            <w:t>University</w:t>
          </w:r>
        </w:p>
      </w:sdtContent>
    </w:sdt>
    <w:sdt>
      <w:sdtPr>
        <w:rPr>
          <w:b/>
          <w:szCs w:val="24"/>
          <w:lang w:bidi="fa-IR"/>
        </w:rPr>
        <w:tag w:val="_field_Department_En"/>
        <w:id w:val="227117678"/>
        <w:placeholder>
          <w:docPart w:val="B151086BDED147B9935FFD23D39EBF64"/>
        </w:placeholder>
      </w:sdtPr>
      <w:sdtEndPr/>
      <w:sdtContent>
        <w:p w14:paraId="74D836D4" w14:textId="041DE678" w:rsidR="005937DB" w:rsidRPr="008A7485" w:rsidRDefault="00B22491" w:rsidP="005937DB">
          <w:pPr>
            <w:bidi w:val="0"/>
            <w:spacing w:line="360" w:lineRule="auto"/>
            <w:contextualSpacing/>
            <w:jc w:val="center"/>
            <w:rPr>
              <w:b/>
              <w:szCs w:val="24"/>
              <w:lang w:bidi="fa-IR"/>
            </w:rPr>
          </w:pPr>
          <w:r>
            <w:rPr>
              <w:b/>
              <w:szCs w:val="24"/>
              <w:lang w:bidi="fa-IR"/>
            </w:rPr>
            <w:t>Department</w:t>
          </w:r>
        </w:p>
      </w:sdtContent>
    </w:sdt>
    <w:sdt>
      <w:sdtPr>
        <w:rPr>
          <w:sz w:val="22"/>
          <w:szCs w:val="22"/>
          <w:lang w:bidi="fa-IR"/>
        </w:rPr>
        <w:tag w:val="_field_Group_En"/>
        <w:id w:val="-425658904"/>
        <w:placeholder>
          <w:docPart w:val="FBFBED42587341BE83B0E9A6213E14E5"/>
        </w:placeholder>
      </w:sdtPr>
      <w:sdtEndPr/>
      <w:sdtContent>
        <w:p w14:paraId="25BC47F2" w14:textId="6023F692" w:rsidR="005937DB" w:rsidRPr="008A7485" w:rsidRDefault="00F46A3A" w:rsidP="005937DB">
          <w:pPr>
            <w:bidi w:val="0"/>
            <w:spacing w:line="360" w:lineRule="auto"/>
            <w:contextualSpacing/>
            <w:jc w:val="center"/>
            <w:rPr>
              <w:sz w:val="22"/>
              <w:szCs w:val="22"/>
              <w:lang w:bidi="fa-IR"/>
            </w:rPr>
          </w:pPr>
          <w:r>
            <w:rPr>
              <w:sz w:val="22"/>
              <w:szCs w:val="22"/>
              <w:lang w:bidi="fa-IR"/>
            </w:rPr>
            <w:t>Group</w:t>
          </w:r>
        </w:p>
      </w:sdtContent>
    </w:sdt>
    <w:p w14:paraId="4320DC2A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5EAB1B83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654B4BC7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14A6ED4F" w14:textId="2F2BCC11" w:rsidR="005937DB" w:rsidRPr="008A7485" w:rsidRDefault="005937DB" w:rsidP="005937DB">
      <w:pPr>
        <w:bidi w:val="0"/>
        <w:spacing w:line="360" w:lineRule="auto"/>
        <w:contextualSpacing/>
        <w:jc w:val="center"/>
        <w:rPr>
          <w:b/>
          <w:bCs/>
          <w:sz w:val="26"/>
          <w:szCs w:val="26"/>
          <w:rtl/>
          <w:lang w:bidi="fa-IR"/>
        </w:rPr>
      </w:pPr>
      <w:r w:rsidRPr="008A7485">
        <w:rPr>
          <w:b/>
          <w:bCs/>
          <w:sz w:val="26"/>
          <w:szCs w:val="26"/>
          <w:lang w:bidi="fa-IR"/>
        </w:rPr>
        <w:t xml:space="preserve">A </w:t>
      </w:r>
      <w:sdt>
        <w:sdtPr>
          <w:rPr>
            <w:b/>
            <w:bCs/>
            <w:sz w:val="26"/>
            <w:szCs w:val="26"/>
            <w:lang w:bidi="fa-IR"/>
          </w:rPr>
          <w:tag w:val="_field_Type_En"/>
          <w:id w:val="1404112049"/>
          <w:placeholder>
            <w:docPart w:val="9B7493D417A14FBEAA2C02A1DC952FCF"/>
          </w:placeholder>
        </w:sdtPr>
        <w:sdtEndPr/>
        <w:sdtContent>
          <w:r w:rsidR="007A3293">
            <w:rPr>
              <w:b/>
              <w:bCs/>
              <w:sz w:val="26"/>
              <w:szCs w:val="26"/>
              <w:lang w:bidi="fa-IR"/>
            </w:rPr>
            <w:t>Type</w:t>
          </w:r>
        </w:sdtContent>
      </w:sdt>
      <w:r w:rsidRPr="008A7485">
        <w:rPr>
          <w:b/>
          <w:bCs/>
          <w:sz w:val="26"/>
          <w:szCs w:val="26"/>
          <w:lang w:bidi="fa-IR"/>
        </w:rPr>
        <w:t xml:space="preserve"> Submitted in Partial Fulfillment of the Requirements for the </w:t>
      </w:r>
      <w:sdt>
        <w:sdtPr>
          <w:rPr>
            <w:b/>
            <w:bCs/>
            <w:sz w:val="26"/>
            <w:szCs w:val="26"/>
            <w:lang w:bidi="fa-IR"/>
          </w:rPr>
          <w:tag w:val="_field_AcademicDegree_En"/>
          <w:id w:val="797578482"/>
          <w:placeholder>
            <w:docPart w:val="0BCB06602DCE4347B8707F2FC6020CE6"/>
          </w:placeholder>
        </w:sdtPr>
        <w:sdtEndPr/>
        <w:sdtContent>
          <w:r w:rsidR="007A3293">
            <w:rPr>
              <w:b/>
              <w:bCs/>
              <w:sz w:val="26"/>
              <w:szCs w:val="26"/>
              <w:lang w:bidi="fa-IR"/>
            </w:rPr>
            <w:t>Degree</w:t>
          </w:r>
        </w:sdtContent>
      </w:sdt>
      <w:r w:rsidRPr="008A7485">
        <w:rPr>
          <w:b/>
          <w:bCs/>
          <w:sz w:val="26"/>
          <w:szCs w:val="26"/>
          <w:lang w:bidi="fa-IR"/>
        </w:rPr>
        <w:t xml:space="preserve"> in </w:t>
      </w:r>
      <w:sdt>
        <w:sdtPr>
          <w:rPr>
            <w:b/>
            <w:bCs/>
            <w:sz w:val="26"/>
            <w:szCs w:val="26"/>
            <w:lang w:bidi="fa-IR"/>
          </w:rPr>
          <w:tag w:val="_field_FieldOfStudy_En"/>
          <w:id w:val="-114522726"/>
          <w:placeholder>
            <w:docPart w:val="5DDD17E944AB4136851ADD99242B8F63"/>
          </w:placeholder>
        </w:sdtPr>
        <w:sdtEndPr/>
        <w:sdtContent>
          <w:r w:rsidR="007A3293">
            <w:rPr>
              <w:b/>
              <w:bCs/>
              <w:sz w:val="26"/>
              <w:szCs w:val="26"/>
              <w:lang w:bidi="fa-IR"/>
            </w:rPr>
            <w:t>Field of Study</w:t>
          </w:r>
        </w:sdtContent>
      </w:sdt>
    </w:p>
    <w:p w14:paraId="62EAA545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5ED34366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sdt>
      <w:sdtPr>
        <w:rPr>
          <w:b/>
          <w:bCs/>
          <w:sz w:val="32"/>
          <w:szCs w:val="32"/>
          <w:lang w:bidi="fa-IR"/>
        </w:rPr>
        <w:tag w:val="_field_Title_En"/>
        <w:id w:val="1403337517"/>
        <w:placeholder>
          <w:docPart w:val="37D07C666F8044B8897624D76B8AEE5A"/>
        </w:placeholder>
      </w:sdtPr>
      <w:sdtEndPr/>
      <w:sdtContent>
        <w:p w14:paraId="69CD7924" w14:textId="7E6745D4" w:rsidR="005937DB" w:rsidRPr="008A7485" w:rsidRDefault="007A3293" w:rsidP="005937DB">
          <w:pPr>
            <w:bidi w:val="0"/>
            <w:spacing w:line="360" w:lineRule="auto"/>
            <w:contextualSpacing/>
            <w:jc w:val="center"/>
            <w:rPr>
              <w:b/>
              <w:bCs/>
              <w:sz w:val="32"/>
              <w:szCs w:val="32"/>
              <w:lang w:bidi="fa-IR"/>
            </w:rPr>
          </w:pPr>
          <w:r>
            <w:rPr>
              <w:b/>
              <w:bCs/>
              <w:sz w:val="32"/>
              <w:szCs w:val="32"/>
              <w:lang w:bidi="fa-IR"/>
            </w:rPr>
            <w:t>Title</w:t>
          </w:r>
        </w:p>
      </w:sdtContent>
    </w:sdt>
    <w:p w14:paraId="0AAD5929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p w14:paraId="37422FC5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/>
          <w:bCs/>
          <w:lang w:bidi="fa-IR"/>
        </w:rPr>
      </w:pPr>
    </w:p>
    <w:sdt>
      <w:sdtPr>
        <w:rPr>
          <w:b/>
          <w:bCs/>
          <w:sz w:val="28"/>
          <w:szCs w:val="32"/>
          <w:lang w:bidi="fa-IR"/>
        </w:rPr>
        <w:tag w:val="_field_Author_Title_En"/>
        <w:id w:val="-189683678"/>
        <w:placeholder>
          <w:docPart w:val="F78C0D25B17B48B183642A27A9C69F8A"/>
        </w:placeholder>
      </w:sdtPr>
      <w:sdtEndPr/>
      <w:sdtContent>
        <w:p w14:paraId="012F630D" w14:textId="4A9E23CE" w:rsidR="005937DB" w:rsidRPr="005937DB" w:rsidRDefault="005937DB" w:rsidP="005937DB">
          <w:pPr>
            <w:bidi w:val="0"/>
            <w:spacing w:line="360" w:lineRule="auto"/>
            <w:contextualSpacing/>
            <w:jc w:val="center"/>
            <w:rPr>
              <w:b/>
              <w:bCs/>
              <w:sz w:val="28"/>
              <w:szCs w:val="32"/>
              <w:lang w:bidi="fa-IR"/>
            </w:rPr>
          </w:pPr>
          <w:r w:rsidRPr="005937DB">
            <w:rPr>
              <w:b/>
              <w:bCs/>
              <w:sz w:val="28"/>
              <w:szCs w:val="32"/>
              <w:lang w:bidi="fa-IR"/>
            </w:rPr>
            <w:t>By:</w:t>
          </w:r>
        </w:p>
      </w:sdtContent>
    </w:sdt>
    <w:sdt>
      <w:sdtPr>
        <w:rPr>
          <w:bCs/>
          <w:sz w:val="26"/>
          <w:szCs w:val="26"/>
          <w:lang w:bidi="fa-IR"/>
        </w:rPr>
        <w:tag w:val="_field_Author_En"/>
        <w:id w:val="-746652732"/>
        <w:placeholder>
          <w:docPart w:val="59104D7AB2D84C19BBB7D63D6863BFA4"/>
        </w:placeholder>
      </w:sdtPr>
      <w:sdtEndPr/>
      <w:sdtContent>
        <w:p w14:paraId="11F78BF8" w14:textId="188D9EA4" w:rsidR="005937DB" w:rsidRPr="008A7485" w:rsidRDefault="007A3293" w:rsidP="005937DB">
          <w:pPr>
            <w:bidi w:val="0"/>
            <w:spacing w:line="360" w:lineRule="auto"/>
            <w:contextualSpacing/>
            <w:jc w:val="center"/>
            <w:rPr>
              <w:bCs/>
              <w:sz w:val="26"/>
              <w:szCs w:val="26"/>
              <w:lang w:bidi="fa-IR"/>
            </w:rPr>
          </w:pPr>
          <w:r>
            <w:rPr>
              <w:bCs/>
              <w:sz w:val="26"/>
              <w:szCs w:val="26"/>
              <w:lang w:bidi="fa-IR"/>
            </w:rPr>
            <w:t>By</w:t>
          </w:r>
        </w:p>
      </w:sdtContent>
    </w:sdt>
    <w:p w14:paraId="60C15CF2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Cs/>
          <w:lang w:bidi="fa-IR"/>
        </w:rPr>
      </w:pPr>
    </w:p>
    <w:p w14:paraId="75178990" w14:textId="77777777" w:rsidR="005937DB" w:rsidRPr="005937DB" w:rsidRDefault="005937DB" w:rsidP="005937DB">
      <w:pPr>
        <w:bidi w:val="0"/>
        <w:spacing w:line="360" w:lineRule="auto"/>
        <w:contextualSpacing/>
        <w:jc w:val="center"/>
        <w:rPr>
          <w:bCs/>
          <w:lang w:bidi="fa-IR"/>
        </w:rPr>
      </w:pPr>
    </w:p>
    <w:p w14:paraId="2442F31D" w14:textId="2496A0D5" w:rsidR="007C1C74" w:rsidRPr="008A7485" w:rsidRDefault="005937DB" w:rsidP="00953CCE">
      <w:pPr>
        <w:bidi w:val="0"/>
        <w:spacing w:line="360" w:lineRule="auto"/>
        <w:ind w:firstLine="360"/>
        <w:contextualSpacing/>
        <w:rPr>
          <w:bCs/>
          <w:sz w:val="26"/>
          <w:szCs w:val="26"/>
          <w:lang w:bidi="fa-IR"/>
        </w:rPr>
      </w:pPr>
      <w:r w:rsidRPr="008A7485">
        <w:rPr>
          <w:bCs/>
          <w:sz w:val="26"/>
          <w:szCs w:val="26"/>
          <w:lang w:bidi="fa-IR"/>
        </w:rPr>
        <w:t xml:space="preserve">Evaluated and Approved by </w:t>
      </w:r>
      <w:sdt>
        <w:sdtPr>
          <w:rPr>
            <w:bCs/>
            <w:sz w:val="26"/>
            <w:szCs w:val="26"/>
            <w:lang w:bidi="fa-IR"/>
          </w:rPr>
          <w:tag w:val="_field_Type_En"/>
          <w:id w:val="624885718"/>
          <w:placeholder>
            <w:docPart w:val="C5529E9D813C4319844DB1C1AEF6B05B"/>
          </w:placeholder>
        </w:sdtPr>
        <w:sdtEndPr/>
        <w:sdtContent>
          <w:r w:rsidR="007A3293">
            <w:rPr>
              <w:bCs/>
              <w:sz w:val="26"/>
              <w:szCs w:val="26"/>
              <w:lang w:bidi="fa-IR"/>
            </w:rPr>
            <w:t>Type</w:t>
          </w:r>
        </w:sdtContent>
      </w:sdt>
      <w:r w:rsidRPr="008A7485">
        <w:rPr>
          <w:bCs/>
          <w:sz w:val="26"/>
          <w:szCs w:val="26"/>
          <w:lang w:bidi="fa-IR"/>
        </w:rPr>
        <w:t xml:space="preserve"> Committee, on </w:t>
      </w:r>
      <w:sdt>
        <w:sdtPr>
          <w:rPr>
            <w:bCs/>
            <w:sz w:val="26"/>
            <w:szCs w:val="26"/>
            <w:lang w:bidi="fa-IR"/>
          </w:rPr>
          <w:tag w:val="_field_DefenseDate_En"/>
          <w:id w:val="50654720"/>
          <w:placeholder>
            <w:docPart w:val="369712EFB9294CD797A499D939B100D8"/>
          </w:placeholder>
        </w:sdtPr>
        <w:sdtEndPr/>
        <w:sdtContent>
          <w:r w:rsidR="001562E6">
            <w:rPr>
              <w:bCs/>
              <w:sz w:val="26"/>
              <w:szCs w:val="26"/>
              <w:lang w:bidi="fa-IR"/>
            </w:rPr>
            <w:t>Defense Date</w:t>
          </w:r>
        </w:sdtContent>
      </w:sdt>
    </w:p>
    <w:p w14:paraId="6F394DB9" w14:textId="0DA3AD26" w:rsidR="005937DB" w:rsidRPr="008A7485" w:rsidRDefault="006F5A87" w:rsidP="005937DB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sz w:val="26"/>
            <w:szCs w:val="26"/>
            <w:lang w:bidi="fa-IR"/>
          </w:rPr>
          <w:tag w:val="_field_Supervisor_Title_En"/>
          <w:id w:val="-1234461439"/>
          <w:placeholder>
            <w:docPart w:val="4376AC2CE53F4F08BBCA5E6242D93786"/>
          </w:placeholder>
        </w:sdtPr>
        <w:sdtEndPr/>
        <w:sdtContent>
          <w:r w:rsidR="005937DB" w:rsidRPr="008A7485">
            <w:rPr>
              <w:bCs/>
              <w:sz w:val="26"/>
              <w:szCs w:val="26"/>
              <w:lang w:bidi="fa-IR"/>
            </w:rPr>
            <w:t>Supervisor: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 </w:t>
      </w:r>
      <w:sdt>
        <w:sdtPr>
          <w:rPr>
            <w:bCs/>
            <w:sz w:val="26"/>
            <w:szCs w:val="26"/>
            <w:lang w:bidi="fa-IR"/>
          </w:rPr>
          <w:tag w:val="_field_Supervisor_En"/>
          <w:id w:val="1750545167"/>
          <w:placeholder>
            <w:docPart w:val="7BA41D61E4E14D9D8350646E583D05DF"/>
          </w:placeholder>
        </w:sdtPr>
        <w:sdtEndPr/>
        <w:sdtContent>
          <w:r w:rsidR="007A3293">
            <w:rPr>
              <w:bCs/>
              <w:sz w:val="26"/>
              <w:szCs w:val="26"/>
              <w:lang w:bidi="fa-IR"/>
            </w:rPr>
            <w:t>Supervisor</w:t>
          </w:r>
        </w:sdtContent>
      </w:sdt>
    </w:p>
    <w:p w14:paraId="04679D82" w14:textId="3A42EB4D" w:rsidR="005937DB" w:rsidRPr="008A7485" w:rsidRDefault="006F5A87" w:rsidP="00A80289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sz w:val="26"/>
            <w:szCs w:val="26"/>
            <w:lang w:bidi="fa-IR"/>
          </w:rPr>
          <w:tag w:val="_field_Advisor_Title_En"/>
          <w:id w:val="-1339613393"/>
          <w:placeholder>
            <w:docPart w:val="48EBB4154D5E4F3298B137D95EA06CD8"/>
          </w:placeholder>
        </w:sdtPr>
        <w:sdtEndPr/>
        <w:sdtContent>
          <w:r w:rsidR="00E466DA">
            <w:rPr>
              <w:bCs/>
              <w:sz w:val="26"/>
              <w:szCs w:val="26"/>
              <w:lang w:bidi="fa-IR"/>
            </w:rPr>
            <w:t>Advisor</w:t>
          </w:r>
          <w:r w:rsidR="004E4F7E">
            <w:rPr>
              <w:bCs/>
              <w:sz w:val="26"/>
              <w:szCs w:val="26"/>
              <w:lang w:bidi="fa-IR"/>
            </w:rPr>
            <w:t>: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 </w:t>
      </w:r>
      <w:sdt>
        <w:sdtPr>
          <w:rPr>
            <w:bCs/>
            <w:sz w:val="26"/>
            <w:szCs w:val="26"/>
            <w:lang w:bidi="fa-IR"/>
          </w:rPr>
          <w:tag w:val="_field_Advisor_En"/>
          <w:id w:val="-1488858765"/>
          <w:placeholder>
            <w:docPart w:val="A5CF54E3003645D3925239EDEC63C11C"/>
          </w:placeholder>
        </w:sdtPr>
        <w:sdtEndPr/>
        <w:sdtContent>
          <w:r w:rsidR="00E466DA">
            <w:rPr>
              <w:bCs/>
              <w:sz w:val="26"/>
              <w:szCs w:val="26"/>
              <w:lang w:bidi="fa-IR"/>
            </w:rPr>
            <w:t>Advisor(Optional)</w:t>
          </w:r>
        </w:sdtContent>
      </w:sdt>
    </w:p>
    <w:p w14:paraId="16123BE7" w14:textId="25EC1542" w:rsidR="005937DB" w:rsidRPr="008A7485" w:rsidRDefault="006F5A87" w:rsidP="005937DB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kern w:val="0"/>
            <w:sz w:val="26"/>
            <w:szCs w:val="26"/>
            <w:lang w:bidi="fa-IR"/>
            <w14:ligatures w14:val="none"/>
          </w:rPr>
          <w:alias w:val="Name Of Examiner"/>
          <w:tag w:val="Name Of Examiner"/>
          <w:id w:val="-1015459996"/>
          <w:placeholder>
            <w:docPart w:val="673B4997F97348F691C744F1E4575ADB"/>
          </w:placeholder>
          <w15:color w:val="000000"/>
          <w:text/>
        </w:sdtPr>
        <w:sdtEndPr/>
        <w:sdtContent>
          <w:r w:rsidR="000D70A5">
            <w:rPr>
              <w:bCs/>
              <w:kern w:val="0"/>
              <w:sz w:val="26"/>
              <w:szCs w:val="26"/>
              <w:lang w:bidi="fa-IR"/>
              <w14:ligatures w14:val="none"/>
            </w:rPr>
            <w:t xml:space="preserve">Name </w:t>
          </w:r>
          <w:r w:rsidR="000D70A5" w:rsidRPr="000D70A5">
            <w:rPr>
              <w:bCs/>
              <w:kern w:val="0"/>
              <w:sz w:val="26"/>
              <w:szCs w:val="26"/>
              <w:lang w:bidi="fa-IR"/>
              <w14:ligatures w14:val="none"/>
            </w:rPr>
            <w:t>Of Examiner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, </w:t>
      </w:r>
      <w:sdt>
        <w:sdtPr>
          <w:rPr>
            <w:bCs/>
            <w:sz w:val="26"/>
            <w:szCs w:val="26"/>
            <w:lang w:bidi="fa-IR"/>
          </w:rPr>
          <w:id w:val="-424575597"/>
          <w:placeholder>
            <w:docPart w:val="50179AFA5D28408D8BB2CB4FF8FBF772"/>
          </w:placeholder>
          <w15:color w:val="000000"/>
          <w:comboBox>
            <w:listItem w:value="Choose an item."/>
            <w:listItem w:displayText="Assoc. Professor" w:value="Assoc. Professor"/>
            <w:listItem w:displayText="Professor" w:value="Professor"/>
            <w:listItem w:displayText="Assist. Professor" w:value="Assist. Professor"/>
          </w:comboBox>
        </w:sdtPr>
        <w:sdtEndPr/>
        <w:sdtContent>
          <w:r w:rsidR="007A3293">
            <w:rPr>
              <w:bCs/>
              <w:sz w:val="26"/>
              <w:szCs w:val="26"/>
              <w:lang w:bidi="fa-IR"/>
            </w:rPr>
            <w:t>Choose an item.</w:t>
          </w:r>
        </w:sdtContent>
      </w:sdt>
      <w:r w:rsidR="00AE2B09" w:rsidRPr="008A7485">
        <w:rPr>
          <w:bCs/>
          <w:sz w:val="26"/>
          <w:szCs w:val="26"/>
          <w:lang w:bidi="fa-IR"/>
        </w:rPr>
        <w:t xml:space="preserve"> </w:t>
      </w:r>
      <w:r w:rsidR="005937DB" w:rsidRPr="008A7485">
        <w:rPr>
          <w:bCs/>
          <w:sz w:val="26"/>
          <w:szCs w:val="26"/>
          <w:lang w:bidi="fa-IR"/>
        </w:rPr>
        <w:t>(Examiner)</w:t>
      </w:r>
    </w:p>
    <w:p w14:paraId="5490BED2" w14:textId="38F41C3F" w:rsidR="005937DB" w:rsidRPr="008A7485" w:rsidRDefault="006F5A87" w:rsidP="005937DB">
      <w:pPr>
        <w:pStyle w:val="ListParagraph"/>
        <w:numPr>
          <w:ilvl w:val="0"/>
          <w:numId w:val="11"/>
        </w:numPr>
        <w:bidi w:val="0"/>
        <w:spacing w:line="360" w:lineRule="auto"/>
        <w:rPr>
          <w:bCs/>
          <w:sz w:val="26"/>
          <w:szCs w:val="26"/>
          <w:lang w:bidi="fa-IR"/>
        </w:rPr>
      </w:pPr>
      <w:sdt>
        <w:sdtPr>
          <w:rPr>
            <w:bCs/>
            <w:kern w:val="0"/>
            <w:sz w:val="26"/>
            <w:szCs w:val="26"/>
            <w:lang w:bidi="fa-IR"/>
            <w14:ligatures w14:val="none"/>
          </w:rPr>
          <w:alias w:val="Name Of Examiner"/>
          <w:tag w:val="Name Of Examiner"/>
          <w:id w:val="-1200390088"/>
          <w:placeholder>
            <w:docPart w:val="443E842842104E4B801D985D06535BF2"/>
          </w:placeholder>
          <w15:color w:val="000000"/>
          <w:text/>
        </w:sdtPr>
        <w:sdtEndPr/>
        <w:sdtContent>
          <w:r w:rsidR="00CE6EB8">
            <w:rPr>
              <w:bCs/>
              <w:kern w:val="0"/>
              <w:sz w:val="26"/>
              <w:szCs w:val="26"/>
              <w:lang w:bidi="fa-IR"/>
              <w14:ligatures w14:val="none"/>
            </w:rPr>
            <w:t xml:space="preserve">Name </w:t>
          </w:r>
          <w:r w:rsidR="00CE6EB8" w:rsidRPr="00CE6EB8">
            <w:rPr>
              <w:bCs/>
              <w:kern w:val="0"/>
              <w:sz w:val="26"/>
              <w:szCs w:val="26"/>
              <w:lang w:bidi="fa-IR"/>
              <w14:ligatures w14:val="none"/>
            </w:rPr>
            <w:t>Of Examiner</w:t>
          </w:r>
        </w:sdtContent>
      </w:sdt>
      <w:r w:rsidR="005937DB" w:rsidRPr="008A7485">
        <w:rPr>
          <w:bCs/>
          <w:sz w:val="26"/>
          <w:szCs w:val="26"/>
          <w:lang w:bidi="fa-IR"/>
        </w:rPr>
        <w:t xml:space="preserve">, </w:t>
      </w:r>
      <w:sdt>
        <w:sdtPr>
          <w:rPr>
            <w:bCs/>
            <w:sz w:val="26"/>
            <w:szCs w:val="26"/>
            <w:lang w:bidi="fa-IR"/>
          </w:rPr>
          <w:id w:val="-335152367"/>
          <w:placeholder>
            <w:docPart w:val="A9BCCCB10EE844F0B105A0F2B4C6FAF7"/>
          </w:placeholder>
          <w15:color w:val="000000"/>
          <w:comboBox>
            <w:listItem w:value="Choose an item."/>
            <w:listItem w:displayText="Assoc. Professor" w:value="Assoc. Professor"/>
            <w:listItem w:displayText="Professor" w:value="Professor"/>
            <w:listItem w:displayText="Assist. Professor" w:value="Assist. Professor"/>
          </w:comboBox>
        </w:sdtPr>
        <w:sdtEndPr/>
        <w:sdtContent>
          <w:r w:rsidR="007A3293">
            <w:rPr>
              <w:bCs/>
              <w:sz w:val="26"/>
              <w:szCs w:val="26"/>
              <w:lang w:bidi="fa-IR"/>
            </w:rPr>
            <w:t>Choose an item.</w:t>
          </w:r>
        </w:sdtContent>
      </w:sdt>
      <w:r w:rsidR="00AE2B09" w:rsidRPr="008A7485">
        <w:rPr>
          <w:bCs/>
          <w:sz w:val="26"/>
          <w:szCs w:val="26"/>
          <w:lang w:bidi="fa-IR"/>
        </w:rPr>
        <w:t xml:space="preserve"> </w:t>
      </w:r>
      <w:r w:rsidR="005937DB" w:rsidRPr="008A7485">
        <w:rPr>
          <w:bCs/>
          <w:sz w:val="26"/>
          <w:szCs w:val="26"/>
          <w:lang w:bidi="fa-IR"/>
        </w:rPr>
        <w:t>(Examiner)</w:t>
      </w:r>
    </w:p>
    <w:p w14:paraId="11F7B18D" w14:textId="77777777" w:rsidR="001B7DEF" w:rsidRPr="00C407AD" w:rsidRDefault="001B7DEF" w:rsidP="005937DB">
      <w:pPr>
        <w:bidi w:val="0"/>
        <w:spacing w:line="360" w:lineRule="auto"/>
        <w:contextualSpacing/>
        <w:rPr>
          <w:lang w:bidi="fa-IR"/>
        </w:rPr>
      </w:pPr>
    </w:p>
    <w:sectPr w:rsidR="001B7DEF" w:rsidRPr="00C407AD" w:rsidSect="00CC5E44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4245E" w14:textId="77777777" w:rsidR="00ED26C2" w:rsidRDefault="00ED26C2" w:rsidP="00495126">
      <w:pPr>
        <w:spacing w:before="0" w:after="0"/>
      </w:pPr>
      <w:r>
        <w:separator/>
      </w:r>
    </w:p>
  </w:endnote>
  <w:endnote w:type="continuationSeparator" w:id="0">
    <w:p w14:paraId="3FBF2CA6" w14:textId="77777777" w:rsidR="00ED26C2" w:rsidRDefault="00ED26C2" w:rsidP="0049512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5165E" w14:textId="4F692F10" w:rsidR="00495126" w:rsidRDefault="00495126" w:rsidP="00495126">
    <w:pPr>
      <w:pStyle w:val="Footer"/>
      <w:bidi w:val="0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4ADE" w14:textId="77777777" w:rsidR="00ED26C2" w:rsidRDefault="00ED26C2" w:rsidP="00495126">
      <w:pPr>
        <w:spacing w:before="0" w:after="0"/>
      </w:pPr>
      <w:r>
        <w:separator/>
      </w:r>
    </w:p>
  </w:footnote>
  <w:footnote w:type="continuationSeparator" w:id="0">
    <w:p w14:paraId="2E1E4CC5" w14:textId="77777777" w:rsidR="00ED26C2" w:rsidRDefault="00ED26C2" w:rsidP="0049512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40FA" w14:textId="610D4B40" w:rsidR="00495126" w:rsidRDefault="00495126" w:rsidP="00495126">
    <w:pPr>
      <w:pStyle w:val="Header"/>
      <w:bidi w:val="0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45FD3CC9"/>
    <w:multiLevelType w:val="hybridMultilevel"/>
    <w:tmpl w:val="36AA8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2"/>
  </w:num>
  <w:num w:numId="11" w16cid:durableId="28685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52"/>
    <w:rsid w:val="000366E8"/>
    <w:rsid w:val="00066590"/>
    <w:rsid w:val="000A6F5E"/>
    <w:rsid w:val="000D5AED"/>
    <w:rsid w:val="000D70A5"/>
    <w:rsid w:val="00102153"/>
    <w:rsid w:val="00110259"/>
    <w:rsid w:val="00150186"/>
    <w:rsid w:val="001562E6"/>
    <w:rsid w:val="00173762"/>
    <w:rsid w:val="00185A42"/>
    <w:rsid w:val="00186440"/>
    <w:rsid w:val="00187C0C"/>
    <w:rsid w:val="00194B79"/>
    <w:rsid w:val="001B4BE4"/>
    <w:rsid w:val="001B7DEF"/>
    <w:rsid w:val="00205FDD"/>
    <w:rsid w:val="00232ECE"/>
    <w:rsid w:val="002516AE"/>
    <w:rsid w:val="00260152"/>
    <w:rsid w:val="00281377"/>
    <w:rsid w:val="002A051F"/>
    <w:rsid w:val="002B154F"/>
    <w:rsid w:val="002D010A"/>
    <w:rsid w:val="003145E8"/>
    <w:rsid w:val="003248B6"/>
    <w:rsid w:val="00352D06"/>
    <w:rsid w:val="0037432C"/>
    <w:rsid w:val="00377054"/>
    <w:rsid w:val="00377411"/>
    <w:rsid w:val="00390735"/>
    <w:rsid w:val="003A6448"/>
    <w:rsid w:val="003E713D"/>
    <w:rsid w:val="00406D51"/>
    <w:rsid w:val="00436B94"/>
    <w:rsid w:val="00462A21"/>
    <w:rsid w:val="0047788F"/>
    <w:rsid w:val="00483681"/>
    <w:rsid w:val="004916A6"/>
    <w:rsid w:val="00495126"/>
    <w:rsid w:val="004B556D"/>
    <w:rsid w:val="004C1E32"/>
    <w:rsid w:val="004D5E84"/>
    <w:rsid w:val="004E4F7E"/>
    <w:rsid w:val="004E5F9E"/>
    <w:rsid w:val="005334F0"/>
    <w:rsid w:val="005937DB"/>
    <w:rsid w:val="00597E3C"/>
    <w:rsid w:val="005A4640"/>
    <w:rsid w:val="005B0B9D"/>
    <w:rsid w:val="005B5F70"/>
    <w:rsid w:val="005B7F44"/>
    <w:rsid w:val="00601D75"/>
    <w:rsid w:val="0061044C"/>
    <w:rsid w:val="00636DAB"/>
    <w:rsid w:val="00653982"/>
    <w:rsid w:val="00657937"/>
    <w:rsid w:val="006814EB"/>
    <w:rsid w:val="00691CAA"/>
    <w:rsid w:val="00693014"/>
    <w:rsid w:val="006A2718"/>
    <w:rsid w:val="006B6DE6"/>
    <w:rsid w:val="006C7932"/>
    <w:rsid w:val="006E4B4C"/>
    <w:rsid w:val="006F5A87"/>
    <w:rsid w:val="007052EB"/>
    <w:rsid w:val="007254B4"/>
    <w:rsid w:val="00783EDF"/>
    <w:rsid w:val="00795F16"/>
    <w:rsid w:val="007A2596"/>
    <w:rsid w:val="007A3293"/>
    <w:rsid w:val="007B65B4"/>
    <w:rsid w:val="007C1C74"/>
    <w:rsid w:val="007E4D44"/>
    <w:rsid w:val="007F2C8A"/>
    <w:rsid w:val="00807185"/>
    <w:rsid w:val="00834297"/>
    <w:rsid w:val="00864129"/>
    <w:rsid w:val="00873019"/>
    <w:rsid w:val="0088321D"/>
    <w:rsid w:val="00897696"/>
    <w:rsid w:val="008A011A"/>
    <w:rsid w:val="008A7485"/>
    <w:rsid w:val="008B366A"/>
    <w:rsid w:val="008B6B30"/>
    <w:rsid w:val="008B6C9E"/>
    <w:rsid w:val="008C1F3C"/>
    <w:rsid w:val="00927D6D"/>
    <w:rsid w:val="00932885"/>
    <w:rsid w:val="00953CCE"/>
    <w:rsid w:val="00977451"/>
    <w:rsid w:val="009860D5"/>
    <w:rsid w:val="009A1D1F"/>
    <w:rsid w:val="009E5B8E"/>
    <w:rsid w:val="009F72FD"/>
    <w:rsid w:val="00A12426"/>
    <w:rsid w:val="00A12A8D"/>
    <w:rsid w:val="00A12E84"/>
    <w:rsid w:val="00A13A59"/>
    <w:rsid w:val="00A46819"/>
    <w:rsid w:val="00A60151"/>
    <w:rsid w:val="00A80289"/>
    <w:rsid w:val="00A832DA"/>
    <w:rsid w:val="00A97F30"/>
    <w:rsid w:val="00AA7B4F"/>
    <w:rsid w:val="00AC52B6"/>
    <w:rsid w:val="00AE2B09"/>
    <w:rsid w:val="00AF5DC3"/>
    <w:rsid w:val="00B06A4A"/>
    <w:rsid w:val="00B22491"/>
    <w:rsid w:val="00B47E7E"/>
    <w:rsid w:val="00B96DDB"/>
    <w:rsid w:val="00C2565F"/>
    <w:rsid w:val="00C407AD"/>
    <w:rsid w:val="00C65BE6"/>
    <w:rsid w:val="00C70A0D"/>
    <w:rsid w:val="00C94380"/>
    <w:rsid w:val="00CC5E44"/>
    <w:rsid w:val="00CD2147"/>
    <w:rsid w:val="00CE6EB8"/>
    <w:rsid w:val="00CF015B"/>
    <w:rsid w:val="00CF0C31"/>
    <w:rsid w:val="00CF31C3"/>
    <w:rsid w:val="00CF4D46"/>
    <w:rsid w:val="00D0725F"/>
    <w:rsid w:val="00D1627C"/>
    <w:rsid w:val="00D2305B"/>
    <w:rsid w:val="00D25110"/>
    <w:rsid w:val="00D26D23"/>
    <w:rsid w:val="00D42146"/>
    <w:rsid w:val="00D55BEE"/>
    <w:rsid w:val="00D7730E"/>
    <w:rsid w:val="00D938B1"/>
    <w:rsid w:val="00D9456C"/>
    <w:rsid w:val="00DB3AA4"/>
    <w:rsid w:val="00DD2845"/>
    <w:rsid w:val="00DE6BE2"/>
    <w:rsid w:val="00E10ED4"/>
    <w:rsid w:val="00E1237E"/>
    <w:rsid w:val="00E24FC8"/>
    <w:rsid w:val="00E32BCC"/>
    <w:rsid w:val="00E34D85"/>
    <w:rsid w:val="00E466DA"/>
    <w:rsid w:val="00E523EA"/>
    <w:rsid w:val="00E81523"/>
    <w:rsid w:val="00EA7E5B"/>
    <w:rsid w:val="00ED26C2"/>
    <w:rsid w:val="00ED420F"/>
    <w:rsid w:val="00F2600D"/>
    <w:rsid w:val="00F32462"/>
    <w:rsid w:val="00F46A3A"/>
    <w:rsid w:val="00F73C87"/>
    <w:rsid w:val="00F808FD"/>
    <w:rsid w:val="00F86744"/>
    <w:rsid w:val="00F92E24"/>
    <w:rsid w:val="00FA3604"/>
    <w:rsid w:val="00FB7547"/>
    <w:rsid w:val="00FC2990"/>
    <w:rsid w:val="00FC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A131"/>
  <w15:chartTrackingRefBased/>
  <w15:docId w15:val="{9D676732-4175-45AB-9EBE-2B419B76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A87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6F5A8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6F5A87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6F5A87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6F5A8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6F5A8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6F5A87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6F5A8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6F5A8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6F5A8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6F5A8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F5A87"/>
  </w:style>
  <w:style w:type="paragraph" w:styleId="Title">
    <w:name w:val="Title"/>
    <w:basedOn w:val="Normal"/>
    <w:next w:val="Normal"/>
    <w:link w:val="TitleChar"/>
    <w:uiPriority w:val="2"/>
    <w:qFormat/>
    <w:rsid w:val="006F5A8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6F5A8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6F5A8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F5A87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F5A87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6F5A87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6F5A87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F5A87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6F5A87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6F5A87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6F5A87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6F5A87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6F5A8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6F5A8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6F5A8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6F5A87"/>
  </w:style>
  <w:style w:type="paragraph" w:styleId="Caption">
    <w:name w:val="caption"/>
    <w:basedOn w:val="Normal"/>
    <w:next w:val="BodyText"/>
    <w:uiPriority w:val="11"/>
    <w:rsid w:val="006F5A87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6F5A8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6F5A8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6F5A8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6F5A8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6F5A8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6F5A8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6F5A8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6F5A8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6F5A8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6F5A8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6F5A87"/>
    <w:rPr>
      <w:i/>
      <w:iCs/>
    </w:rPr>
  </w:style>
  <w:style w:type="character" w:styleId="Emphasis">
    <w:name w:val="Emphasis"/>
    <w:basedOn w:val="DefaultParagraphFont"/>
    <w:uiPriority w:val="4"/>
    <w:qFormat/>
    <w:rsid w:val="006F5A87"/>
    <w:rPr>
      <w:i/>
      <w:iCs/>
    </w:rPr>
  </w:style>
  <w:style w:type="character" w:styleId="Strong">
    <w:name w:val="Strong"/>
    <w:basedOn w:val="DefaultParagraphFont"/>
    <w:uiPriority w:val="4"/>
    <w:qFormat/>
    <w:rsid w:val="006F5A87"/>
    <w:rPr>
      <w:b/>
      <w:bCs/>
    </w:rPr>
  </w:style>
  <w:style w:type="paragraph" w:styleId="ListParagraph">
    <w:name w:val="List Paragraph"/>
    <w:basedOn w:val="Normal"/>
    <w:uiPriority w:val="6"/>
    <w:qFormat/>
    <w:rsid w:val="006F5A8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6F5A87"/>
  </w:style>
  <w:style w:type="paragraph" w:styleId="EndnoteText">
    <w:name w:val="endnote text"/>
    <w:basedOn w:val="Normal"/>
    <w:link w:val="EndnoteTextChar"/>
    <w:uiPriority w:val="10"/>
    <w:rsid w:val="006F5A8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6F5A8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6F5A8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6F5A8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6F5A8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943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461447981143E785C3A0B4862DA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8426D-C6E9-4107-A9D0-15760499B2EA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151086BDED147B9935FFD23D39EB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C562B-4C08-443F-AC56-5BA02F5612D1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BFBED42587341BE83B0E9A6213E1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F2852-EFB8-404E-BA43-546CB3F29978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B7493D417A14FBEAA2C02A1DC952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2BFF7-D768-4804-8066-74093BA15AC2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BCB06602DCE4347B8707F2FC6020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D7BD4-59CE-463A-9DA4-17C03BEAE3FD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DDD17E944AB4136851ADD99242B8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E6970-FB54-4BE2-8D5D-97BEB85E7239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7D07C666F8044B8897624D76B8AE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A44C8-F979-4139-8B10-B63552E8D7F1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78C0D25B17B48B183642A27A9C69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C9A41-4F81-45C2-90FA-F52BF9F30204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9104D7AB2D84C19BBB7D63D6863B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1056-4913-4357-B694-4FA5093370BF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5529E9D813C4319844DB1C1AEF6B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BCA00-B4A8-4708-9CB7-9729FF2CED00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69712EFB9294CD797A499D939B10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A5EA-FE21-4F48-A2C7-D551B8588658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376AC2CE53F4F08BBCA5E6242D93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1BF09-EE22-4733-89EA-8D5D09DADF4A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BA41D61E4E14D9D8350646E583D0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9632F-4A07-4145-87C8-267210377745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8EBB4154D5E4F3298B137D95EA06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309D62-111C-453C-A44F-64ED21A4509E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5CF54E3003645D3925239EDEC63C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8B6D-9D22-4421-BDEE-994640F7F294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73B4997F97348F691C744F1E4575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7BE97-1520-416E-B3BE-D80BAAC42E6C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0179AFA5D28408D8BB2CB4FF8FBF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D201C-7A09-43E9-AC0F-6056A3CD4B79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43E842842104E4B801D985D06535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B4581-0BA0-418E-B92A-4CF987F14A4B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9BCCCB10EE844F0B105A0F2B4C6F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28C69-28FA-46A4-8F8E-BFF811E574DF}"/>
      </w:docPartPr>
      <w:docPartBody>
        <w:p w:rsidR="000A5FC0" w:rsidRDefault="000A5FC0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1F"/>
    <w:rsid w:val="00075CF9"/>
    <w:rsid w:val="000A5FC0"/>
    <w:rsid w:val="000A6F5E"/>
    <w:rsid w:val="000D2310"/>
    <w:rsid w:val="00173762"/>
    <w:rsid w:val="001B4BE4"/>
    <w:rsid w:val="001B5FB5"/>
    <w:rsid w:val="0021538D"/>
    <w:rsid w:val="00245FA8"/>
    <w:rsid w:val="002F6145"/>
    <w:rsid w:val="00354F27"/>
    <w:rsid w:val="00390735"/>
    <w:rsid w:val="003F13F2"/>
    <w:rsid w:val="0040618A"/>
    <w:rsid w:val="00406D51"/>
    <w:rsid w:val="0047788F"/>
    <w:rsid w:val="004869C1"/>
    <w:rsid w:val="00601D75"/>
    <w:rsid w:val="00621DBB"/>
    <w:rsid w:val="006C1036"/>
    <w:rsid w:val="006C3976"/>
    <w:rsid w:val="006F39BE"/>
    <w:rsid w:val="00760ECC"/>
    <w:rsid w:val="007656B9"/>
    <w:rsid w:val="007E3AFA"/>
    <w:rsid w:val="007F2C8A"/>
    <w:rsid w:val="00854DDD"/>
    <w:rsid w:val="00873019"/>
    <w:rsid w:val="008F7604"/>
    <w:rsid w:val="00946F3D"/>
    <w:rsid w:val="00B96DDB"/>
    <w:rsid w:val="00C65BE6"/>
    <w:rsid w:val="00CF562F"/>
    <w:rsid w:val="00D0725F"/>
    <w:rsid w:val="00D1627C"/>
    <w:rsid w:val="00D23B33"/>
    <w:rsid w:val="00D7730E"/>
    <w:rsid w:val="00E10ED4"/>
    <w:rsid w:val="00E45629"/>
    <w:rsid w:val="00E81523"/>
    <w:rsid w:val="00E8631F"/>
    <w:rsid w:val="00F2600D"/>
    <w:rsid w:val="00F71FA1"/>
    <w:rsid w:val="00FA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5FC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36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31</cp:revision>
  <dcterms:created xsi:type="dcterms:W3CDTF">2024-07-23T19:43:00Z</dcterms:created>
  <dcterms:modified xsi:type="dcterms:W3CDTF">2025-01-11T08:29:00Z</dcterms:modified>
</cp:coreProperties>
</file>