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06"/>
        <w:gridCol w:w="6705"/>
      </w:tblGrid>
      <w:tr w:rsidR="004C0995" w:rsidRPr="004C0995" w14:paraId="5EE6F950" w14:textId="77777777" w:rsidTr="0030026D">
        <w:trPr>
          <w:trHeight w:val="1555"/>
          <w:jc w:val="center"/>
        </w:trPr>
        <w:tc>
          <w:tcPr>
            <w:tcW w:w="917" w:type="pct"/>
            <w:tcBorders>
              <w:top w:val="single" w:sz="4" w:space="0" w:color="auto"/>
            </w:tcBorders>
            <w:vAlign w:val="center"/>
          </w:tcPr>
          <w:p w14:paraId="72E853BD" w14:textId="77777777" w:rsidR="004C0995" w:rsidRPr="004C0995" w:rsidRDefault="004C0995" w:rsidP="00943ECC">
            <w:pPr>
              <w:contextualSpacing/>
              <w:jc w:val="center"/>
              <w:rPr>
                <w:b/>
                <w:bCs/>
                <w:sz w:val="16"/>
                <w:szCs w:val="16"/>
                <w:lang w:bidi="fa-IR"/>
              </w:rPr>
            </w:pPr>
            <w:r w:rsidRPr="004C0995">
              <w:rPr>
                <w:noProof/>
                <w:sz w:val="16"/>
                <w:szCs w:val="16"/>
                <w:lang w:bidi="fa-IR"/>
              </w:rPr>
              <w:drawing>
                <wp:inline distT="0" distB="0" distL="0" distR="0" wp14:anchorId="426CB111" wp14:editId="5ED1A97F">
                  <wp:extent cx="464820" cy="731520"/>
                  <wp:effectExtent l="0" t="0" r="0" b="0"/>
                  <wp:docPr id="46" name="Picture 46" descr="Description: http://ftp.yazd.ac.ir/FTP/Yazduni-Logo/Daneshgah-As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://ftp.yazd.ac.ir/FTP/Yazduni-Logo/Daneshgah-As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16B66" w14:textId="0054627D" w:rsidR="004C0995" w:rsidRPr="004C0995" w:rsidRDefault="004C0995" w:rsidP="00943ECC">
            <w:pPr>
              <w:contextualSpacing/>
              <w:jc w:val="center"/>
              <w:rPr>
                <w:b/>
                <w:bCs/>
                <w:sz w:val="16"/>
                <w:szCs w:val="16"/>
                <w:rtl/>
                <w:lang w:bidi="fa-IR"/>
              </w:rPr>
            </w:pPr>
            <w:r w:rsidRPr="004C0995">
              <w:rPr>
                <w:rFonts w:hint="cs"/>
                <w:b/>
                <w:bCs/>
                <w:sz w:val="16"/>
                <w:szCs w:val="16"/>
                <w:rtl/>
                <w:lang w:bidi="fa-IR"/>
              </w:rPr>
              <w:t>تحصیلات تکمیل</w:t>
            </w:r>
          </w:p>
        </w:tc>
        <w:tc>
          <w:tcPr>
            <w:tcW w:w="4083" w:type="pct"/>
            <w:tcBorders>
              <w:top w:val="single" w:sz="4" w:space="0" w:color="auto"/>
            </w:tcBorders>
            <w:vAlign w:val="center"/>
          </w:tcPr>
          <w:p w14:paraId="57F4A190" w14:textId="4053140D" w:rsidR="004C0995" w:rsidRPr="004C0995" w:rsidRDefault="004C0995" w:rsidP="00943ECC">
            <w:pPr>
              <w:contextualSpacing/>
              <w:jc w:val="center"/>
              <w:rPr>
                <w:b/>
                <w:bCs/>
                <w:sz w:val="20"/>
                <w:szCs w:val="20"/>
                <w:lang w:bidi="fa-IR"/>
              </w:rPr>
            </w:pPr>
            <w:r w:rsidRPr="004C0995">
              <w:rPr>
                <w:b/>
                <w:bCs/>
                <w:sz w:val="20"/>
                <w:szCs w:val="20"/>
                <w:rtl/>
                <w:lang w:bidi="fa-IR"/>
              </w:rPr>
              <w:t>تعهد رعایت حقوق معنوی دانشگاه یزد</w:t>
            </w:r>
          </w:p>
        </w:tc>
      </w:tr>
      <w:tr w:rsidR="004C0995" w:rsidRPr="004C0995" w14:paraId="6A8D1BB4" w14:textId="77777777" w:rsidTr="0030026D">
        <w:trPr>
          <w:trHeight w:val="274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6C816460" w14:textId="7FF5B80E" w:rsidR="00F11520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اینجانب </w:t>
            </w:r>
            <w:sdt>
              <w:sdtPr>
                <w:rPr>
                  <w:rFonts w:hint="cs"/>
                  <w:sz w:val="26"/>
                  <w:szCs w:val="26"/>
                  <w:rtl/>
                  <w:lang w:bidi="fa-IR"/>
                </w:rPr>
                <w:tag w:val="_field_Author_Fa"/>
                <w:id w:val="1595277151"/>
                <w:placeholder>
                  <w:docPart w:val="01C00543CBB147F8BFDA27910F54E727"/>
                </w:placeholder>
                <w:text/>
              </w:sdtPr>
              <w:sdtEndPr/>
              <w:sdtContent>
                <w:r w:rsidR="00036B7D">
                  <w:rPr>
                    <w:sz w:val="26"/>
                    <w:szCs w:val="26"/>
                    <w:rtl/>
                    <w:lang w:bidi="fa-IR"/>
                  </w:rPr>
                  <w:t>نام نگارنده</w:t>
                </w:r>
              </w:sdtContent>
            </w:sdt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 دانش‌آموخته مقطع </w:t>
            </w:r>
            <w:sdt>
              <w:sdtPr>
                <w:rPr>
                  <w:rFonts w:hint="cs"/>
                  <w:sz w:val="26"/>
                  <w:szCs w:val="26"/>
                  <w:rtl/>
                  <w:lang w:bidi="fa-IR"/>
                </w:rPr>
                <w:tag w:val="_field_AcademicDegree_Fa"/>
                <w:id w:val="-512302930"/>
                <w:placeholder>
                  <w:docPart w:val="4518EA2EFC1544F792BDD4EB20858C5F"/>
                </w:placeholder>
                <w:text/>
              </w:sdtPr>
              <w:sdtEndPr/>
              <w:sdtContent>
                <w:r w:rsidR="00036B7D">
                  <w:rPr>
                    <w:sz w:val="26"/>
                    <w:szCs w:val="26"/>
                    <w:rtl/>
                    <w:lang w:bidi="fa-IR"/>
                  </w:rPr>
                  <w:t>مقطع</w:t>
                </w:r>
              </w:sdtContent>
            </w:sdt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 در رشته </w:t>
            </w:r>
            <w:sdt>
              <w:sdtPr>
                <w:rPr>
                  <w:rtl/>
                </w:rPr>
                <w:tag w:val="_field_FieldOfStudy_Fa"/>
                <w:id w:val="1751541945"/>
                <w:placeholder>
                  <w:docPart w:val="E4931156AA3B407E9A24D1DF52829D46"/>
                </w:placeholder>
              </w:sdtPr>
              <w:sdtEndPr>
                <w:rPr>
                  <w:rFonts w:hint="cs"/>
                </w:rPr>
              </w:sdtEndPr>
              <w:sdtContent>
                <w:r w:rsidR="00036B7D">
                  <w:rPr>
                    <w:rtl/>
                  </w:rPr>
                  <w:t>رشته تحص</w:t>
                </w:r>
                <w:r w:rsidR="00036B7D">
                  <w:rPr>
                    <w:rFonts w:hint="cs"/>
                    <w:rtl/>
                  </w:rPr>
                  <w:t>ی</w:t>
                </w:r>
                <w:r w:rsidR="00036B7D">
                  <w:rPr>
                    <w:rFonts w:hint="eastAsia"/>
                    <w:rtl/>
                  </w:rPr>
                  <w:t>ل</w:t>
                </w:r>
                <w:r w:rsidR="00036B7D">
                  <w:rPr>
                    <w:rFonts w:hint="cs"/>
                    <w:rtl/>
                  </w:rPr>
                  <w:t>ی</w:t>
                </w:r>
              </w:sdtContent>
            </w:sdt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 گرایش </w:t>
            </w:r>
            <w:sdt>
              <w:sdtPr>
                <w:rPr>
                  <w:rtl/>
                </w:rPr>
                <w:tag w:val="_field_AreaOfStudy_Fa"/>
                <w:id w:val="-433672718"/>
                <w:placeholder>
                  <w:docPart w:val="6920EED0B3824F0EB3A766BFF41BB898"/>
                </w:placeholder>
              </w:sdtPr>
              <w:sdtEndPr>
                <w:rPr>
                  <w:rFonts w:hint="cs"/>
                </w:rPr>
              </w:sdtEndPr>
              <w:sdtContent>
                <w:r w:rsidR="00036B7D">
                  <w:rPr>
                    <w:rtl/>
                  </w:rPr>
                  <w:t>گرا</w:t>
                </w:r>
                <w:r w:rsidR="00036B7D">
                  <w:rPr>
                    <w:rFonts w:hint="cs"/>
                    <w:rtl/>
                  </w:rPr>
                  <w:t>ی</w:t>
                </w:r>
                <w:r w:rsidR="00036B7D">
                  <w:rPr>
                    <w:rFonts w:hint="eastAsia"/>
                    <w:rtl/>
                  </w:rPr>
                  <w:t>ش</w:t>
                </w:r>
              </w:sdtContent>
            </w:sdt>
          </w:p>
          <w:p w14:paraId="73C16569" w14:textId="69CA0A40" w:rsidR="008F749C" w:rsidRPr="00C560F9" w:rsidRDefault="004C0995" w:rsidP="00C560F9">
            <w:pPr>
              <w:contextualSpacing/>
              <w:rPr>
                <w:b/>
                <w:bCs/>
                <w:sz w:val="26"/>
                <w:szCs w:val="26"/>
                <w:rtl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>که در تاریخ</w:t>
            </w:r>
            <w:r w:rsidR="00C560F9">
              <w:rPr>
                <w:rFonts w:hint="cs"/>
                <w:sz w:val="26"/>
                <w:szCs w:val="26"/>
                <w:rtl/>
                <w:lang w:bidi="fa-IR"/>
              </w:rPr>
              <w:t xml:space="preserve"> </w:t>
            </w:r>
            <w:r w:rsidR="00C560F9" w:rsidRPr="004C0995">
              <w:rPr>
                <w:rFonts w:hint="cs"/>
                <w:sz w:val="26"/>
                <w:szCs w:val="26"/>
                <w:rtl/>
                <w:lang w:bidi="fa-IR"/>
              </w:rPr>
              <w:t>.................................</w:t>
            </w: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 از </w:t>
            </w:r>
            <w:sdt>
              <w:sdtPr>
                <w:rPr>
                  <w:rFonts w:hint="cs"/>
                  <w:sz w:val="30"/>
                  <w:szCs w:val="30"/>
                  <w:rtl/>
                </w:rPr>
                <w:tag w:val="_field_Type_Fa"/>
                <w:id w:val="912582216"/>
                <w:placeholder>
                  <w:docPart w:val="982BD3B3AD2A4D07A11662068C282008"/>
                </w:placeholder>
              </w:sdtPr>
              <w:sdtEndPr/>
              <w:sdtContent>
                <w:r w:rsidR="00036B7D">
                  <w:rPr>
                    <w:sz w:val="30"/>
                    <w:szCs w:val="30"/>
                    <w:rtl/>
                  </w:rPr>
                  <w:t>نوع سند</w:t>
                </w:r>
              </w:sdtContent>
            </w:sdt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 خود تحت عنوان: </w:t>
            </w:r>
            <w:sdt>
              <w:sdtPr>
                <w:rPr>
                  <w:sz w:val="26"/>
                  <w:szCs w:val="26"/>
                  <w:rtl/>
                </w:rPr>
                <w:tag w:val="_field_Title_Fa"/>
                <w:id w:val="-1844854484"/>
                <w:placeholder>
                  <w:docPart w:val="64E60FE8B701482FB00C790EBA763A32"/>
                </w:placeholder>
              </w:sdtPr>
              <w:sdtEndPr/>
              <w:sdtContent>
                <w:r w:rsidR="00036B7D">
                  <w:rPr>
                    <w:sz w:val="26"/>
                    <w:szCs w:val="26"/>
                    <w:rtl/>
                  </w:rPr>
                  <w:t>عنوان</w:t>
                </w:r>
              </w:sdtContent>
            </w:sdt>
          </w:p>
          <w:p w14:paraId="5DF75065" w14:textId="457915F3" w:rsidR="004C0995" w:rsidRPr="004C0995" w:rsidRDefault="004C0995" w:rsidP="008F749C">
            <w:pPr>
              <w:contextualSpacing/>
              <w:rPr>
                <w:sz w:val="26"/>
                <w:szCs w:val="26"/>
                <w:rtl/>
                <w:cs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>با کسب درجه</w:t>
            </w:r>
            <w:r w:rsidR="00C560F9">
              <w:rPr>
                <w:sz w:val="26"/>
                <w:szCs w:val="26"/>
                <w:lang w:bidi="fa-IR"/>
              </w:rPr>
              <w:t xml:space="preserve"> </w:t>
            </w:r>
            <w:sdt>
              <w:sdtPr>
                <w:rPr>
                  <w:sz w:val="26"/>
                  <w:szCs w:val="26"/>
                  <w:rtl/>
                  <w:lang w:bidi="fa-IR"/>
                </w:rPr>
                <w:id w:val="-794208963"/>
                <w:placeholder>
                  <w:docPart w:val="78476DCFE79B452E9F69B04E8F5B7138"/>
                </w:placeholder>
                <w:comboBox>
                  <w:listItem w:value="Choose an item."/>
                  <w:listItem w:displayText="عالی" w:value="عالی"/>
                  <w:listItem w:displayText="خیلی خوب" w:value="خیلی خوب"/>
                  <w:listItem w:displayText="خوب" w:value="خوب"/>
                  <w:listItem w:displayText="متوسط" w:value="متوسط"/>
                  <w:listItem w:displayText="مردود" w:value="مردود"/>
                </w:comboBox>
              </w:sdtPr>
              <w:sdtEndPr/>
              <w:sdtContent>
                <w:r w:rsidR="00036B7D">
                  <w:rPr>
                    <w:sz w:val="26"/>
                    <w:szCs w:val="26"/>
                    <w:rtl/>
                    <w:lang w:bidi="fa-IR"/>
                  </w:rPr>
                  <w:t>درجه را انتخاب کن</w:t>
                </w:r>
                <w:r w:rsidR="00036B7D">
                  <w:rPr>
                    <w:rFonts w:hint="cs"/>
                    <w:sz w:val="26"/>
                    <w:szCs w:val="26"/>
                    <w:rtl/>
                    <w:lang w:bidi="fa-IR"/>
                  </w:rPr>
                  <w:t>ی</w:t>
                </w:r>
                <w:r w:rsidR="00036B7D">
                  <w:rPr>
                    <w:rFonts w:hint="eastAsia"/>
                    <w:sz w:val="26"/>
                    <w:szCs w:val="26"/>
                    <w:rtl/>
                    <w:lang w:bidi="fa-IR"/>
                  </w:rPr>
                  <w:t>د</w:t>
                </w:r>
              </w:sdtContent>
            </w:sdt>
            <w:r w:rsidR="008F749C">
              <w:rPr>
                <w:rFonts w:hint="cs"/>
                <w:sz w:val="26"/>
                <w:szCs w:val="26"/>
                <w:rtl/>
                <w:lang w:bidi="fa-IR"/>
              </w:rPr>
              <w:t xml:space="preserve"> </w:t>
            </w: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>دفاع نموده‌ام</w:t>
            </w:r>
            <w:r w:rsidRPr="004C0995">
              <w:rPr>
                <w:rFonts w:hint="cs"/>
                <w:sz w:val="26"/>
                <w:szCs w:val="26"/>
                <w:rtl/>
                <w:cs/>
                <w:lang w:bidi="fa-IR"/>
              </w:rPr>
              <w:t xml:space="preserve">‎‏، شرعاً و قانوناً متعهد می‌شوم: </w:t>
            </w:r>
          </w:p>
          <w:p w14:paraId="73D426D4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</w:p>
          <w:p w14:paraId="2CE281B0" w14:textId="05FA4EA9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1)‌ مطالب مندرج در این </w:t>
            </w:r>
            <w:sdt>
              <w:sdtPr>
                <w:rPr>
                  <w:rFonts w:hint="cs"/>
                  <w:sz w:val="30"/>
                  <w:szCs w:val="30"/>
                  <w:rtl/>
                </w:rPr>
                <w:tag w:val="_field_Type_Fa"/>
                <w:id w:val="1436474658"/>
                <w:placeholder>
                  <w:docPart w:val="109C300F8DC54E49960B92608B2FF31D"/>
                </w:placeholder>
              </w:sdtPr>
              <w:sdtEndPr/>
              <w:sdtContent>
                <w:r w:rsidR="00036B7D">
                  <w:rPr>
                    <w:sz w:val="30"/>
                    <w:szCs w:val="30"/>
                    <w:rtl/>
                  </w:rPr>
                  <w:t>نوع سند</w:t>
                </w:r>
              </w:sdtContent>
            </w:sdt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 حاصل تحقیق و پژوهش اینجانب بوده و در مواردی که از دستاوردهای علمی و پژوهشی دیگران اعم از پایان‌نامه‏، کتاب، مقاله و غیره استفاده نموده‌ام،  رعایت کامل امانت را نموده و ضمن رعایت قواعد مرجع</w:t>
            </w:r>
            <w:r w:rsidRPr="004C0995">
              <w:rPr>
                <w:rFonts w:hint="eastAsia"/>
                <w:sz w:val="26"/>
                <w:szCs w:val="26"/>
                <w:rtl/>
                <w:lang w:bidi="fa-IR"/>
              </w:rPr>
              <w:t>‌</w:t>
            </w: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دهی،  اقدام به ذکر آن‌ها در فهرست منابع نموده‌ام. </w:t>
            </w:r>
          </w:p>
          <w:p w14:paraId="0895FB5B" w14:textId="298B4CA5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2) تمام یا بخشی از این </w:t>
            </w:r>
            <w:sdt>
              <w:sdtPr>
                <w:rPr>
                  <w:rFonts w:hint="cs"/>
                  <w:sz w:val="30"/>
                  <w:szCs w:val="30"/>
                  <w:rtl/>
                </w:rPr>
                <w:tag w:val="_field_Type_Fa"/>
                <w:id w:val="1722095978"/>
                <w:placeholder>
                  <w:docPart w:val="C75F66FB63BD4F848336E88678C092B1"/>
                </w:placeholder>
              </w:sdtPr>
              <w:sdtEndPr/>
              <w:sdtContent>
                <w:r w:rsidR="00036B7D">
                  <w:rPr>
                    <w:sz w:val="30"/>
                    <w:szCs w:val="30"/>
                    <w:rtl/>
                  </w:rPr>
                  <w:t>نوع سند</w:t>
                </w:r>
              </w:sdtContent>
            </w:sdt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 قبلاً برای دریافت هیچ مدرک تحصیلی (هم‌سطح، پایین‌تر‏ یا بالاتر) در سایر دانشگاه‌ها و مؤسسات آموزش عالی ارائه نشده است. </w:t>
            </w:r>
          </w:p>
          <w:p w14:paraId="7CD8914B" w14:textId="4933BFA5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3) مقالات مستخرج از این </w:t>
            </w:r>
            <w:sdt>
              <w:sdtPr>
                <w:rPr>
                  <w:rFonts w:hint="cs"/>
                  <w:sz w:val="30"/>
                  <w:szCs w:val="30"/>
                  <w:rtl/>
                </w:rPr>
                <w:tag w:val="_field_Type_Fa"/>
                <w:id w:val="-729614262"/>
                <w:placeholder>
                  <w:docPart w:val="7AA1666FDDB5422ABBB57CD8A080622F"/>
                </w:placeholder>
              </w:sdtPr>
              <w:sdtEndPr/>
              <w:sdtContent>
                <w:r w:rsidR="00036B7D">
                  <w:rPr>
                    <w:sz w:val="30"/>
                    <w:szCs w:val="30"/>
                    <w:rtl/>
                  </w:rPr>
                  <w:t>نوع سند</w:t>
                </w:r>
              </w:sdtContent>
            </w:sdt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 کاملاً حاصل کار اینجانب بوده و از هرگونه جعل داده و یا تغییر اطلاعات پرهیز نموده‌ام. همچنین با آگاهی کامل از مفاد اصول اخلاق علمی، خود را ملزم به رعایت آن و عدم انجام سرقت و جعل علمی می‌دانم.</w:t>
            </w:r>
          </w:p>
          <w:p w14:paraId="1B4AF624" w14:textId="169F3276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4) از ارسال همزمان و یا تکراری مقالات مستخرج از این </w:t>
            </w:r>
            <w:sdt>
              <w:sdtPr>
                <w:rPr>
                  <w:rFonts w:hint="cs"/>
                  <w:sz w:val="30"/>
                  <w:szCs w:val="30"/>
                  <w:rtl/>
                </w:rPr>
                <w:tag w:val="_field_Type_Fa"/>
                <w:id w:val="123975052"/>
                <w:placeholder>
                  <w:docPart w:val="8F939B42A14D4CF4A11922F9EF4F9797"/>
                </w:placeholder>
              </w:sdtPr>
              <w:sdtEndPr/>
              <w:sdtContent>
                <w:r w:rsidR="00036B7D">
                  <w:rPr>
                    <w:sz w:val="30"/>
                    <w:szCs w:val="30"/>
                    <w:rtl/>
                  </w:rPr>
                  <w:t>نوع سند</w:t>
                </w:r>
              </w:sdtContent>
            </w:sdt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 به نشریات و یا کنگره‌های گوناگون خودداری نموده و می‌نمایم. </w:t>
            </w:r>
          </w:p>
          <w:p w14:paraId="25D17B5A" w14:textId="77131967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5)‌ کلیه حقوق مادی و معنوی حاصل از این </w:t>
            </w:r>
            <w:sdt>
              <w:sdtPr>
                <w:rPr>
                  <w:rFonts w:hint="cs"/>
                  <w:sz w:val="30"/>
                  <w:szCs w:val="30"/>
                  <w:rtl/>
                </w:rPr>
                <w:tag w:val="_field_Type_Fa"/>
                <w:id w:val="-844172312"/>
                <w:placeholder>
                  <w:docPart w:val="C03DE95FD37947EB91D2EAF2F57C44CC"/>
                </w:placeholder>
              </w:sdtPr>
              <w:sdtEndPr/>
              <w:sdtContent>
                <w:r w:rsidR="00036B7D">
                  <w:rPr>
                    <w:sz w:val="30"/>
                    <w:szCs w:val="30"/>
                    <w:rtl/>
                  </w:rPr>
                  <w:t>نوع سند</w:t>
                </w:r>
              </w:sdtContent>
            </w:sdt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 متعلق به دانشگاه یزد بوده و متعهد می‌شوم هرگونه بهره‌مندی و یا نشر دستاوردهای حاصل از این تحقیق اعم از چاپ کتاب، مقاله، ثبت اختراع و غیره (در زمان دانشجویی و یا بعد از فراغت از تحصیل) با کسب اجازه از استاد/ استادان راهنما، مشاور و ذکر نام دانشگاه یزد باشد. </w:t>
            </w:r>
          </w:p>
          <w:p w14:paraId="7075EEFA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6) در صورت اثبات تخلف (در هر زمان) مسئولیت حقوقی آن بطور کامل برعهده اینجانب بوده و می‌پذیرم مدرک تحصیلی صادر شده توسط دانشگاه یزد از درجه اعتبار ساقط گردد و اینجانب هیچگونه ادعایی نخواهم داشت. </w:t>
            </w:r>
          </w:p>
          <w:p w14:paraId="775DF15E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>7) برای انجام مراحل قبل و بعد از دفاع آیین‌نامه‌ها و شیوه‌نامه‌های مربوط در وب‌سایت تحصیلات تکمیلی دانشگاه را بطور دقیق مطالعه کرده‌ام و به مفاد آنها پایبند هستم.</w:t>
            </w:r>
          </w:p>
          <w:p w14:paraId="6A01896C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lang w:bidi="fa-IR"/>
              </w:rPr>
            </w:pPr>
          </w:p>
          <w:p w14:paraId="5801F230" w14:textId="77777777" w:rsidR="004C0995" w:rsidRPr="004C0995" w:rsidRDefault="004C0995" w:rsidP="00C560F9">
            <w:pPr>
              <w:bidi w:val="0"/>
              <w:ind w:left="3342"/>
              <w:contextualSpacing/>
              <w:rPr>
                <w:b/>
                <w:bCs/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نام و نام خانوادگی دانشجو:</w:t>
            </w:r>
          </w:p>
          <w:p w14:paraId="5DB5023D" w14:textId="77777777" w:rsidR="004C0995" w:rsidRPr="004C0995" w:rsidRDefault="004C0995" w:rsidP="00C560F9">
            <w:pPr>
              <w:bidi w:val="0"/>
              <w:ind w:left="3342"/>
              <w:contextualSpacing/>
              <w:rPr>
                <w:b/>
                <w:bCs/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امضا و تاریخ:</w:t>
            </w:r>
          </w:p>
          <w:p w14:paraId="0423C018" w14:textId="77777777" w:rsidR="004C0995" w:rsidRPr="004C0995" w:rsidRDefault="004C0995" w:rsidP="00943ECC">
            <w:pPr>
              <w:contextualSpacing/>
              <w:rPr>
                <w:b/>
                <w:bCs/>
                <w:sz w:val="26"/>
                <w:szCs w:val="26"/>
                <w:lang w:bidi="fa-IR"/>
              </w:rPr>
            </w:pPr>
          </w:p>
        </w:tc>
      </w:tr>
    </w:tbl>
    <w:p w14:paraId="0B874B5E" w14:textId="77777777" w:rsidR="004C0995" w:rsidRPr="00C407AD" w:rsidRDefault="004C0995" w:rsidP="00943ECC">
      <w:pPr>
        <w:contextualSpacing/>
        <w:rPr>
          <w:lang w:bidi="fa-IR"/>
        </w:rPr>
      </w:pPr>
    </w:p>
    <w:sectPr w:rsidR="004C0995" w:rsidRPr="00C407AD" w:rsidSect="002200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29BE0" w14:textId="77777777" w:rsidR="00440B1A" w:rsidRDefault="00440B1A" w:rsidP="00D14F55">
      <w:pPr>
        <w:spacing w:before="0" w:after="0"/>
      </w:pPr>
      <w:r>
        <w:separator/>
      </w:r>
    </w:p>
  </w:endnote>
  <w:endnote w:type="continuationSeparator" w:id="0">
    <w:p w14:paraId="7227A8D6" w14:textId="77777777" w:rsidR="00440B1A" w:rsidRDefault="00440B1A" w:rsidP="00D14F5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59A7" w14:textId="77777777" w:rsidR="00D14F55" w:rsidRDefault="00D14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EC5A" w14:textId="4FA3E6D8" w:rsidR="00D14F55" w:rsidRDefault="00D14F55" w:rsidP="00D14F55">
    <w:pPr>
      <w:pStyle w:val="Footer"/>
    </w:pPr>
    <w:r w:rsidRPr="00BA76D7"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C166" w14:textId="77777777" w:rsidR="00D14F55" w:rsidRDefault="00D14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33EE7" w14:textId="77777777" w:rsidR="00440B1A" w:rsidRDefault="00440B1A" w:rsidP="00D14F55">
      <w:pPr>
        <w:spacing w:before="0" w:after="0"/>
      </w:pPr>
      <w:r>
        <w:separator/>
      </w:r>
    </w:p>
  </w:footnote>
  <w:footnote w:type="continuationSeparator" w:id="0">
    <w:p w14:paraId="314B4EA5" w14:textId="77777777" w:rsidR="00440B1A" w:rsidRDefault="00440B1A" w:rsidP="00D14F5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AEC4" w14:textId="77777777" w:rsidR="00D14F55" w:rsidRDefault="00D14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90BB" w14:textId="1877F0A7" w:rsidR="00D14F55" w:rsidRDefault="00D14F55" w:rsidP="00D14F55">
    <w:pPr>
      <w:pStyle w:val="Header"/>
    </w:pPr>
    <w:r w:rsidRPr="00BA76D7"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B5BF" w14:textId="77777777" w:rsidR="00D14F55" w:rsidRDefault="00D14F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C4"/>
    <w:rsid w:val="000366E8"/>
    <w:rsid w:val="00036B7D"/>
    <w:rsid w:val="00062BAD"/>
    <w:rsid w:val="00066590"/>
    <w:rsid w:val="000A24DF"/>
    <w:rsid w:val="000D5AED"/>
    <w:rsid w:val="00102153"/>
    <w:rsid w:val="00110259"/>
    <w:rsid w:val="00126363"/>
    <w:rsid w:val="00173762"/>
    <w:rsid w:val="00185A42"/>
    <w:rsid w:val="00186440"/>
    <w:rsid w:val="00187C0C"/>
    <w:rsid w:val="00194B79"/>
    <w:rsid w:val="001B292A"/>
    <w:rsid w:val="001B7DEF"/>
    <w:rsid w:val="00205FDD"/>
    <w:rsid w:val="00220081"/>
    <w:rsid w:val="002516AE"/>
    <w:rsid w:val="00281377"/>
    <w:rsid w:val="00285049"/>
    <w:rsid w:val="002B154F"/>
    <w:rsid w:val="0030026D"/>
    <w:rsid w:val="003248B6"/>
    <w:rsid w:val="00352D06"/>
    <w:rsid w:val="00377411"/>
    <w:rsid w:val="00390735"/>
    <w:rsid w:val="003A6448"/>
    <w:rsid w:val="003F0575"/>
    <w:rsid w:val="00400DF1"/>
    <w:rsid w:val="00436B94"/>
    <w:rsid w:val="00440B1A"/>
    <w:rsid w:val="00462A21"/>
    <w:rsid w:val="00483681"/>
    <w:rsid w:val="004916A6"/>
    <w:rsid w:val="004C0995"/>
    <w:rsid w:val="004C1E32"/>
    <w:rsid w:val="004D3AC4"/>
    <w:rsid w:val="004D5E84"/>
    <w:rsid w:val="004E5F9E"/>
    <w:rsid w:val="00597E3C"/>
    <w:rsid w:val="005A4640"/>
    <w:rsid w:val="005B5F70"/>
    <w:rsid w:val="005B774F"/>
    <w:rsid w:val="005E1AC3"/>
    <w:rsid w:val="00636DAB"/>
    <w:rsid w:val="00653982"/>
    <w:rsid w:val="006814EB"/>
    <w:rsid w:val="00691CAA"/>
    <w:rsid w:val="00693014"/>
    <w:rsid w:val="006A2718"/>
    <w:rsid w:val="006B6DE6"/>
    <w:rsid w:val="006C7932"/>
    <w:rsid w:val="006E4B4C"/>
    <w:rsid w:val="0070328B"/>
    <w:rsid w:val="007052EB"/>
    <w:rsid w:val="007254B4"/>
    <w:rsid w:val="00774E69"/>
    <w:rsid w:val="00783EDF"/>
    <w:rsid w:val="00795F16"/>
    <w:rsid w:val="007A2596"/>
    <w:rsid w:val="007B65B4"/>
    <w:rsid w:val="007E4D44"/>
    <w:rsid w:val="007F58F3"/>
    <w:rsid w:val="00864129"/>
    <w:rsid w:val="00867737"/>
    <w:rsid w:val="0088321D"/>
    <w:rsid w:val="00897696"/>
    <w:rsid w:val="008B366A"/>
    <w:rsid w:val="008B6B30"/>
    <w:rsid w:val="008B6C9E"/>
    <w:rsid w:val="008C1F3C"/>
    <w:rsid w:val="008F0E8D"/>
    <w:rsid w:val="008F749C"/>
    <w:rsid w:val="00911EFD"/>
    <w:rsid w:val="00927D6D"/>
    <w:rsid w:val="00932885"/>
    <w:rsid w:val="00943ECC"/>
    <w:rsid w:val="009860D5"/>
    <w:rsid w:val="00997AB5"/>
    <w:rsid w:val="009A1D1F"/>
    <w:rsid w:val="009E5B8E"/>
    <w:rsid w:val="009F4805"/>
    <w:rsid w:val="009F72FD"/>
    <w:rsid w:val="00A12426"/>
    <w:rsid w:val="00A46819"/>
    <w:rsid w:val="00A60151"/>
    <w:rsid w:val="00A832DA"/>
    <w:rsid w:val="00A97F30"/>
    <w:rsid w:val="00AC52B6"/>
    <w:rsid w:val="00AF5DC3"/>
    <w:rsid w:val="00B06A4A"/>
    <w:rsid w:val="00B47E7E"/>
    <w:rsid w:val="00C2565F"/>
    <w:rsid w:val="00C407AD"/>
    <w:rsid w:val="00C560F9"/>
    <w:rsid w:val="00C70A0D"/>
    <w:rsid w:val="00CD2147"/>
    <w:rsid w:val="00CF015B"/>
    <w:rsid w:val="00CF0C31"/>
    <w:rsid w:val="00CF31C3"/>
    <w:rsid w:val="00CF4D46"/>
    <w:rsid w:val="00CF7A36"/>
    <w:rsid w:val="00D14F55"/>
    <w:rsid w:val="00D2305B"/>
    <w:rsid w:val="00D25110"/>
    <w:rsid w:val="00D26D23"/>
    <w:rsid w:val="00D42146"/>
    <w:rsid w:val="00D938B1"/>
    <w:rsid w:val="00D9456C"/>
    <w:rsid w:val="00DB3AA4"/>
    <w:rsid w:val="00DD2845"/>
    <w:rsid w:val="00E10ED4"/>
    <w:rsid w:val="00E24FC8"/>
    <w:rsid w:val="00E32BCC"/>
    <w:rsid w:val="00E523EA"/>
    <w:rsid w:val="00E81523"/>
    <w:rsid w:val="00F11520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6778"/>
  <w15:chartTrackingRefBased/>
  <w15:docId w15:val="{A7BDA651-C28F-4ED0-B83C-56B186D6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37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867737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867737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867737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867737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867737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867737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867737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867737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867737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86773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67737"/>
  </w:style>
  <w:style w:type="paragraph" w:styleId="Title">
    <w:name w:val="Title"/>
    <w:basedOn w:val="Normal"/>
    <w:next w:val="Normal"/>
    <w:link w:val="TitleChar"/>
    <w:uiPriority w:val="2"/>
    <w:qFormat/>
    <w:rsid w:val="00867737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86773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867737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867737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867737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867737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867737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867737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867737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867737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867737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867737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867737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86773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867737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867737"/>
  </w:style>
  <w:style w:type="paragraph" w:styleId="Caption">
    <w:name w:val="caption"/>
    <w:basedOn w:val="Normal"/>
    <w:next w:val="BodyText"/>
    <w:uiPriority w:val="11"/>
    <w:rsid w:val="00867737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86773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86773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867737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86773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867737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86773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867737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86773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86773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86773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867737"/>
    <w:rPr>
      <w:i/>
      <w:iCs/>
    </w:rPr>
  </w:style>
  <w:style w:type="character" w:styleId="Emphasis">
    <w:name w:val="Emphasis"/>
    <w:basedOn w:val="DefaultParagraphFont"/>
    <w:uiPriority w:val="4"/>
    <w:qFormat/>
    <w:rsid w:val="00867737"/>
    <w:rPr>
      <w:i/>
      <w:iCs/>
    </w:rPr>
  </w:style>
  <w:style w:type="character" w:styleId="Strong">
    <w:name w:val="Strong"/>
    <w:basedOn w:val="DefaultParagraphFont"/>
    <w:uiPriority w:val="4"/>
    <w:qFormat/>
    <w:rsid w:val="00867737"/>
    <w:rPr>
      <w:b/>
      <w:bCs/>
    </w:rPr>
  </w:style>
  <w:style w:type="paragraph" w:styleId="ListParagraph">
    <w:name w:val="List Paragraph"/>
    <w:basedOn w:val="Normal"/>
    <w:uiPriority w:val="6"/>
    <w:qFormat/>
    <w:rsid w:val="0086773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867737"/>
  </w:style>
  <w:style w:type="paragraph" w:styleId="EndnoteText">
    <w:name w:val="endnote text"/>
    <w:basedOn w:val="Normal"/>
    <w:link w:val="EndnoteTextChar"/>
    <w:uiPriority w:val="10"/>
    <w:rsid w:val="00867737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867737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86773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867737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867737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F58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C00543CBB147F8BFDA27910F54E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A12DF-AF5D-4F69-9830-B1DDA57DD79B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518EA2EFC1544F792BDD4EB20858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14FE1-5A14-4B18-B074-84AE3427F428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4931156AA3B407E9A24D1DF52829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93ECD-8322-48F3-B697-C33427AF4658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920EED0B3824F0EB3A766BFF41BB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00622-CDC9-4E55-B1FC-AE63CC728491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82BD3B3AD2A4D07A11662068C282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20E17-856A-4FAF-A188-9A0BB34701EC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4E60FE8B701482FB00C790EBA763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D6296-E33D-492D-A653-A6C2C6AF9C5D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8476DCFE79B452E9F69B04E8F5B7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1774E-C824-4786-A51B-E05A40C1BAC9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09C300F8DC54E49960B92608B2FF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B6A8F-3D4B-4CF8-B89B-2D196759E8D6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75F66FB63BD4F848336E88678C09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F2C15-60DF-4348-86D8-8325F7889FF3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AA1666FDDB5422ABBB57CD8A08062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E4864-9793-4772-BC9A-4123AD48FBB2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F939B42A14D4CF4A11922F9EF4F97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E757B-75E2-48BF-8B3E-E28745865DC9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03DE95FD37947EB91D2EAF2F57C4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0835C-DFB0-49F3-AA91-FA082033A408}"/>
      </w:docPartPr>
      <w:docPartBody>
        <w:p w:rsidR="00941F95" w:rsidRDefault="00941F95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39"/>
    <w:rsid w:val="000B4839"/>
    <w:rsid w:val="00173762"/>
    <w:rsid w:val="00285049"/>
    <w:rsid w:val="00390735"/>
    <w:rsid w:val="00400DF1"/>
    <w:rsid w:val="00495691"/>
    <w:rsid w:val="004D4766"/>
    <w:rsid w:val="007B6529"/>
    <w:rsid w:val="00903B58"/>
    <w:rsid w:val="00941F95"/>
    <w:rsid w:val="009726E0"/>
    <w:rsid w:val="009C3847"/>
    <w:rsid w:val="00CF7A36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1F9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17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18</cp:revision>
  <dcterms:created xsi:type="dcterms:W3CDTF">2024-07-23T17:42:00Z</dcterms:created>
  <dcterms:modified xsi:type="dcterms:W3CDTF">2025-01-11T08:29:00Z</dcterms:modified>
</cp:coreProperties>
</file>