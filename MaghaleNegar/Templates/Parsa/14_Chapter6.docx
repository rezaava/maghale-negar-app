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01BAC7B" w14:textId="77777777" w:rsidR="00661D94" w:rsidRPr="00802EEC" w:rsidRDefault="00661D94" w:rsidP="00661D94">
      <w:pPr>
        <w:jc w:val="center"/>
        <w:rPr>
          <w:rtl/>
        </w:rPr>
      </w:pPr>
    </w:p>
    <w:sdt>
      <w:sdtPr>
        <w:rPr>
          <w:rtl/>
        </w:rPr>
        <w:tag w:val="_field_Chapter6_Title"/>
        <w:id w:val="1844353790"/>
        <w:placeholder>
          <w:docPart w:val="F3095321138D4244A422AC735F8525FE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0B4A893" w14:textId="42E91852" w:rsidR="00661D94" w:rsidRPr="00D71BF3" w:rsidRDefault="00661D94" w:rsidP="00661D94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:lang w:bidi="fa-IR"/>
              <w14:ligatures w14:val="none"/>
            </w:rPr>
            <w:t>ششم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DB3EA97" w14:textId="77777777" w:rsidR="00661D94" w:rsidRDefault="00661D94" w:rsidP="00661D94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6_Title"/>
        <w:id w:val="983811841"/>
        <w:placeholder>
          <w:docPart w:val="0B939527727B44EA8590E231CB359424"/>
        </w:placeholder>
      </w:sdtPr>
      <w:sdtEndPr/>
      <w:sdtContent>
        <w:p w14:paraId="2A3B8D41" w14:textId="0D7A1103" w:rsidR="00661D94" w:rsidRPr="00661D94" w:rsidRDefault="00661D94" w:rsidP="00661D94">
          <w:pPr>
            <w:pStyle w:val="Heading1"/>
            <w:rPr>
              <w:color w:val="FFFFFF" w:themeColor="background1"/>
              <w:rtl/>
            </w:rPr>
          </w:pPr>
          <w:r w:rsidRPr="00661D94">
            <w:rPr>
              <w:rFonts w:hint="cs"/>
              <w:color w:val="FFFFFF" w:themeColor="background1"/>
              <w:rtl/>
            </w:rPr>
            <w:t xml:space="preserve">فصل ششم: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9A6CDC1" w14:textId="77777777" w:rsidR="00661D94" w:rsidRPr="00802EEC" w:rsidRDefault="00661D94" w:rsidP="00661D94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516AB9F8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B03D62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CE02D2" w:rsidRDefault="00127BB8" w:rsidP="00CE02D2">
      <w:pPr>
        <w:pStyle w:val="BodyText"/>
      </w:pPr>
    </w:p>
    <w:sectPr w:rsidR="00127BB8" w:rsidRPr="00CE02D2" w:rsidSect="00E439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481C" w14:textId="77777777" w:rsidR="00C032BC" w:rsidRPr="00802EEC" w:rsidRDefault="00C032BC" w:rsidP="000D0454">
      <w:pPr>
        <w:spacing w:before="0" w:after="0"/>
      </w:pPr>
      <w:r w:rsidRPr="00802EEC">
        <w:separator/>
      </w:r>
    </w:p>
  </w:endnote>
  <w:endnote w:type="continuationSeparator" w:id="0">
    <w:p w14:paraId="48823B93" w14:textId="77777777" w:rsidR="00C032BC" w:rsidRPr="00802EEC" w:rsidRDefault="00C032BC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6B640C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7DEF" w14:textId="77777777" w:rsidR="00C032BC" w:rsidRPr="00802EEC" w:rsidRDefault="00C032BC" w:rsidP="000D0454">
      <w:pPr>
        <w:spacing w:before="0" w:after="0"/>
      </w:pPr>
      <w:r w:rsidRPr="00802EEC">
        <w:separator/>
      </w:r>
    </w:p>
  </w:footnote>
  <w:footnote w:type="continuationSeparator" w:id="0">
    <w:p w14:paraId="4D11EF03" w14:textId="77777777" w:rsidR="00C032BC" w:rsidRPr="00802EEC" w:rsidRDefault="00C032BC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F6140D8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6B640C">
      <w:rPr>
        <w:noProof/>
        <w:rtl/>
      </w:rPr>
      <w:t>فصل ششم: عنوان را وارد کن</w:t>
    </w:r>
    <w:r w:rsidR="006B640C">
      <w:rPr>
        <w:rFonts w:hint="cs"/>
        <w:noProof/>
        <w:rtl/>
      </w:rPr>
      <w:t>ی</w:t>
    </w:r>
    <w:r w:rsidR="006B640C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CEB"/>
    <w:rsid w:val="000366E8"/>
    <w:rsid w:val="00055241"/>
    <w:rsid w:val="00066590"/>
    <w:rsid w:val="00075F7A"/>
    <w:rsid w:val="000913CF"/>
    <w:rsid w:val="000D0454"/>
    <w:rsid w:val="000D4873"/>
    <w:rsid w:val="000D5AED"/>
    <w:rsid w:val="000F4C5D"/>
    <w:rsid w:val="000F7C87"/>
    <w:rsid w:val="00102153"/>
    <w:rsid w:val="00110259"/>
    <w:rsid w:val="00125EF5"/>
    <w:rsid w:val="00127BB8"/>
    <w:rsid w:val="001444D3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2E3919"/>
    <w:rsid w:val="002F2C64"/>
    <w:rsid w:val="003248B6"/>
    <w:rsid w:val="00337B98"/>
    <w:rsid w:val="00352D06"/>
    <w:rsid w:val="003722F3"/>
    <w:rsid w:val="00377411"/>
    <w:rsid w:val="00390735"/>
    <w:rsid w:val="00392FC9"/>
    <w:rsid w:val="003A4BA5"/>
    <w:rsid w:val="003A6448"/>
    <w:rsid w:val="003C01DC"/>
    <w:rsid w:val="003E638E"/>
    <w:rsid w:val="00436B94"/>
    <w:rsid w:val="00446FD8"/>
    <w:rsid w:val="004476ED"/>
    <w:rsid w:val="004527CA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BCA"/>
    <w:rsid w:val="005900F2"/>
    <w:rsid w:val="00597E3C"/>
    <w:rsid w:val="005A4640"/>
    <w:rsid w:val="005B247D"/>
    <w:rsid w:val="005B5F70"/>
    <w:rsid w:val="005F7494"/>
    <w:rsid w:val="0062398A"/>
    <w:rsid w:val="00636DAB"/>
    <w:rsid w:val="00643D18"/>
    <w:rsid w:val="00653982"/>
    <w:rsid w:val="00661D94"/>
    <w:rsid w:val="006814EB"/>
    <w:rsid w:val="00691CAA"/>
    <w:rsid w:val="00693014"/>
    <w:rsid w:val="006A2718"/>
    <w:rsid w:val="006B640C"/>
    <w:rsid w:val="006B6DE6"/>
    <w:rsid w:val="006C7932"/>
    <w:rsid w:val="006C79CE"/>
    <w:rsid w:val="006E4B4C"/>
    <w:rsid w:val="006E7286"/>
    <w:rsid w:val="007052EB"/>
    <w:rsid w:val="007130C8"/>
    <w:rsid w:val="007254B4"/>
    <w:rsid w:val="007321BF"/>
    <w:rsid w:val="00750D6D"/>
    <w:rsid w:val="007555E3"/>
    <w:rsid w:val="00783EDF"/>
    <w:rsid w:val="0078542D"/>
    <w:rsid w:val="00795F16"/>
    <w:rsid w:val="007A2596"/>
    <w:rsid w:val="007B65B4"/>
    <w:rsid w:val="007E4D44"/>
    <w:rsid w:val="007F1E3F"/>
    <w:rsid w:val="00802EEC"/>
    <w:rsid w:val="00834297"/>
    <w:rsid w:val="008463C5"/>
    <w:rsid w:val="0085208F"/>
    <w:rsid w:val="00856DD9"/>
    <w:rsid w:val="00864129"/>
    <w:rsid w:val="0088321D"/>
    <w:rsid w:val="00897696"/>
    <w:rsid w:val="008B366A"/>
    <w:rsid w:val="008B6B30"/>
    <w:rsid w:val="008B6C9E"/>
    <w:rsid w:val="008C1F3C"/>
    <w:rsid w:val="008D7AC2"/>
    <w:rsid w:val="008E1592"/>
    <w:rsid w:val="008E2F19"/>
    <w:rsid w:val="009124AF"/>
    <w:rsid w:val="00927D6D"/>
    <w:rsid w:val="00932885"/>
    <w:rsid w:val="009860D5"/>
    <w:rsid w:val="009A1D1F"/>
    <w:rsid w:val="009E44FC"/>
    <w:rsid w:val="009E5B8E"/>
    <w:rsid w:val="009F72FD"/>
    <w:rsid w:val="00A12426"/>
    <w:rsid w:val="00A2728B"/>
    <w:rsid w:val="00A46819"/>
    <w:rsid w:val="00A60151"/>
    <w:rsid w:val="00A67019"/>
    <w:rsid w:val="00A832DA"/>
    <w:rsid w:val="00A97F30"/>
    <w:rsid w:val="00AA7B27"/>
    <w:rsid w:val="00AB2FE3"/>
    <w:rsid w:val="00AB370F"/>
    <w:rsid w:val="00AC30AD"/>
    <w:rsid w:val="00AC52B6"/>
    <w:rsid w:val="00AF5DC3"/>
    <w:rsid w:val="00B03D62"/>
    <w:rsid w:val="00B06A4A"/>
    <w:rsid w:val="00B32641"/>
    <w:rsid w:val="00B33AAC"/>
    <w:rsid w:val="00B3579F"/>
    <w:rsid w:val="00B47E7E"/>
    <w:rsid w:val="00BC32A0"/>
    <w:rsid w:val="00BE04E1"/>
    <w:rsid w:val="00C032BC"/>
    <w:rsid w:val="00C20E0E"/>
    <w:rsid w:val="00C2565F"/>
    <w:rsid w:val="00C34152"/>
    <w:rsid w:val="00C407AD"/>
    <w:rsid w:val="00C4388F"/>
    <w:rsid w:val="00C504BE"/>
    <w:rsid w:val="00C5366B"/>
    <w:rsid w:val="00C61B72"/>
    <w:rsid w:val="00C70A0D"/>
    <w:rsid w:val="00CA0484"/>
    <w:rsid w:val="00CB2E06"/>
    <w:rsid w:val="00CB4BD3"/>
    <w:rsid w:val="00CD2147"/>
    <w:rsid w:val="00CE02D2"/>
    <w:rsid w:val="00CF015B"/>
    <w:rsid w:val="00CF0C31"/>
    <w:rsid w:val="00CF2039"/>
    <w:rsid w:val="00CF31C3"/>
    <w:rsid w:val="00CF4D46"/>
    <w:rsid w:val="00D11453"/>
    <w:rsid w:val="00D2305B"/>
    <w:rsid w:val="00D25110"/>
    <w:rsid w:val="00D26D23"/>
    <w:rsid w:val="00D371CB"/>
    <w:rsid w:val="00D42146"/>
    <w:rsid w:val="00D64549"/>
    <w:rsid w:val="00D83CEC"/>
    <w:rsid w:val="00D916C7"/>
    <w:rsid w:val="00D938B1"/>
    <w:rsid w:val="00D9456C"/>
    <w:rsid w:val="00D948A9"/>
    <w:rsid w:val="00DB3AA4"/>
    <w:rsid w:val="00DD2845"/>
    <w:rsid w:val="00E10ED4"/>
    <w:rsid w:val="00E24FC8"/>
    <w:rsid w:val="00E32BCC"/>
    <w:rsid w:val="00E439C8"/>
    <w:rsid w:val="00E45693"/>
    <w:rsid w:val="00E523EA"/>
    <w:rsid w:val="00E81523"/>
    <w:rsid w:val="00E9772F"/>
    <w:rsid w:val="00F41253"/>
    <w:rsid w:val="00F50009"/>
    <w:rsid w:val="00F73C87"/>
    <w:rsid w:val="00F808FD"/>
    <w:rsid w:val="00F86744"/>
    <w:rsid w:val="00FA3604"/>
    <w:rsid w:val="00FB4AE5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66B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C5366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C5366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C5366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C5366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C5366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C5366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C5366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C5366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C5366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C5366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5366B"/>
  </w:style>
  <w:style w:type="paragraph" w:styleId="Title">
    <w:name w:val="Title"/>
    <w:basedOn w:val="Normal"/>
    <w:next w:val="Normal"/>
    <w:link w:val="TitleChar"/>
    <w:uiPriority w:val="2"/>
    <w:qFormat/>
    <w:rsid w:val="00C5366B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C5366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C5366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C5366B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C5366B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C5366B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5366B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C5366B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C5366B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C5366B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C5366B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C5366B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C5366B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C5366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C5366B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C5366B"/>
  </w:style>
  <w:style w:type="paragraph" w:styleId="Caption">
    <w:name w:val="caption"/>
    <w:basedOn w:val="Normal"/>
    <w:next w:val="BodyText"/>
    <w:uiPriority w:val="11"/>
    <w:rsid w:val="00C5366B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C5366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C5366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C5366B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C5366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C5366B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C5366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C5366B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C5366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C5366B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C5366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C5366B"/>
    <w:rPr>
      <w:i/>
      <w:iCs/>
    </w:rPr>
  </w:style>
  <w:style w:type="character" w:styleId="Emphasis">
    <w:name w:val="Emphasis"/>
    <w:basedOn w:val="DefaultParagraphFont"/>
    <w:uiPriority w:val="4"/>
    <w:qFormat/>
    <w:rsid w:val="00C5366B"/>
    <w:rPr>
      <w:i/>
      <w:iCs/>
    </w:rPr>
  </w:style>
  <w:style w:type="character" w:styleId="Strong">
    <w:name w:val="Strong"/>
    <w:basedOn w:val="DefaultParagraphFont"/>
    <w:uiPriority w:val="4"/>
    <w:qFormat/>
    <w:rsid w:val="00C5366B"/>
    <w:rPr>
      <w:b/>
      <w:bCs/>
    </w:rPr>
  </w:style>
  <w:style w:type="paragraph" w:styleId="ListParagraph">
    <w:name w:val="List Paragraph"/>
    <w:basedOn w:val="Normal"/>
    <w:uiPriority w:val="6"/>
    <w:qFormat/>
    <w:rsid w:val="00C5366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C5366B"/>
  </w:style>
  <w:style w:type="paragraph" w:styleId="EndnoteText">
    <w:name w:val="endnote text"/>
    <w:basedOn w:val="Normal"/>
    <w:link w:val="EndnoteTextChar"/>
    <w:uiPriority w:val="10"/>
    <w:rsid w:val="00C5366B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C5366B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C5366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C5366B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C5366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50D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095321138D4244A422AC735F852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761C8-EE9A-4E01-9416-12DEC14F4BA2}"/>
      </w:docPartPr>
      <w:docPartBody>
        <w:p w:rsidR="0081404E" w:rsidRDefault="0081404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B939527727B44EA8590E231CB359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E0716-B428-4764-823F-6556D3DB3210}"/>
      </w:docPartPr>
      <w:docPartBody>
        <w:p w:rsidR="0081404E" w:rsidRDefault="0081404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19"/>
    <w:rsid w:val="00173762"/>
    <w:rsid w:val="001A01D7"/>
    <w:rsid w:val="00390735"/>
    <w:rsid w:val="00487529"/>
    <w:rsid w:val="004C1577"/>
    <w:rsid w:val="00811B2A"/>
    <w:rsid w:val="0081404E"/>
    <w:rsid w:val="00BE1719"/>
    <w:rsid w:val="00CA0484"/>
    <w:rsid w:val="00D878FC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04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18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36</cp:revision>
  <dcterms:created xsi:type="dcterms:W3CDTF">2024-07-23T18:38:00Z</dcterms:created>
  <dcterms:modified xsi:type="dcterms:W3CDTF">2025-01-11T08:29:00Z</dcterms:modified>
</cp:coreProperties>
</file>