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F487F" w14:textId="77777777" w:rsidR="00DB6D41" w:rsidRPr="00465FDE" w:rsidRDefault="00DB6D41" w:rsidP="00465FDE">
      <w:pPr>
        <w:ind w:left="3967"/>
        <w:rPr>
          <w:sz w:val="28"/>
          <w:szCs w:val="32"/>
          <w:rtl/>
          <w:lang w:bidi="fa-IR"/>
        </w:rPr>
      </w:pPr>
    </w:p>
    <w:p w14:paraId="409CF406" w14:textId="77777777" w:rsidR="00DB6D41" w:rsidRPr="008701FE" w:rsidRDefault="00DB6D41" w:rsidP="00465FDE">
      <w:pPr>
        <w:ind w:left="3967"/>
        <w:rPr>
          <w:bCs/>
          <w:sz w:val="32"/>
          <w:szCs w:val="36"/>
          <w:rtl/>
          <w:lang w:bidi="fa-IR"/>
        </w:rPr>
      </w:pPr>
      <w:r w:rsidRPr="008701FE">
        <w:rPr>
          <w:bCs/>
          <w:sz w:val="32"/>
          <w:szCs w:val="36"/>
          <w:rtl/>
          <w:lang w:bidi="fa-IR"/>
        </w:rPr>
        <w:t>تقد</w:t>
      </w:r>
      <w:r w:rsidRPr="008701FE">
        <w:rPr>
          <w:rFonts w:hint="cs"/>
          <w:bCs/>
          <w:sz w:val="32"/>
          <w:szCs w:val="36"/>
          <w:rtl/>
          <w:lang w:bidi="fa-IR"/>
        </w:rPr>
        <w:t>ی</w:t>
      </w:r>
      <w:r w:rsidRPr="008701FE">
        <w:rPr>
          <w:rFonts w:hint="eastAsia"/>
          <w:bCs/>
          <w:sz w:val="32"/>
          <w:szCs w:val="36"/>
          <w:rtl/>
          <w:lang w:bidi="fa-IR"/>
        </w:rPr>
        <w:t>م</w:t>
      </w:r>
      <w:r w:rsidRPr="008701FE">
        <w:rPr>
          <w:bCs/>
          <w:sz w:val="32"/>
          <w:szCs w:val="36"/>
          <w:rtl/>
          <w:lang w:bidi="fa-IR"/>
        </w:rPr>
        <w:t xml:space="preserve"> به:</w:t>
      </w:r>
    </w:p>
    <w:sdt>
      <w:sdtPr>
        <w:rPr>
          <w:sz w:val="28"/>
          <w:szCs w:val="32"/>
          <w:rtl/>
          <w:lang w:bidi="fa-IR"/>
        </w:rPr>
        <w:tag w:val="_field_Dedication_Fa"/>
        <w:id w:val="737595335"/>
        <w:placeholder>
          <w:docPart w:val="DefaultPlaceholder_-1854013440"/>
        </w:placeholder>
      </w:sdtPr>
      <w:sdtEndPr>
        <w:rPr>
          <w:rFonts w:hint="cs"/>
        </w:rPr>
      </w:sdtEndPr>
      <w:sdtContent>
        <w:p w14:paraId="604A5362" w14:textId="24C395B2" w:rsidR="00DB6D41" w:rsidRPr="00003FFE" w:rsidRDefault="00DB6D41" w:rsidP="00465FDE">
          <w:pPr>
            <w:pStyle w:val="BodyText"/>
            <w:ind w:left="3967" w:firstLine="0"/>
            <w:rPr>
              <w:sz w:val="28"/>
              <w:szCs w:val="32"/>
              <w:rtl/>
              <w:lang w:bidi="fa-IR"/>
            </w:rPr>
          </w:pPr>
          <w:r w:rsidRPr="00003FFE">
            <w:rPr>
              <w:sz w:val="28"/>
              <w:szCs w:val="32"/>
              <w:rtl/>
              <w:lang w:bidi="fa-IR"/>
            </w:rPr>
            <w:t>متن تقد</w:t>
          </w:r>
          <w:r w:rsidRPr="00003FFE">
            <w:rPr>
              <w:rFonts w:hint="cs"/>
              <w:sz w:val="28"/>
              <w:szCs w:val="32"/>
              <w:rtl/>
              <w:lang w:bidi="fa-IR"/>
            </w:rPr>
            <w:t>ی</w:t>
          </w:r>
          <w:r w:rsidRPr="00003FFE">
            <w:rPr>
              <w:rFonts w:hint="eastAsia"/>
              <w:sz w:val="28"/>
              <w:szCs w:val="32"/>
              <w:rtl/>
              <w:lang w:bidi="fa-IR"/>
            </w:rPr>
            <w:t>م</w:t>
          </w:r>
          <w:r w:rsidR="00561709">
            <w:rPr>
              <w:rFonts w:hint="cs"/>
              <w:sz w:val="28"/>
              <w:szCs w:val="32"/>
              <w:rtl/>
              <w:lang w:bidi="fa-IR"/>
            </w:rPr>
            <w:t xml:space="preserve"> خود را اینجا وارد کنید.</w:t>
          </w:r>
        </w:p>
      </w:sdtContent>
    </w:sdt>
    <w:p w14:paraId="4F35CB08" w14:textId="77777777" w:rsidR="00DB6D41" w:rsidRPr="00465FDE" w:rsidRDefault="00DB6D41" w:rsidP="000366E8">
      <w:pPr>
        <w:rPr>
          <w:sz w:val="28"/>
          <w:szCs w:val="32"/>
          <w:lang w:bidi="fa-IR"/>
        </w:rPr>
      </w:pPr>
    </w:p>
    <w:sectPr w:rsidR="00DB6D41" w:rsidRPr="00465FDE" w:rsidSect="00E549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A2E13" w14:textId="77777777" w:rsidR="00AB17AB" w:rsidRDefault="00AB17AB" w:rsidP="00DB7A87">
      <w:pPr>
        <w:spacing w:before="0" w:after="0"/>
      </w:pPr>
      <w:r>
        <w:separator/>
      </w:r>
    </w:p>
  </w:endnote>
  <w:endnote w:type="continuationSeparator" w:id="0">
    <w:p w14:paraId="46DF65A2" w14:textId="77777777" w:rsidR="00AB17AB" w:rsidRDefault="00AB17AB" w:rsidP="00DB7A8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AC180" w14:textId="77777777" w:rsidR="00DB7A87" w:rsidRDefault="00DB7A8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65071" w14:textId="7CA696E0" w:rsidR="00DB7A87" w:rsidRDefault="00DB7A87" w:rsidP="00DB7A87">
    <w:pPr>
      <w:pStyle w:val="Footer"/>
    </w:pPr>
    <w:r>
      <w:rPr>
        <w:kern w:val="0"/>
        <w14:ligatures w14:val="none"/>
      </w:rPr>
      <w:t>[null]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736E0" w14:textId="77777777" w:rsidR="00DB7A87" w:rsidRDefault="00DB7A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4D62" w14:textId="77777777" w:rsidR="00AB17AB" w:rsidRDefault="00AB17AB" w:rsidP="00DB7A87">
      <w:pPr>
        <w:spacing w:before="0" w:after="0"/>
      </w:pPr>
      <w:r>
        <w:separator/>
      </w:r>
    </w:p>
  </w:footnote>
  <w:footnote w:type="continuationSeparator" w:id="0">
    <w:p w14:paraId="7405BA68" w14:textId="77777777" w:rsidR="00AB17AB" w:rsidRDefault="00AB17AB" w:rsidP="00DB7A8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CC4A" w14:textId="77777777" w:rsidR="00DB7A87" w:rsidRDefault="00DB7A8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27B00" w14:textId="003A4D8B" w:rsidR="00DB7A87" w:rsidRDefault="00DB7A87" w:rsidP="00331ADD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A60D9" w14:textId="77777777" w:rsidR="00DB7A87" w:rsidRDefault="00DB7A8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BCF"/>
    <w:rsid w:val="00003FFE"/>
    <w:rsid w:val="000366E8"/>
    <w:rsid w:val="00066590"/>
    <w:rsid w:val="00075783"/>
    <w:rsid w:val="000D5AED"/>
    <w:rsid w:val="00102153"/>
    <w:rsid w:val="00110259"/>
    <w:rsid w:val="00185A42"/>
    <w:rsid w:val="00186440"/>
    <w:rsid w:val="00187C0C"/>
    <w:rsid w:val="00194B79"/>
    <w:rsid w:val="001B7DEF"/>
    <w:rsid w:val="00205FDD"/>
    <w:rsid w:val="002516AE"/>
    <w:rsid w:val="00253380"/>
    <w:rsid w:val="00281377"/>
    <w:rsid w:val="002B154F"/>
    <w:rsid w:val="002C5E81"/>
    <w:rsid w:val="003248B6"/>
    <w:rsid w:val="003305E3"/>
    <w:rsid w:val="00331ADD"/>
    <w:rsid w:val="003521B1"/>
    <w:rsid w:val="00352D06"/>
    <w:rsid w:val="00363BCF"/>
    <w:rsid w:val="00377411"/>
    <w:rsid w:val="00390735"/>
    <w:rsid w:val="003A6448"/>
    <w:rsid w:val="00436B94"/>
    <w:rsid w:val="00436D3A"/>
    <w:rsid w:val="00462A21"/>
    <w:rsid w:val="00465FDE"/>
    <w:rsid w:val="00483681"/>
    <w:rsid w:val="004916A6"/>
    <w:rsid w:val="004C1E32"/>
    <w:rsid w:val="004D5E84"/>
    <w:rsid w:val="004E5F9E"/>
    <w:rsid w:val="00561709"/>
    <w:rsid w:val="00564626"/>
    <w:rsid w:val="00597E3C"/>
    <w:rsid w:val="005A4640"/>
    <w:rsid w:val="005B5F70"/>
    <w:rsid w:val="00636DAB"/>
    <w:rsid w:val="00644E43"/>
    <w:rsid w:val="00653982"/>
    <w:rsid w:val="006814EB"/>
    <w:rsid w:val="00691CAA"/>
    <w:rsid w:val="00693014"/>
    <w:rsid w:val="006A2718"/>
    <w:rsid w:val="006B6DE6"/>
    <w:rsid w:val="006C7932"/>
    <w:rsid w:val="006E4B4C"/>
    <w:rsid w:val="006F34A2"/>
    <w:rsid w:val="0070328B"/>
    <w:rsid w:val="007052EB"/>
    <w:rsid w:val="007254B4"/>
    <w:rsid w:val="00783EDF"/>
    <w:rsid w:val="00795F16"/>
    <w:rsid w:val="007A2596"/>
    <w:rsid w:val="007B65B4"/>
    <w:rsid w:val="007E4D44"/>
    <w:rsid w:val="00864129"/>
    <w:rsid w:val="008701FE"/>
    <w:rsid w:val="0087398C"/>
    <w:rsid w:val="0088321D"/>
    <w:rsid w:val="00884D9A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E5B8E"/>
    <w:rsid w:val="009F72FD"/>
    <w:rsid w:val="00A12426"/>
    <w:rsid w:val="00A46819"/>
    <w:rsid w:val="00A60151"/>
    <w:rsid w:val="00A722F8"/>
    <w:rsid w:val="00A832DA"/>
    <w:rsid w:val="00A97F30"/>
    <w:rsid w:val="00AB17AB"/>
    <w:rsid w:val="00AC52B6"/>
    <w:rsid w:val="00AF5DC3"/>
    <w:rsid w:val="00B06A4A"/>
    <w:rsid w:val="00B47E7E"/>
    <w:rsid w:val="00C2565F"/>
    <w:rsid w:val="00C331D7"/>
    <w:rsid w:val="00C407AD"/>
    <w:rsid w:val="00C62628"/>
    <w:rsid w:val="00C70A0D"/>
    <w:rsid w:val="00CA2BB4"/>
    <w:rsid w:val="00CD2147"/>
    <w:rsid w:val="00CF015B"/>
    <w:rsid w:val="00CF0C31"/>
    <w:rsid w:val="00CF31C3"/>
    <w:rsid w:val="00CF4D46"/>
    <w:rsid w:val="00D2305B"/>
    <w:rsid w:val="00D25110"/>
    <w:rsid w:val="00D26D23"/>
    <w:rsid w:val="00D42146"/>
    <w:rsid w:val="00D938B1"/>
    <w:rsid w:val="00D9456C"/>
    <w:rsid w:val="00DB3AA4"/>
    <w:rsid w:val="00DB6D41"/>
    <w:rsid w:val="00DB7A87"/>
    <w:rsid w:val="00DD2845"/>
    <w:rsid w:val="00E24FC8"/>
    <w:rsid w:val="00E32BCC"/>
    <w:rsid w:val="00E523EA"/>
    <w:rsid w:val="00E54919"/>
    <w:rsid w:val="00E61494"/>
    <w:rsid w:val="00E81523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FE280"/>
  <w15:chartTrackingRefBased/>
  <w15:docId w15:val="{6C7F53A7-A2FD-4511-A283-CF407E79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5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4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380"/>
    <w:pPr>
      <w:spacing w:before="-1" w:before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253380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253380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253380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253380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253380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253380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253380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253380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253380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25338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53380"/>
  </w:style>
  <w:style w:type="paragraph" w:styleId="Title">
    <w:name w:val="Title"/>
    <w:basedOn w:val="Normal"/>
    <w:next w:val="Normal"/>
    <w:link w:val="TitleChar"/>
    <w:uiPriority w:val="2"/>
    <w:qFormat/>
    <w:rsid w:val="00253380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25338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253380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253380"/>
    <w:rPr>
      <w:rFonts w:eastAsiaTheme="majorEastAsia"/>
      <w:b/>
      <w:bCs/>
      <w:color w:val="000000"/>
      <w:sz w:val="32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253380"/>
    <w:rPr>
      <w:rFonts w:eastAsiaTheme="majorEastAsia"/>
      <w:b/>
      <w:bCs/>
      <w:color w:val="00000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253380"/>
    <w:rPr>
      <w:rFonts w:eastAsiaTheme="majorEastAsia"/>
      <w:b/>
      <w:bCs/>
      <w:color w:val="00000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53380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53380"/>
    <w:rPr>
      <w:rFonts w:eastAsiaTheme="majorEastAsia"/>
      <w:b/>
      <w:bCs/>
      <w:color w:val="00000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53380"/>
    <w:rPr>
      <w:rFonts w:eastAsiaTheme="majorEastAsia"/>
      <w:b/>
      <w:bCs/>
      <w:color w:val="00000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53380"/>
    <w:rPr>
      <w:rFonts w:eastAsiaTheme="majorEastAsia"/>
      <w:b/>
      <w:bCs/>
      <w:i/>
      <w:iCs/>
      <w:color w:val="00000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53380"/>
    <w:rPr>
      <w:rFonts w:eastAsiaTheme="majorEastAsia"/>
      <w:b/>
      <w:bCs/>
      <w:color w:val="00000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53380"/>
    <w:rPr>
      <w:rFonts w:eastAsiaTheme="majorEastAsia"/>
      <w:b/>
      <w:bCs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253380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253380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253380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253380"/>
  </w:style>
  <w:style w:type="paragraph" w:styleId="Caption">
    <w:name w:val="caption"/>
    <w:basedOn w:val="Normal"/>
    <w:next w:val="BodyText"/>
    <w:uiPriority w:val="11"/>
    <w:rsid w:val="00253380"/>
    <w:pPr>
      <w:spacing w:after="580" w:afterAutospacing="0"/>
      <w:jc w:val="center"/>
    </w:pPr>
    <w:rPr>
      <w:sz w:val="22"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253380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253380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253380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253380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253380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253380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253380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253380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253380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253380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253380"/>
    <w:rPr>
      <w:i/>
      <w:iCs/>
    </w:rPr>
  </w:style>
  <w:style w:type="character" w:styleId="Emphasis">
    <w:name w:val="Emphasis"/>
    <w:basedOn w:val="DefaultParagraphFont"/>
    <w:uiPriority w:val="4"/>
    <w:qFormat/>
    <w:rsid w:val="00253380"/>
    <w:rPr>
      <w:i/>
      <w:iCs/>
    </w:rPr>
  </w:style>
  <w:style w:type="character" w:styleId="Strong">
    <w:name w:val="Strong"/>
    <w:basedOn w:val="DefaultParagraphFont"/>
    <w:uiPriority w:val="4"/>
    <w:qFormat/>
    <w:rsid w:val="00253380"/>
    <w:rPr>
      <w:b/>
      <w:bCs/>
    </w:rPr>
  </w:style>
  <w:style w:type="paragraph" w:styleId="ListParagraph">
    <w:name w:val="List Paragraph"/>
    <w:basedOn w:val="Normal"/>
    <w:uiPriority w:val="6"/>
    <w:qFormat/>
    <w:rsid w:val="00253380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253380"/>
  </w:style>
  <w:style w:type="paragraph" w:styleId="EndnoteText">
    <w:name w:val="endnote text"/>
    <w:basedOn w:val="Normal"/>
    <w:link w:val="EndnoteTextChar"/>
    <w:uiPriority w:val="10"/>
    <w:rsid w:val="00253380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253380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253380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253380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253380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3521B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5B1096-9729-43C5-94C8-E396F6F478CB}"/>
      </w:docPartPr>
      <w:docPartBody>
        <w:p w:rsidR="00000000" w:rsidRDefault="004610BB">
          <w:r w:rsidRPr="00066CC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BB"/>
    <w:rsid w:val="002625F8"/>
    <w:rsid w:val="004610BB"/>
    <w:rsid w:val="0088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610B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6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15</cp:revision>
  <dcterms:created xsi:type="dcterms:W3CDTF">2024-07-23T18:03:00Z</dcterms:created>
  <dcterms:modified xsi:type="dcterms:W3CDTF">2025-01-12T06:06:00Z</dcterms:modified>
</cp:coreProperties>
</file>