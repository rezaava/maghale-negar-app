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17F5" w14:textId="77777777" w:rsidR="00753B93" w:rsidRDefault="00753B93" w:rsidP="001861BD">
      <w:pPr>
        <w:spacing w:after="0" w:afterAutospacing="0" w:line="264" w:lineRule="auto"/>
        <w:contextualSpacing/>
        <w:jc w:val="center"/>
        <w:rPr>
          <w:noProof/>
          <w:rtl/>
          <w:lang w:bidi="fa-IR"/>
        </w:rPr>
      </w:pPr>
    </w:p>
    <w:p w14:paraId="5E9C107E" w14:textId="77777777" w:rsidR="0080320C" w:rsidRDefault="0080320C" w:rsidP="001861BD">
      <w:pPr>
        <w:spacing w:after="0" w:afterAutospacing="0" w:line="264" w:lineRule="auto"/>
        <w:contextualSpacing/>
        <w:jc w:val="center"/>
        <w:rPr>
          <w:noProof/>
          <w:rtl/>
          <w:lang w:bidi="fa-IR"/>
        </w:rPr>
      </w:pPr>
    </w:p>
    <w:p w14:paraId="3D41DA84" w14:textId="374389A1" w:rsidR="000F09D1" w:rsidRPr="00B615FC" w:rsidRDefault="000F09D1" w:rsidP="001861BD">
      <w:pPr>
        <w:spacing w:after="0" w:afterAutospacing="0" w:line="264" w:lineRule="auto"/>
        <w:contextualSpacing/>
        <w:jc w:val="center"/>
        <w:rPr>
          <w:b/>
          <w:bCs/>
          <w:noProof/>
          <w:sz w:val="28"/>
          <w:lang w:bidi="fa-IR"/>
        </w:rPr>
      </w:pPr>
      <w:r w:rsidRPr="00B615FC">
        <w:rPr>
          <w:rFonts w:hint="cs"/>
          <w:b/>
          <w:bCs/>
          <w:noProof/>
          <w:sz w:val="28"/>
          <w:rtl/>
          <w:lang w:bidi="fa-IR"/>
        </w:rPr>
        <w:t>بسمه تعالی</w:t>
      </w:r>
    </w:p>
    <w:p w14:paraId="2E4BBEB2" w14:textId="77777777" w:rsidR="00844F9B" w:rsidRPr="00276BF1" w:rsidRDefault="00844F9B" w:rsidP="001861BD">
      <w:pPr>
        <w:spacing w:after="0" w:afterAutospacing="0" w:line="264" w:lineRule="auto"/>
        <w:contextualSpacing/>
        <w:jc w:val="center"/>
        <w:rPr>
          <w:b/>
          <w:bCs/>
          <w:noProof/>
          <w:sz w:val="20"/>
          <w:szCs w:val="20"/>
          <w:rtl/>
          <w:lang w:bidi="fa-IR"/>
        </w:rPr>
      </w:pPr>
    </w:p>
    <w:sdt>
      <w:sdtPr>
        <w:rPr>
          <w:noProof/>
          <w:sz w:val="32"/>
          <w:szCs w:val="32"/>
          <w:rtl/>
          <w:lang w:bidi="fa-IR"/>
        </w:rPr>
        <w:tag w:val="_field_Icon_University"/>
        <w:id w:val="1668127111"/>
        <w:showingPlcHdr/>
        <w:picture/>
      </w:sdtPr>
      <w:sdtContent>
        <w:p w14:paraId="398C0F50" w14:textId="5FE8C747" w:rsidR="00F85E51" w:rsidRPr="00B615FC" w:rsidRDefault="005E74E6" w:rsidP="00753B93">
          <w:pPr>
            <w:spacing w:after="0" w:afterAutospacing="0" w:line="264" w:lineRule="auto"/>
            <w:contextualSpacing/>
            <w:jc w:val="center"/>
            <w:rPr>
              <w:sz w:val="32"/>
              <w:szCs w:val="32"/>
              <w:rtl/>
            </w:rPr>
          </w:pPr>
          <w:r w:rsidRPr="00B615FC">
            <w:rPr>
              <w:noProof/>
              <w:sz w:val="32"/>
              <w:szCs w:val="32"/>
              <w:lang w:bidi="fa-IR"/>
            </w:rPr>
            <w:drawing>
              <wp:inline distT="0" distB="0" distL="0" distR="0" wp14:anchorId="339D6130" wp14:editId="20459243">
                <wp:extent cx="1008000" cy="1008000"/>
                <wp:effectExtent l="0" t="0" r="1905" b="190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8000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D3442A2" w14:textId="726ACA70" w:rsidR="00F85E51" w:rsidRPr="00B615FC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8"/>
          <w:rtl/>
        </w:rPr>
      </w:pPr>
    </w:p>
    <w:sdt>
      <w:sdtPr>
        <w:rPr>
          <w:b/>
          <w:bCs/>
          <w:sz w:val="32"/>
          <w:szCs w:val="32"/>
          <w:rtl/>
        </w:rPr>
        <w:tag w:val="_field_Department_Fa"/>
        <w:id w:val="-1119136190"/>
        <w:placeholder>
          <w:docPart w:val="304F6560D06E4BCC95A55388F0C231DF"/>
        </w:placeholder>
      </w:sdtPr>
      <w:sdtContent>
        <w:p w14:paraId="68ED2122" w14:textId="01CC9987" w:rsidR="00F85E51" w:rsidRPr="00B615FC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B615FC">
            <w:rPr>
              <w:rFonts w:hint="cs"/>
              <w:b/>
              <w:bCs/>
              <w:sz w:val="32"/>
              <w:szCs w:val="32"/>
              <w:rtl/>
            </w:rPr>
            <w:t>دانشکده</w:t>
          </w:r>
        </w:p>
      </w:sdtContent>
    </w:sdt>
    <w:sdt>
      <w:sdtPr>
        <w:rPr>
          <w:b/>
          <w:bCs/>
          <w:sz w:val="32"/>
          <w:szCs w:val="32"/>
          <w:rtl/>
        </w:rPr>
        <w:tag w:val="_field_Group_Fa"/>
        <w:id w:val="1582329962"/>
        <w:placeholder>
          <w:docPart w:val="88F10C87D46C4922AD4CCEAC3F6D6F81"/>
        </w:placeholder>
      </w:sdtPr>
      <w:sdtContent>
        <w:p w14:paraId="6C1CFED9" w14:textId="6510E4E4" w:rsidR="00F85E51" w:rsidRPr="00B615FC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B615FC">
            <w:rPr>
              <w:rFonts w:hint="cs"/>
              <w:b/>
              <w:bCs/>
              <w:sz w:val="32"/>
              <w:szCs w:val="32"/>
              <w:rtl/>
            </w:rPr>
            <w:t>گروه</w:t>
          </w:r>
        </w:p>
      </w:sdtContent>
    </w:sdt>
    <w:p w14:paraId="1E9DA166" w14:textId="77777777" w:rsidR="00844A3D" w:rsidRPr="00B615FC" w:rsidRDefault="00844A3D" w:rsidP="00B615FC">
      <w:pPr>
        <w:spacing w:before="100" w:after="0" w:afterAutospacing="0" w:line="264" w:lineRule="auto"/>
        <w:contextualSpacing/>
        <w:jc w:val="center"/>
        <w:rPr>
          <w:sz w:val="28"/>
          <w:rtl/>
          <w:lang w:bidi="fa-IR"/>
        </w:rPr>
      </w:pPr>
    </w:p>
    <w:p w14:paraId="76668AB6" w14:textId="6C4F3C2A" w:rsidR="00F85E51" w:rsidRPr="00B615FC" w:rsidRDefault="009242E5" w:rsidP="009242E5">
      <w:pPr>
        <w:spacing w:after="0" w:afterAutospacing="0" w:line="264" w:lineRule="auto"/>
        <w:contextualSpacing/>
        <w:jc w:val="center"/>
        <w:rPr>
          <w:b/>
          <w:bCs/>
          <w:sz w:val="32"/>
          <w:szCs w:val="32"/>
          <w:rtl/>
        </w:rPr>
      </w:pPr>
      <w:r w:rsidRPr="00B615FC">
        <w:rPr>
          <w:rFonts w:hint="cs"/>
          <w:b/>
          <w:bCs/>
          <w:sz w:val="32"/>
          <w:szCs w:val="32"/>
          <w:rtl/>
        </w:rPr>
        <w:t xml:space="preserve">جلسه دفاعیه </w:t>
      </w:r>
      <w:sdt>
        <w:sdtPr>
          <w:rPr>
            <w:rFonts w:hint="cs"/>
            <w:b/>
            <w:bCs/>
            <w:sz w:val="32"/>
            <w:szCs w:val="32"/>
            <w:rtl/>
          </w:rPr>
          <w:tag w:val="_field_Type_Fa"/>
          <w:id w:val="912582216"/>
          <w:placeholder>
            <w:docPart w:val="B030A7FFCCDD44DDBDCB5A4CF651FFEF"/>
          </w:placeholder>
        </w:sdtPr>
        <w:sdtContent>
          <w:r w:rsidR="003908B6" w:rsidRPr="00B615FC">
            <w:rPr>
              <w:rFonts w:hint="cs"/>
              <w:b/>
              <w:bCs/>
              <w:sz w:val="32"/>
              <w:szCs w:val="32"/>
              <w:rtl/>
            </w:rPr>
            <w:t>نوع سند</w:t>
          </w:r>
        </w:sdtContent>
      </w:sdt>
      <w:r w:rsidR="00F85E51" w:rsidRPr="00B615FC">
        <w:rPr>
          <w:b/>
          <w:bCs/>
          <w:sz w:val="32"/>
          <w:szCs w:val="32"/>
          <w:rtl/>
        </w:rPr>
        <w:t xml:space="preserve"> </w:t>
      </w:r>
      <w:sdt>
        <w:sdtPr>
          <w:rPr>
            <w:b/>
            <w:bCs/>
            <w:sz w:val="32"/>
            <w:szCs w:val="32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3908B6" w:rsidRPr="00B615FC">
            <w:rPr>
              <w:rFonts w:hint="cs"/>
              <w:b/>
              <w:bCs/>
              <w:sz w:val="32"/>
              <w:szCs w:val="32"/>
              <w:rtl/>
            </w:rPr>
            <w:t>مقطع</w:t>
          </w:r>
        </w:sdtContent>
      </w:sdt>
      <w:r w:rsidRPr="00B615FC">
        <w:rPr>
          <w:rFonts w:hint="cs"/>
          <w:b/>
          <w:bCs/>
          <w:sz w:val="32"/>
          <w:szCs w:val="32"/>
          <w:rtl/>
        </w:rPr>
        <w:t xml:space="preserve"> - </w:t>
      </w:r>
      <w:sdt>
        <w:sdtPr>
          <w:rPr>
            <w:b/>
            <w:bCs/>
            <w:sz w:val="32"/>
            <w:szCs w:val="32"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3908B6" w:rsidRPr="00B615FC">
            <w:rPr>
              <w:rFonts w:hint="cs"/>
              <w:b/>
              <w:bCs/>
              <w:sz w:val="32"/>
              <w:szCs w:val="32"/>
              <w:rtl/>
            </w:rPr>
            <w:t>رشته تحصیلی</w:t>
          </w:r>
        </w:sdtContent>
      </w:sdt>
    </w:p>
    <w:p w14:paraId="56E45104" w14:textId="77777777" w:rsidR="00F85E51" w:rsidRPr="00B615FC" w:rsidRDefault="00F85E51" w:rsidP="00707AF5">
      <w:pPr>
        <w:spacing w:before="100" w:after="0" w:afterAutospacing="0" w:line="264" w:lineRule="auto"/>
        <w:contextualSpacing/>
        <w:jc w:val="center"/>
        <w:rPr>
          <w:sz w:val="28"/>
          <w:rtl/>
        </w:rPr>
      </w:pPr>
    </w:p>
    <w:sdt>
      <w:sdtPr>
        <w:rPr>
          <w:b/>
          <w:bCs/>
          <w:sz w:val="32"/>
          <w:szCs w:val="36"/>
          <w:rtl/>
        </w:rPr>
        <w:tag w:val="_field_Title_Fa"/>
        <w:id w:val="-1844854484"/>
        <w:placeholder>
          <w:docPart w:val="E5E81096CC534918A8D2639210543913"/>
        </w:placeholder>
      </w:sdtPr>
      <w:sdtContent>
        <w:p w14:paraId="1004EBAF" w14:textId="52DC0D7C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 w:rsidRPr="00707AF5">
            <w:rPr>
              <w:rFonts w:hint="cs"/>
              <w:b/>
              <w:bCs/>
              <w:sz w:val="32"/>
              <w:szCs w:val="36"/>
              <w:rtl/>
            </w:rPr>
            <w:t>عنوان</w:t>
          </w:r>
        </w:p>
      </w:sdtContent>
    </w:sdt>
    <w:p w14:paraId="27D25B43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2"/>
          <w:szCs w:val="32"/>
          <w:rtl/>
        </w:rPr>
        <w:tag w:val="_field_Supervisor_Title_Fa"/>
        <w:id w:val="682173524"/>
        <w:placeholder>
          <w:docPart w:val="7C427412CF1D4B40B38824F7B7FF974F"/>
        </w:placeholder>
      </w:sdtPr>
      <w:sdtContent>
        <w:p w14:paraId="4C03E624" w14:textId="1112ABC7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1861BD">
            <w:rPr>
              <w:b/>
              <w:bCs/>
              <w:sz w:val="32"/>
              <w:szCs w:val="32"/>
              <w:rtl/>
            </w:rPr>
            <w:t>استاد(ان) راهنما:</w:t>
          </w:r>
        </w:p>
      </w:sdtContent>
    </w:sdt>
    <w:sdt>
      <w:sdtPr>
        <w:rPr>
          <w:b/>
          <w:bCs/>
          <w:sz w:val="28"/>
          <w:rtl/>
        </w:rPr>
        <w:tag w:val="_field_Supervisor_Fa"/>
        <w:id w:val="-318030213"/>
        <w:placeholder>
          <w:docPart w:val="3D4DC6A50309446F9D5EAD0AEDB70D0B"/>
        </w:placeholder>
      </w:sdtPr>
      <w:sdtContent>
        <w:p w14:paraId="4CA0D3E3" w14:textId="76E008B8" w:rsidR="00F85E51" w:rsidRPr="001861BD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 w:rsidRPr="001861BD">
            <w:rPr>
              <w:rFonts w:hint="cs"/>
              <w:b/>
              <w:bCs/>
              <w:sz w:val="28"/>
              <w:rtl/>
            </w:rPr>
            <w:t>استاد(ان) راهنما</w:t>
          </w:r>
        </w:p>
      </w:sdtContent>
    </w:sdt>
    <w:p w14:paraId="50ED7904" w14:textId="77777777" w:rsidR="00F85E51" w:rsidRPr="00B615FC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2"/>
          <w:szCs w:val="32"/>
          <w:rtl/>
        </w:rPr>
        <w:tag w:val="_field_Advisor_Title_Fa"/>
        <w:id w:val="-315411351"/>
        <w:placeholder>
          <w:docPart w:val="FE96C38C8EB343C0A906879C8CCB60A2"/>
        </w:placeholder>
      </w:sdtPr>
      <w:sdtContent>
        <w:p w14:paraId="41486838" w14:textId="4F238EE4" w:rsidR="00F85E51" w:rsidRPr="00F85E51" w:rsidRDefault="00A331E7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1861BD">
            <w:rPr>
              <w:rFonts w:hint="cs"/>
              <w:b/>
              <w:bCs/>
              <w:kern w:val="0"/>
              <w:sz w:val="32"/>
              <w:szCs w:val="32"/>
              <w:rtl/>
              <w14:ligatures w14:val="none"/>
            </w:rPr>
            <w:t>استاد(ان) مشاور:</w:t>
          </w:r>
        </w:p>
      </w:sdtContent>
    </w:sdt>
    <w:sdt>
      <w:sdtPr>
        <w:rPr>
          <w:b/>
          <w:bCs/>
          <w:sz w:val="28"/>
          <w:rtl/>
        </w:rPr>
        <w:tag w:val="_field_Advisor_Fa"/>
        <w:id w:val="1561211839"/>
        <w:placeholder>
          <w:docPart w:val="61193DEEE1BB44B4A824310CB43CC09A"/>
        </w:placeholder>
      </w:sdtPr>
      <w:sdtContent>
        <w:p w14:paraId="11D2F70D" w14:textId="08289143" w:rsidR="00F85E51" w:rsidRPr="001861BD" w:rsidRDefault="00A331E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 w:rsidRPr="001861BD">
            <w:rPr>
              <w:rFonts w:hint="cs"/>
              <w:b/>
              <w:bCs/>
              <w:kern w:val="0"/>
              <w:sz w:val="28"/>
              <w:rtl/>
              <w14:ligatures w14:val="none"/>
            </w:rPr>
            <w:t>استاد(ان) مشاور</w:t>
          </w:r>
          <w:r w:rsidR="003908B6" w:rsidRPr="001861BD">
            <w:rPr>
              <w:rFonts w:hint="cs"/>
              <w:b/>
              <w:bCs/>
              <w:kern w:val="0"/>
              <w:sz w:val="28"/>
              <w:rtl/>
              <w14:ligatures w14:val="none"/>
            </w:rPr>
            <w:t xml:space="preserve"> </w:t>
          </w:r>
          <w:r w:rsidRPr="001861BD">
            <w:rPr>
              <w:rFonts w:hint="cs"/>
              <w:b/>
              <w:bCs/>
              <w:kern w:val="0"/>
              <w:sz w:val="28"/>
              <w:rtl/>
              <w:lang w:bidi="fa-IR"/>
              <w14:ligatures w14:val="none"/>
            </w:rPr>
            <w:t>(اختیاری)</w:t>
          </w:r>
        </w:p>
      </w:sdtContent>
    </w:sdt>
    <w:p w14:paraId="655C64DE" w14:textId="77777777" w:rsidR="00F85E51" w:rsidRPr="00B615FC" w:rsidRDefault="00F85E51" w:rsidP="00B615FC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sdt>
      <w:sdtPr>
        <w:rPr>
          <w:b/>
          <w:bCs/>
          <w:sz w:val="32"/>
          <w:szCs w:val="32"/>
          <w:rtl/>
        </w:rPr>
        <w:tag w:val="_field_Examiner_Title_Fa"/>
        <w:id w:val="-352418059"/>
        <w:placeholder>
          <w:docPart w:val="8D0567D768684E43B6246AA8F27D13CE"/>
        </w:placeholder>
      </w:sdtPr>
      <w:sdtContent>
        <w:p w14:paraId="7247089B" w14:textId="3489B521" w:rsidR="009242E5" w:rsidRPr="00F85E51" w:rsidRDefault="009242E5" w:rsidP="009242E5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1861BD">
            <w:rPr>
              <w:b/>
              <w:bCs/>
              <w:sz w:val="32"/>
              <w:szCs w:val="32"/>
              <w:rtl/>
            </w:rPr>
            <w:t xml:space="preserve">استاد(ان) </w:t>
          </w:r>
          <w:r w:rsidR="00707AF5" w:rsidRPr="001861BD">
            <w:rPr>
              <w:rFonts w:hint="cs"/>
              <w:b/>
              <w:bCs/>
              <w:sz w:val="32"/>
              <w:szCs w:val="32"/>
              <w:rtl/>
            </w:rPr>
            <w:t>داور</w:t>
          </w:r>
          <w:r w:rsidRPr="001861BD">
            <w:rPr>
              <w:b/>
              <w:bCs/>
              <w:sz w:val="32"/>
              <w:szCs w:val="32"/>
              <w:rtl/>
            </w:rPr>
            <w:t>:</w:t>
          </w:r>
        </w:p>
      </w:sdtContent>
    </w:sdt>
    <w:sdt>
      <w:sdtPr>
        <w:rPr>
          <w:b/>
          <w:bCs/>
          <w:sz w:val="28"/>
          <w:rtl/>
        </w:rPr>
        <w:tag w:val="_field_Examiner_Fa"/>
        <w:id w:val="-1038505294"/>
        <w:placeholder>
          <w:docPart w:val="2C28BBADE2E749CC877555D83F7AB50E"/>
        </w:placeholder>
      </w:sdtPr>
      <w:sdtContent>
        <w:p w14:paraId="2AD2CC97" w14:textId="15A47ADC" w:rsidR="009242E5" w:rsidRDefault="009242E5" w:rsidP="00B615FC">
          <w:pPr>
            <w:spacing w:after="0" w:afterAutospacing="0" w:line="264" w:lineRule="auto"/>
            <w:contextualSpacing/>
            <w:jc w:val="center"/>
            <w:rPr>
              <w:b/>
              <w:bCs/>
              <w:sz w:val="28"/>
              <w:rtl/>
            </w:rPr>
          </w:pPr>
          <w:r w:rsidRPr="001861BD">
            <w:rPr>
              <w:rFonts w:hint="cs"/>
              <w:b/>
              <w:bCs/>
              <w:sz w:val="28"/>
              <w:rtl/>
            </w:rPr>
            <w:t xml:space="preserve">استاد(ان) </w:t>
          </w:r>
          <w:r w:rsidR="002039EC">
            <w:rPr>
              <w:rFonts w:hint="cs"/>
              <w:b/>
              <w:bCs/>
              <w:sz w:val="28"/>
              <w:rtl/>
            </w:rPr>
            <w:t>داور</w:t>
          </w:r>
        </w:p>
      </w:sdtContent>
    </w:sdt>
    <w:p w14:paraId="3C9ABE17" w14:textId="77777777" w:rsidR="00B615FC" w:rsidRPr="00B615FC" w:rsidRDefault="00B615FC" w:rsidP="00B615FC">
      <w:pPr>
        <w:spacing w:after="0" w:afterAutospacing="0" w:line="264" w:lineRule="auto"/>
        <w:contextualSpacing/>
        <w:jc w:val="center"/>
        <w:rPr>
          <w:sz w:val="26"/>
          <w:szCs w:val="26"/>
          <w:rtl/>
        </w:rPr>
      </w:pPr>
    </w:p>
    <w:sdt>
      <w:sdtPr>
        <w:rPr>
          <w:b/>
          <w:bCs/>
          <w:sz w:val="32"/>
          <w:szCs w:val="32"/>
          <w:rtl/>
        </w:rPr>
        <w:tag w:val="_field_Author_Title_Fa"/>
        <w:id w:val="2063437123"/>
        <w:placeholder>
          <w:docPart w:val="222FA21C36034CD3A0A7A0A8AA047BB8"/>
        </w:placeholder>
      </w:sdtPr>
      <w:sdtContent>
        <w:p w14:paraId="24968CDD" w14:textId="7D996763" w:rsidR="00F85E51" w:rsidRPr="001861BD" w:rsidRDefault="00707AF5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1861BD">
            <w:rPr>
              <w:rFonts w:hint="cs"/>
              <w:b/>
              <w:bCs/>
              <w:sz w:val="32"/>
              <w:szCs w:val="32"/>
              <w:rtl/>
            </w:rPr>
            <w:t>ارائه دهنده</w:t>
          </w:r>
          <w:r w:rsidR="00F85E51" w:rsidRPr="001861BD">
            <w:rPr>
              <w:b/>
              <w:bCs/>
              <w:sz w:val="32"/>
              <w:szCs w:val="32"/>
              <w:rtl/>
            </w:rPr>
            <w:t>:</w:t>
          </w:r>
        </w:p>
      </w:sdtContent>
    </w:sdt>
    <w:sdt>
      <w:sdtPr>
        <w:rPr>
          <w:b/>
          <w:bCs/>
          <w:sz w:val="28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2D10ECBE" w14:textId="184008CB" w:rsidR="00567322" w:rsidRPr="001861BD" w:rsidRDefault="00E30560" w:rsidP="00567322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 w:rsidRPr="001861BD">
            <w:rPr>
              <w:rFonts w:hint="cs"/>
              <w:b/>
              <w:bCs/>
              <w:sz w:val="28"/>
              <w:rtl/>
            </w:rPr>
            <w:t xml:space="preserve">نام </w:t>
          </w:r>
          <w:r w:rsidR="000F09D1" w:rsidRPr="001861BD">
            <w:rPr>
              <w:rFonts w:hint="cs"/>
              <w:b/>
              <w:bCs/>
              <w:sz w:val="28"/>
              <w:rtl/>
            </w:rPr>
            <w:t>ارائه دهنده</w:t>
          </w:r>
        </w:p>
      </w:sdtContent>
    </w:sdt>
    <w:p w14:paraId="37C10A6A" w14:textId="77777777" w:rsidR="00567322" w:rsidRPr="00707AF5" w:rsidRDefault="00567322" w:rsidP="00567322">
      <w:pPr>
        <w:spacing w:after="0" w:afterAutospacing="0" w:line="264" w:lineRule="auto"/>
        <w:contextualSpacing/>
        <w:jc w:val="center"/>
        <w:rPr>
          <w:sz w:val="28"/>
          <w:rtl/>
        </w:rPr>
      </w:pPr>
    </w:p>
    <w:p w14:paraId="41A51348" w14:textId="09270B81" w:rsidR="00707AF5" w:rsidRPr="00707AF5" w:rsidRDefault="00707AF5" w:rsidP="00707AF5">
      <w:pPr>
        <w:spacing w:after="0" w:afterAutospacing="0" w:line="264" w:lineRule="auto"/>
        <w:contextualSpacing/>
        <w:jc w:val="center"/>
        <w:rPr>
          <w:sz w:val="28"/>
          <w:rtl/>
        </w:rPr>
      </w:pPr>
      <w:r w:rsidRPr="001861BD">
        <w:rPr>
          <w:rFonts w:hint="cs"/>
          <w:b/>
          <w:bCs/>
          <w:sz w:val="32"/>
          <w:szCs w:val="32"/>
          <w:rtl/>
        </w:rPr>
        <w:t>زمان برگزاری:</w:t>
      </w:r>
      <w:r w:rsidRPr="001861BD">
        <w:rPr>
          <w:rFonts w:hint="cs"/>
          <w:sz w:val="32"/>
          <w:szCs w:val="32"/>
          <w:rtl/>
        </w:rPr>
        <w:t xml:space="preserve"> </w:t>
      </w:r>
      <w:sdt>
        <w:sdtPr>
          <w:rPr>
            <w:b/>
            <w:bCs/>
            <w:sz w:val="28"/>
            <w:rtl/>
          </w:rPr>
          <w:tag w:val="_field_DefenseDate_Fa"/>
          <w:id w:val="-1514832526"/>
          <w:placeholder>
            <w:docPart w:val="152C10070E594FDA9344A423EB935B86"/>
          </w:placeholder>
        </w:sdtPr>
        <w:sdtContent>
          <w:r w:rsidRPr="001861BD">
            <w:rPr>
              <w:rFonts w:hint="cs"/>
              <w:b/>
              <w:bCs/>
              <w:sz w:val="28"/>
              <w:rtl/>
            </w:rPr>
            <w:t>تاریخ جلسه دفاع</w:t>
          </w:r>
        </w:sdtContent>
      </w:sdt>
    </w:p>
    <w:p w14:paraId="08DB0A20" w14:textId="77777777" w:rsidR="00707AF5" w:rsidRPr="00707AF5" w:rsidRDefault="00707AF5" w:rsidP="00567322">
      <w:pPr>
        <w:spacing w:after="0" w:afterAutospacing="0" w:line="264" w:lineRule="auto"/>
        <w:contextualSpacing/>
        <w:jc w:val="center"/>
        <w:rPr>
          <w:sz w:val="28"/>
        </w:rPr>
      </w:pPr>
    </w:p>
    <w:p w14:paraId="59C5E806" w14:textId="18631416" w:rsidR="00276BF1" w:rsidRPr="00B615FC" w:rsidRDefault="00707AF5" w:rsidP="00276BF1">
      <w:pPr>
        <w:spacing w:before="100" w:after="100" w:line="264" w:lineRule="auto"/>
        <w:contextualSpacing/>
        <w:jc w:val="center"/>
        <w:rPr>
          <w:b/>
          <w:bCs/>
          <w:sz w:val="28"/>
        </w:rPr>
      </w:pPr>
      <w:r w:rsidRPr="001861BD">
        <w:rPr>
          <w:rFonts w:hint="cs"/>
          <w:b/>
          <w:bCs/>
          <w:sz w:val="28"/>
          <w:szCs w:val="32"/>
          <w:rtl/>
        </w:rPr>
        <w:t>مکان برگزاری:</w:t>
      </w:r>
      <w:r w:rsidRPr="001861BD">
        <w:rPr>
          <w:rFonts w:hint="cs"/>
          <w:sz w:val="32"/>
          <w:szCs w:val="32"/>
          <w:rtl/>
        </w:rPr>
        <w:t xml:space="preserve"> </w:t>
      </w:r>
      <w:sdt>
        <w:sdtPr>
          <w:rPr>
            <w:b/>
            <w:bCs/>
            <w:sz w:val="28"/>
            <w:rtl/>
          </w:rPr>
          <w:tag w:val="_field_DefenseLocation_Fa"/>
          <w:id w:val="575485477"/>
          <w:placeholder>
            <w:docPart w:val="D5924FE751434B0D9162C230A6EE0C7B"/>
          </w:placeholder>
        </w:sdtPr>
        <w:sdtContent>
          <w:r w:rsidR="00567322" w:rsidRPr="001861BD">
            <w:rPr>
              <w:rFonts w:hint="cs"/>
              <w:b/>
              <w:bCs/>
              <w:sz w:val="28"/>
              <w:rtl/>
            </w:rPr>
            <w:t xml:space="preserve">مکان </w:t>
          </w:r>
          <w:r w:rsidR="00B16BE8" w:rsidRPr="001861BD">
            <w:rPr>
              <w:rFonts w:hint="cs"/>
              <w:b/>
              <w:bCs/>
              <w:sz w:val="28"/>
              <w:rtl/>
              <w:lang w:bidi="fa-IR"/>
            </w:rPr>
            <w:t xml:space="preserve">جلسه </w:t>
          </w:r>
          <w:r w:rsidR="00567322" w:rsidRPr="001861BD">
            <w:rPr>
              <w:rFonts w:hint="cs"/>
              <w:b/>
              <w:bCs/>
              <w:sz w:val="28"/>
              <w:rtl/>
            </w:rPr>
            <w:t>دفاع</w:t>
          </w:r>
        </w:sdtContent>
      </w:sdt>
    </w:p>
    <w:sectPr w:rsidR="00276BF1" w:rsidRPr="00B615FC" w:rsidSect="00707A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0" w:right="1418" w:bottom="0" w:left="1418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0AA9" w14:textId="77777777" w:rsidR="00667F07" w:rsidRDefault="00667F07" w:rsidP="00522F46">
      <w:pPr>
        <w:spacing w:before="0" w:after="0"/>
      </w:pPr>
      <w:r>
        <w:separator/>
      </w:r>
    </w:p>
  </w:endnote>
  <w:endnote w:type="continuationSeparator" w:id="0">
    <w:p w14:paraId="196D4804" w14:textId="77777777" w:rsidR="00667F07" w:rsidRDefault="00667F07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12FF" w14:textId="77777777" w:rsidR="00753B93" w:rsidRDefault="00753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64F9073" w:rsidR="00522F46" w:rsidRDefault="00522F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F5FF" w14:textId="77777777" w:rsidR="00753B93" w:rsidRDefault="00753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A709A" w14:textId="77777777" w:rsidR="00667F07" w:rsidRDefault="00667F07" w:rsidP="00522F46">
      <w:pPr>
        <w:spacing w:before="0" w:after="0"/>
      </w:pPr>
      <w:r>
        <w:separator/>
      </w:r>
    </w:p>
  </w:footnote>
  <w:footnote w:type="continuationSeparator" w:id="0">
    <w:p w14:paraId="50E82B5A" w14:textId="77777777" w:rsidR="00667F07" w:rsidRDefault="00667F07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9526" w14:textId="77777777" w:rsidR="00753B93" w:rsidRDefault="00753B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8CFB" w14:textId="77777777" w:rsidR="00753B93" w:rsidRDefault="00753B93" w:rsidP="00522F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F0FB" w14:textId="77777777" w:rsidR="00753B93" w:rsidRDefault="0075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15D9E"/>
    <w:rsid w:val="00032D15"/>
    <w:rsid w:val="00035715"/>
    <w:rsid w:val="000366E8"/>
    <w:rsid w:val="00066590"/>
    <w:rsid w:val="000758FD"/>
    <w:rsid w:val="000B1874"/>
    <w:rsid w:val="000B1AB2"/>
    <w:rsid w:val="000D5AED"/>
    <w:rsid w:val="000F09D1"/>
    <w:rsid w:val="00102153"/>
    <w:rsid w:val="00110259"/>
    <w:rsid w:val="00143320"/>
    <w:rsid w:val="00166EEF"/>
    <w:rsid w:val="00167075"/>
    <w:rsid w:val="00173762"/>
    <w:rsid w:val="00185A42"/>
    <w:rsid w:val="001861BD"/>
    <w:rsid w:val="00186440"/>
    <w:rsid w:val="00187C0C"/>
    <w:rsid w:val="00194B79"/>
    <w:rsid w:val="001B4BE4"/>
    <w:rsid w:val="001B7DEF"/>
    <w:rsid w:val="001C2D21"/>
    <w:rsid w:val="001E4D76"/>
    <w:rsid w:val="002039EC"/>
    <w:rsid w:val="00205FDD"/>
    <w:rsid w:val="00213D0E"/>
    <w:rsid w:val="00225C25"/>
    <w:rsid w:val="002516AE"/>
    <w:rsid w:val="00260B1D"/>
    <w:rsid w:val="00261D50"/>
    <w:rsid w:val="00276BF1"/>
    <w:rsid w:val="00281377"/>
    <w:rsid w:val="00290200"/>
    <w:rsid w:val="002A25CE"/>
    <w:rsid w:val="002B154F"/>
    <w:rsid w:val="002D2084"/>
    <w:rsid w:val="002E5286"/>
    <w:rsid w:val="003248B6"/>
    <w:rsid w:val="00340CBC"/>
    <w:rsid w:val="00352D06"/>
    <w:rsid w:val="00377411"/>
    <w:rsid w:val="00390735"/>
    <w:rsid w:val="003908B6"/>
    <w:rsid w:val="003A0487"/>
    <w:rsid w:val="003A6448"/>
    <w:rsid w:val="003C504E"/>
    <w:rsid w:val="003E713D"/>
    <w:rsid w:val="003F40A6"/>
    <w:rsid w:val="00400DF1"/>
    <w:rsid w:val="00436B94"/>
    <w:rsid w:val="00462A21"/>
    <w:rsid w:val="00483681"/>
    <w:rsid w:val="004916A6"/>
    <w:rsid w:val="00495F88"/>
    <w:rsid w:val="004C1E32"/>
    <w:rsid w:val="004D5E84"/>
    <w:rsid w:val="004E5F9E"/>
    <w:rsid w:val="00522F46"/>
    <w:rsid w:val="00567322"/>
    <w:rsid w:val="00573E52"/>
    <w:rsid w:val="00574A95"/>
    <w:rsid w:val="00597E3C"/>
    <w:rsid w:val="005A4640"/>
    <w:rsid w:val="005C1DCF"/>
    <w:rsid w:val="005E74E6"/>
    <w:rsid w:val="00636DAB"/>
    <w:rsid w:val="00653982"/>
    <w:rsid w:val="006608EA"/>
    <w:rsid w:val="00665CD9"/>
    <w:rsid w:val="00667F07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07AF5"/>
    <w:rsid w:val="00723DBF"/>
    <w:rsid w:val="007254B4"/>
    <w:rsid w:val="00753B93"/>
    <w:rsid w:val="00771734"/>
    <w:rsid w:val="00783EDF"/>
    <w:rsid w:val="007848BE"/>
    <w:rsid w:val="00795F16"/>
    <w:rsid w:val="007A2596"/>
    <w:rsid w:val="007B1341"/>
    <w:rsid w:val="007B65B4"/>
    <w:rsid w:val="007E333B"/>
    <w:rsid w:val="007E4D44"/>
    <w:rsid w:val="007F2C8A"/>
    <w:rsid w:val="0080320C"/>
    <w:rsid w:val="00844A3D"/>
    <w:rsid w:val="00844F9B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42E5"/>
    <w:rsid w:val="00927D6D"/>
    <w:rsid w:val="00932885"/>
    <w:rsid w:val="00967C1D"/>
    <w:rsid w:val="009860D5"/>
    <w:rsid w:val="009A1D1F"/>
    <w:rsid w:val="009E5B8E"/>
    <w:rsid w:val="009F72FD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B56AC"/>
    <w:rsid w:val="00AC52B6"/>
    <w:rsid w:val="00AD12F5"/>
    <w:rsid w:val="00AF5DC3"/>
    <w:rsid w:val="00B004DD"/>
    <w:rsid w:val="00B022BE"/>
    <w:rsid w:val="00B06A4A"/>
    <w:rsid w:val="00B0705A"/>
    <w:rsid w:val="00B16BE8"/>
    <w:rsid w:val="00B47E7E"/>
    <w:rsid w:val="00B615FC"/>
    <w:rsid w:val="00B74F18"/>
    <w:rsid w:val="00B7559D"/>
    <w:rsid w:val="00B841F7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73A3"/>
    <w:rsid w:val="00D42146"/>
    <w:rsid w:val="00D80BAD"/>
    <w:rsid w:val="00D87BBC"/>
    <w:rsid w:val="00D938B1"/>
    <w:rsid w:val="00D9456C"/>
    <w:rsid w:val="00DB3AA4"/>
    <w:rsid w:val="00DC0FCE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36B"/>
    <w:rsid w:val="00E67D15"/>
    <w:rsid w:val="00E81523"/>
    <w:rsid w:val="00E8205F"/>
    <w:rsid w:val="00EB3367"/>
    <w:rsid w:val="00EC5BD9"/>
    <w:rsid w:val="00F061A9"/>
    <w:rsid w:val="00F228A0"/>
    <w:rsid w:val="00F46F36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1F7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B841F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B841F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B841F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B841F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B841F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B841F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B841F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B841F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B841F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B841F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841F7"/>
  </w:style>
  <w:style w:type="paragraph" w:styleId="Title">
    <w:name w:val="Title"/>
    <w:basedOn w:val="Normal"/>
    <w:next w:val="Normal"/>
    <w:link w:val="TitleChar"/>
    <w:uiPriority w:val="2"/>
    <w:qFormat/>
    <w:rsid w:val="00B841F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B841F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B841F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B841F7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B841F7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841F7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841F7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841F7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841F7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841F7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841F7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841F7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B841F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B841F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B841F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B841F7"/>
  </w:style>
  <w:style w:type="paragraph" w:styleId="Caption">
    <w:name w:val="caption"/>
    <w:basedOn w:val="Normal"/>
    <w:next w:val="BodyText"/>
    <w:uiPriority w:val="11"/>
    <w:rsid w:val="00B841F7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B841F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B841F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B841F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B841F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B841F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B841F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B841F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B841F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B841F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B841F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B841F7"/>
    <w:rPr>
      <w:i/>
      <w:iCs/>
    </w:rPr>
  </w:style>
  <w:style w:type="character" w:styleId="Emphasis">
    <w:name w:val="Emphasis"/>
    <w:basedOn w:val="DefaultParagraphFont"/>
    <w:uiPriority w:val="4"/>
    <w:qFormat/>
    <w:rsid w:val="00B841F7"/>
    <w:rPr>
      <w:i/>
      <w:iCs/>
    </w:rPr>
  </w:style>
  <w:style w:type="character" w:styleId="Strong">
    <w:name w:val="Strong"/>
    <w:basedOn w:val="DefaultParagraphFont"/>
    <w:uiPriority w:val="4"/>
    <w:qFormat/>
    <w:rsid w:val="00B841F7"/>
    <w:rPr>
      <w:b/>
      <w:bCs/>
    </w:rPr>
  </w:style>
  <w:style w:type="paragraph" w:styleId="ListParagraph">
    <w:name w:val="List Paragraph"/>
    <w:basedOn w:val="Normal"/>
    <w:uiPriority w:val="6"/>
    <w:qFormat/>
    <w:rsid w:val="00B841F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B841F7"/>
  </w:style>
  <w:style w:type="paragraph" w:styleId="EndnoteText">
    <w:name w:val="endnote text"/>
    <w:basedOn w:val="Normal"/>
    <w:link w:val="EndnoteTextChar"/>
    <w:uiPriority w:val="10"/>
    <w:rsid w:val="00B841F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B841F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B841F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B841F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B841F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5E81096CC534918A8D2639210543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F23B-8E9A-406E-B224-A7C9DF705E1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96C38C8EB343C0A906879C8CCB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F8191-2D41-4ACF-BA8E-357C6D2BA74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1193DEEE1BB44B4A824310CB43CC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F7055-F1C0-4164-B11A-F33936C72A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5924FE751434B0D9162C230A6EE0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4C156-A965-4B97-B5E2-AA7AA476D12E}"/>
      </w:docPartPr>
      <w:docPartBody>
        <w:p w:rsidR="00B908A5" w:rsidRDefault="00B908A5" w:rsidP="00B908A5">
          <w:pPr>
            <w:pStyle w:val="D5924FE751434B0D9162C230A6EE0C7B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D0567D768684E43B6246AA8F27D1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D6EBF-3A83-4181-B7B1-80F468DC69D2}"/>
      </w:docPartPr>
      <w:docPartBody>
        <w:p w:rsidR="00703CFE" w:rsidRDefault="00B96FC4" w:rsidP="00B96FC4">
          <w:pPr>
            <w:pStyle w:val="8D0567D768684E43B6246AA8F27D13CE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C28BBADE2E749CC877555D83F7AB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AFAB-D42E-45C1-93D1-C360187DA78D}"/>
      </w:docPartPr>
      <w:docPartBody>
        <w:p w:rsidR="00703CFE" w:rsidRDefault="00B96FC4" w:rsidP="00B96FC4">
          <w:pPr>
            <w:pStyle w:val="2C28BBADE2E749CC877555D83F7AB50E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52C10070E594FDA9344A423EB935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0E656-A268-4B49-842A-3451E5321CDC}"/>
      </w:docPartPr>
      <w:docPartBody>
        <w:p w:rsidR="00703CFE" w:rsidRDefault="00B96FC4" w:rsidP="00B96FC4">
          <w:pPr>
            <w:pStyle w:val="152C10070E594FDA9344A423EB935B86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758FD"/>
    <w:rsid w:val="000859D1"/>
    <w:rsid w:val="00091D93"/>
    <w:rsid w:val="000B1874"/>
    <w:rsid w:val="000B1AB2"/>
    <w:rsid w:val="000F4243"/>
    <w:rsid w:val="0012274D"/>
    <w:rsid w:val="00173762"/>
    <w:rsid w:val="00195521"/>
    <w:rsid w:val="00196A93"/>
    <w:rsid w:val="001B4BE4"/>
    <w:rsid w:val="0021300D"/>
    <w:rsid w:val="00260555"/>
    <w:rsid w:val="00261D50"/>
    <w:rsid w:val="002D2084"/>
    <w:rsid w:val="002E43C2"/>
    <w:rsid w:val="003059D0"/>
    <w:rsid w:val="00340CBC"/>
    <w:rsid w:val="00390735"/>
    <w:rsid w:val="003C504E"/>
    <w:rsid w:val="003F71F1"/>
    <w:rsid w:val="00400DF1"/>
    <w:rsid w:val="00497B03"/>
    <w:rsid w:val="004A2A03"/>
    <w:rsid w:val="005357BD"/>
    <w:rsid w:val="00574A95"/>
    <w:rsid w:val="005B6731"/>
    <w:rsid w:val="006608EA"/>
    <w:rsid w:val="006A21E4"/>
    <w:rsid w:val="006D0169"/>
    <w:rsid w:val="0070328B"/>
    <w:rsid w:val="00703CFE"/>
    <w:rsid w:val="007F2C8A"/>
    <w:rsid w:val="007F538C"/>
    <w:rsid w:val="008364AA"/>
    <w:rsid w:val="00881F2F"/>
    <w:rsid w:val="009F1432"/>
    <w:rsid w:val="009F4ECD"/>
    <w:rsid w:val="00A05A1E"/>
    <w:rsid w:val="00A42C54"/>
    <w:rsid w:val="00A717F6"/>
    <w:rsid w:val="00AC65CA"/>
    <w:rsid w:val="00AF6158"/>
    <w:rsid w:val="00B06836"/>
    <w:rsid w:val="00B908A5"/>
    <w:rsid w:val="00B96FC4"/>
    <w:rsid w:val="00BE4C8A"/>
    <w:rsid w:val="00C04915"/>
    <w:rsid w:val="00D036BF"/>
    <w:rsid w:val="00D0725F"/>
    <w:rsid w:val="00D21A0C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6FC4"/>
    <w:rPr>
      <w:color w:val="666666"/>
    </w:rPr>
  </w:style>
  <w:style w:type="paragraph" w:customStyle="1" w:styleId="D5924FE751434B0D9162C230A6EE0C7B">
    <w:name w:val="D5924FE751434B0D9162C230A6EE0C7B"/>
    <w:rsid w:val="00B908A5"/>
    <w:pPr>
      <w:spacing w:line="278" w:lineRule="auto"/>
    </w:pPr>
    <w:rPr>
      <w:sz w:val="24"/>
      <w:szCs w:val="24"/>
    </w:rPr>
  </w:style>
  <w:style w:type="paragraph" w:customStyle="1" w:styleId="8D0567D768684E43B6246AA8F27D13CE">
    <w:name w:val="8D0567D768684E43B6246AA8F27D13CE"/>
    <w:rsid w:val="00B96FC4"/>
    <w:pPr>
      <w:spacing w:line="278" w:lineRule="auto"/>
    </w:pPr>
    <w:rPr>
      <w:sz w:val="24"/>
      <w:szCs w:val="24"/>
    </w:rPr>
  </w:style>
  <w:style w:type="paragraph" w:customStyle="1" w:styleId="2C28BBADE2E749CC877555D83F7AB50E">
    <w:name w:val="2C28BBADE2E749CC877555D83F7AB50E"/>
    <w:rsid w:val="00B96FC4"/>
    <w:pPr>
      <w:spacing w:line="278" w:lineRule="auto"/>
    </w:pPr>
    <w:rPr>
      <w:sz w:val="24"/>
      <w:szCs w:val="24"/>
    </w:rPr>
  </w:style>
  <w:style w:type="paragraph" w:customStyle="1" w:styleId="152C10070E594FDA9344A423EB935B86">
    <w:name w:val="152C10070E594FDA9344A423EB935B86"/>
    <w:rsid w:val="00B96FC4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F6DC5-FF5E-48C1-AC34-959738288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125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48</cp:revision>
  <dcterms:created xsi:type="dcterms:W3CDTF">2024-07-23T16:48:00Z</dcterms:created>
  <dcterms:modified xsi:type="dcterms:W3CDTF">2025-02-18T09:48:00Z</dcterms:modified>
</cp:coreProperties>
</file>