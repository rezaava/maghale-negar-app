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8020A" w14:textId="579CBC1E" w:rsidR="001B7DEF" w:rsidRPr="005358C4" w:rsidRDefault="00A300D6" w:rsidP="00A300D6">
      <w:pPr>
        <w:jc w:val="center"/>
        <w:rPr>
          <w:b/>
          <w:bCs/>
          <w:sz w:val="26"/>
          <w:szCs w:val="26"/>
          <w:rtl/>
          <w:lang w:bidi="fa-IR"/>
        </w:rPr>
      </w:pPr>
      <w:r w:rsidRPr="005358C4">
        <w:rPr>
          <w:b/>
          <w:bCs/>
          <w:sz w:val="26"/>
          <w:szCs w:val="26"/>
          <w:rtl/>
        </w:rPr>
        <w:t>فهرست نمادهای اختصاري و اختصارات</w:t>
      </w:r>
    </w:p>
    <w:p w14:paraId="72715FD0" w14:textId="6387C1EE" w:rsidR="00A300D6" w:rsidRDefault="00A300D6" w:rsidP="00A300D6">
      <w:pPr>
        <w:rPr>
          <w:rtl/>
          <w:lang w:bidi="fa-IR"/>
        </w:rPr>
      </w:pPr>
      <w:r w:rsidRPr="00A300D6">
        <w:rPr>
          <w:rFonts w:hint="cs"/>
          <w:rtl/>
          <w:lang w:bidi="fa-IR"/>
        </w:rPr>
        <w:t>محل درج لیست نماد های اختصاری</w:t>
      </w:r>
    </w:p>
    <w:p w14:paraId="139BF420" w14:textId="77777777" w:rsidR="00965600" w:rsidRPr="00C407AD" w:rsidRDefault="00965600" w:rsidP="000D38F6">
      <w:pPr>
        <w:spacing w:before="0" w:beforeAutospacing="0" w:after="0" w:afterAutospacing="0"/>
        <w:contextualSpacing/>
        <w:rPr>
          <w:lang w:bidi="fa-IR"/>
        </w:rPr>
      </w:pPr>
    </w:p>
    <w:sectPr w:rsidR="00965600" w:rsidRPr="00C407AD" w:rsidSect="009B33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D0B362" w14:textId="77777777" w:rsidR="00DC363D" w:rsidRDefault="00DC363D" w:rsidP="00A300D6">
      <w:pPr>
        <w:spacing w:before="0" w:after="0"/>
      </w:pPr>
      <w:r>
        <w:separator/>
      </w:r>
    </w:p>
  </w:endnote>
  <w:endnote w:type="continuationSeparator" w:id="0">
    <w:p w14:paraId="0D65F81A" w14:textId="77777777" w:rsidR="00DC363D" w:rsidRDefault="00DC363D" w:rsidP="00A300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93380C" w14:textId="77777777" w:rsidR="00A300D6" w:rsidRDefault="00A300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261989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EADA65" w14:textId="3D9A3D08" w:rsidR="00A300D6" w:rsidRPr="00DD0366" w:rsidRDefault="00DD0366" w:rsidP="00DD03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tl/>
          </w:rPr>
          <w:t>‌أ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CD0F13" w14:textId="77777777" w:rsidR="00A300D6" w:rsidRDefault="00A30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996C6" w14:textId="77777777" w:rsidR="00DC363D" w:rsidRDefault="00DC363D" w:rsidP="00A300D6">
      <w:pPr>
        <w:spacing w:before="0" w:after="0"/>
      </w:pPr>
      <w:r>
        <w:separator/>
      </w:r>
    </w:p>
  </w:footnote>
  <w:footnote w:type="continuationSeparator" w:id="0">
    <w:p w14:paraId="3BE047CA" w14:textId="77777777" w:rsidR="00DC363D" w:rsidRDefault="00DC363D" w:rsidP="00A300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CB6C3" w14:textId="77777777" w:rsidR="00A300D6" w:rsidRDefault="00A300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957EF" w14:textId="012E269A" w:rsidR="00A300D6" w:rsidRDefault="00A300D6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0899C" w14:textId="77777777" w:rsidR="00A300D6" w:rsidRDefault="00A300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43"/>
    <w:rsid w:val="00035535"/>
    <w:rsid w:val="000366E8"/>
    <w:rsid w:val="00066590"/>
    <w:rsid w:val="000D38F6"/>
    <w:rsid w:val="000D5AED"/>
    <w:rsid w:val="00102153"/>
    <w:rsid w:val="00104EA7"/>
    <w:rsid w:val="00110259"/>
    <w:rsid w:val="00185A42"/>
    <w:rsid w:val="00186440"/>
    <w:rsid w:val="00187C0C"/>
    <w:rsid w:val="00190295"/>
    <w:rsid w:val="00194B79"/>
    <w:rsid w:val="001B7DEF"/>
    <w:rsid w:val="001F1496"/>
    <w:rsid w:val="00205FDD"/>
    <w:rsid w:val="002516AE"/>
    <w:rsid w:val="00281377"/>
    <w:rsid w:val="002B154F"/>
    <w:rsid w:val="00316B7F"/>
    <w:rsid w:val="003248B6"/>
    <w:rsid w:val="00352D06"/>
    <w:rsid w:val="00377411"/>
    <w:rsid w:val="003A6448"/>
    <w:rsid w:val="003D2CC3"/>
    <w:rsid w:val="003D6CEC"/>
    <w:rsid w:val="00436B94"/>
    <w:rsid w:val="00462A21"/>
    <w:rsid w:val="00483681"/>
    <w:rsid w:val="004916A6"/>
    <w:rsid w:val="004C1E32"/>
    <w:rsid w:val="004D5E84"/>
    <w:rsid w:val="004E5F9E"/>
    <w:rsid w:val="005358C4"/>
    <w:rsid w:val="005639F7"/>
    <w:rsid w:val="00597E3C"/>
    <w:rsid w:val="005A4640"/>
    <w:rsid w:val="005A4FCF"/>
    <w:rsid w:val="005B5F70"/>
    <w:rsid w:val="00636DAB"/>
    <w:rsid w:val="00653982"/>
    <w:rsid w:val="006814EB"/>
    <w:rsid w:val="00691CAA"/>
    <w:rsid w:val="00693014"/>
    <w:rsid w:val="006A2718"/>
    <w:rsid w:val="006B6DE6"/>
    <w:rsid w:val="006C7932"/>
    <w:rsid w:val="006E4B4C"/>
    <w:rsid w:val="007052EB"/>
    <w:rsid w:val="007254B4"/>
    <w:rsid w:val="00783EDF"/>
    <w:rsid w:val="00795F16"/>
    <w:rsid w:val="007A2596"/>
    <w:rsid w:val="007B314E"/>
    <w:rsid w:val="007B65B4"/>
    <w:rsid w:val="007E4D44"/>
    <w:rsid w:val="00834297"/>
    <w:rsid w:val="00864129"/>
    <w:rsid w:val="0088321D"/>
    <w:rsid w:val="00897696"/>
    <w:rsid w:val="008B366A"/>
    <w:rsid w:val="008B6B30"/>
    <w:rsid w:val="008B6C9E"/>
    <w:rsid w:val="008C1F3C"/>
    <w:rsid w:val="00907942"/>
    <w:rsid w:val="00927D6D"/>
    <w:rsid w:val="00931BA7"/>
    <w:rsid w:val="00932885"/>
    <w:rsid w:val="00965600"/>
    <w:rsid w:val="009860D5"/>
    <w:rsid w:val="009A1D1F"/>
    <w:rsid w:val="009B0B61"/>
    <w:rsid w:val="009B339E"/>
    <w:rsid w:val="009E5B8E"/>
    <w:rsid w:val="009F72FD"/>
    <w:rsid w:val="00A12426"/>
    <w:rsid w:val="00A300D6"/>
    <w:rsid w:val="00A46819"/>
    <w:rsid w:val="00A60151"/>
    <w:rsid w:val="00A832DA"/>
    <w:rsid w:val="00A97F30"/>
    <w:rsid w:val="00AC52B6"/>
    <w:rsid w:val="00AF5DC3"/>
    <w:rsid w:val="00B06A4A"/>
    <w:rsid w:val="00B47E7E"/>
    <w:rsid w:val="00C2565F"/>
    <w:rsid w:val="00C407AD"/>
    <w:rsid w:val="00C70A0D"/>
    <w:rsid w:val="00C726AB"/>
    <w:rsid w:val="00C7738B"/>
    <w:rsid w:val="00C86643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C363D"/>
    <w:rsid w:val="00DD0366"/>
    <w:rsid w:val="00DD2845"/>
    <w:rsid w:val="00DE7D76"/>
    <w:rsid w:val="00E24FC8"/>
    <w:rsid w:val="00E32BCC"/>
    <w:rsid w:val="00E523EA"/>
    <w:rsid w:val="00E646AC"/>
    <w:rsid w:val="00E81955"/>
    <w:rsid w:val="00F137E7"/>
    <w:rsid w:val="00F22E43"/>
    <w:rsid w:val="00F73C87"/>
    <w:rsid w:val="00F808FD"/>
    <w:rsid w:val="00F86744"/>
    <w:rsid w:val="00FA3604"/>
    <w:rsid w:val="00FB7547"/>
    <w:rsid w:val="00FC2990"/>
    <w:rsid w:val="00FC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F9AB"/>
  <w15:chartTrackingRefBased/>
  <w15:docId w15:val="{B3644C6A-0310-4BE4-8A6B-B8E1FAF0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8F6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0D38F6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0D38F6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0D38F6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D38F6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D38F6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D38F6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D38F6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D38F6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D38F6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0D38F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D38F6"/>
  </w:style>
  <w:style w:type="paragraph" w:styleId="Title">
    <w:name w:val="Title"/>
    <w:basedOn w:val="Normal"/>
    <w:next w:val="Normal"/>
    <w:link w:val="TitleChar"/>
    <w:uiPriority w:val="2"/>
    <w:qFormat/>
    <w:rsid w:val="000D38F6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0D38F6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D38F6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D38F6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0D38F6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0D38F6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D38F6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D38F6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D38F6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D38F6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D38F6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D38F6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0D38F6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0D38F6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D38F6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0D38F6"/>
    <w:rPr>
      <w:rFonts w:cs="B Lotus"/>
    </w:rPr>
  </w:style>
  <w:style w:type="paragraph" w:styleId="Caption">
    <w:name w:val="caption"/>
    <w:basedOn w:val="Normal"/>
    <w:next w:val="BodyText"/>
    <w:uiPriority w:val="11"/>
    <w:rsid w:val="000D38F6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0D38F6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D38F6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D38F6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0D38F6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D38F6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0D38F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D38F6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D38F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D38F6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D38F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D38F6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0D38F6"/>
    <w:rPr>
      <w:i/>
      <w:iCs/>
    </w:rPr>
  </w:style>
  <w:style w:type="character" w:styleId="Strong">
    <w:name w:val="Strong"/>
    <w:basedOn w:val="DefaultParagraphFont"/>
    <w:uiPriority w:val="4"/>
    <w:qFormat/>
    <w:rsid w:val="000D38F6"/>
    <w:rPr>
      <w:b/>
      <w:bCs/>
    </w:rPr>
  </w:style>
  <w:style w:type="paragraph" w:styleId="ListParagraph">
    <w:name w:val="List Paragraph"/>
    <w:basedOn w:val="Normal"/>
    <w:uiPriority w:val="6"/>
    <w:qFormat/>
    <w:rsid w:val="000D38F6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D38F6"/>
  </w:style>
  <w:style w:type="paragraph" w:styleId="EndnoteText">
    <w:name w:val="endnote text"/>
    <w:basedOn w:val="Normal"/>
    <w:link w:val="EndnoteTextChar"/>
    <w:uiPriority w:val="10"/>
    <w:rsid w:val="000D38F6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D38F6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D38F6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D38F6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0D38F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2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12</cp:revision>
  <dcterms:created xsi:type="dcterms:W3CDTF">2024-07-23T18:30:00Z</dcterms:created>
  <dcterms:modified xsi:type="dcterms:W3CDTF">2024-08-21T18:30:00Z</dcterms:modified>
</cp:coreProperties>
</file>