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0788AF00" w14:textId="77777777" w:rsidR="00CF1062" w:rsidRPr="00802EEC" w:rsidRDefault="00CF1062" w:rsidP="00CF1062">
      <w:pPr>
        <w:jc w:val="center"/>
        <w:rPr>
          <w:rtl/>
        </w:rPr>
      </w:pPr>
    </w:p>
    <w:sdt>
      <w:sdtPr>
        <w:rPr>
          <w:rtl/>
        </w:rPr>
        <w:tag w:val="_field_Chapter7_Title"/>
        <w:id w:val="1844353790"/>
        <w:placeholder>
          <w:docPart w:val="8EE20ADE3C1B42F086D316C616C44CB1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21AE4594" w14:textId="69A83304" w:rsidR="00CF1062" w:rsidRPr="00D71BF3" w:rsidRDefault="00CF1062" w:rsidP="00CF1062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هفتم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szCs w:val="36"/>
              <w:rtl/>
            </w:rPr>
            <w:t>عنوان را وارد کنید</w:t>
          </w:r>
        </w:p>
      </w:sdtContent>
    </w:sdt>
    <w:p w14:paraId="35B0098C" w14:textId="77777777" w:rsidR="00CF1062" w:rsidRDefault="00CF1062" w:rsidP="00CF1062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7_Title"/>
        <w:id w:val="983811841"/>
        <w:placeholder>
          <w:docPart w:val="1600B43F53D64C8EA274317A55E220F8"/>
        </w:placeholder>
      </w:sdtPr>
      <w:sdtContent>
        <w:p w14:paraId="3D6AFDFA" w14:textId="6BF665E5" w:rsidR="00CF1062" w:rsidRPr="00CF1062" w:rsidRDefault="00CF1062" w:rsidP="00CF1062">
          <w:pPr>
            <w:pStyle w:val="Heading1"/>
            <w:rPr>
              <w:color w:val="FFFFFF" w:themeColor="background1"/>
              <w:rtl/>
            </w:rPr>
          </w:pPr>
          <w:r w:rsidRPr="00CF1062">
            <w:rPr>
              <w:rFonts w:hint="cs"/>
              <w:color w:val="FFFFFF" w:themeColor="background1"/>
              <w:rtl/>
            </w:rPr>
            <w:t xml:space="preserve">فصل هفتم: </w:t>
          </w:r>
          <w:r w:rsidRPr="00CF1062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4C9E298D" w14:textId="77777777" w:rsidR="00CF1062" w:rsidRPr="00802EEC" w:rsidRDefault="00CF1062" w:rsidP="00CF1062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07D4A0B1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 xml:space="preserve">هدف از فصل مقدمه، بیان </w:t>
      </w:r>
      <w:r w:rsidR="00A617CE">
        <w:rPr>
          <w:rFonts w:hint="cs"/>
          <w:rtl/>
        </w:rPr>
        <w:t>مسئله</w:t>
      </w:r>
      <w:r w:rsidRPr="00802EEC">
        <w:rPr>
          <w:rFonts w:hint="cs"/>
          <w:rtl/>
        </w:rPr>
        <w:t xml:space="preserve">، ضرورت انجام </w:t>
      </w:r>
      <w:r w:rsidR="00A617CE">
        <w:rPr>
          <w:rFonts w:hint="cs"/>
          <w:rtl/>
        </w:rPr>
        <w:t>مسئله</w:t>
      </w:r>
      <w:r w:rsidRPr="00802EEC">
        <w:rPr>
          <w:rFonts w:hint="cs"/>
          <w:rtl/>
        </w:rPr>
        <w:t>، شرح مختصری از موضوع تحقيق و اهميت آن و اشاره به محتوای فصل</w:t>
      </w:r>
      <w:r w:rsidR="00612810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127BB8" w:rsidRDefault="00127BB8" w:rsidP="00CE0E75">
      <w:pPr>
        <w:pStyle w:val="BodyText"/>
      </w:pPr>
    </w:p>
    <w:sectPr w:rsidR="00127BB8" w:rsidRPr="00127BB8" w:rsidSect="007C26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1701" w:bottom="1701" w:left="1134" w:header="709" w:footer="709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925D3" w14:textId="77777777" w:rsidR="008C3653" w:rsidRPr="00802EEC" w:rsidRDefault="008C3653" w:rsidP="000D0454">
      <w:pPr>
        <w:spacing w:before="0" w:after="0"/>
      </w:pPr>
      <w:r w:rsidRPr="00802EEC">
        <w:separator/>
      </w:r>
    </w:p>
  </w:endnote>
  <w:endnote w:type="continuationSeparator" w:id="0">
    <w:p w14:paraId="0B0A81F2" w14:textId="77777777" w:rsidR="008C3653" w:rsidRPr="00802EEC" w:rsidRDefault="008C3653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BA363" w14:textId="77777777" w:rsidR="00CF1062" w:rsidRDefault="00CF10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027DC5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4208E" w14:textId="77777777" w:rsidR="008C3653" w:rsidRPr="00802EEC" w:rsidRDefault="008C3653" w:rsidP="000D0454">
      <w:pPr>
        <w:spacing w:before="0" w:after="0"/>
      </w:pPr>
      <w:r w:rsidRPr="00802EEC">
        <w:separator/>
      </w:r>
    </w:p>
  </w:footnote>
  <w:footnote w:type="continuationSeparator" w:id="0">
    <w:p w14:paraId="3FFB1BCF" w14:textId="77777777" w:rsidR="008C3653" w:rsidRPr="00802EEC" w:rsidRDefault="008C3653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92058" w14:textId="77777777" w:rsidR="00CF1062" w:rsidRDefault="00CF10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037EED81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A617CE">
      <w:rPr>
        <w:noProof/>
        <w:rtl/>
      </w:rPr>
      <w:t>فصل هفتم: عنوان را وارد کن</w:t>
    </w:r>
    <w:r w:rsidR="00A617CE">
      <w:rPr>
        <w:rFonts w:hint="cs"/>
        <w:noProof/>
        <w:rtl/>
      </w:rPr>
      <w:t>ی</w:t>
    </w:r>
    <w:r w:rsidR="00A617CE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27DC5"/>
    <w:rsid w:val="000366E8"/>
    <w:rsid w:val="00055241"/>
    <w:rsid w:val="00066590"/>
    <w:rsid w:val="000913CF"/>
    <w:rsid w:val="000D0454"/>
    <w:rsid w:val="000D5AED"/>
    <w:rsid w:val="000F4C5D"/>
    <w:rsid w:val="00102153"/>
    <w:rsid w:val="00110259"/>
    <w:rsid w:val="00127BB8"/>
    <w:rsid w:val="001444D3"/>
    <w:rsid w:val="00157D66"/>
    <w:rsid w:val="00173762"/>
    <w:rsid w:val="001745F7"/>
    <w:rsid w:val="00185A42"/>
    <w:rsid w:val="00186440"/>
    <w:rsid w:val="00187C0C"/>
    <w:rsid w:val="00194B79"/>
    <w:rsid w:val="001B7DEF"/>
    <w:rsid w:val="001D41F2"/>
    <w:rsid w:val="001F1496"/>
    <w:rsid w:val="00205FDD"/>
    <w:rsid w:val="002131DC"/>
    <w:rsid w:val="002516AE"/>
    <w:rsid w:val="00281377"/>
    <w:rsid w:val="002B154F"/>
    <w:rsid w:val="002E3919"/>
    <w:rsid w:val="002F2C64"/>
    <w:rsid w:val="002F34FB"/>
    <w:rsid w:val="00312F99"/>
    <w:rsid w:val="0031781C"/>
    <w:rsid w:val="003248B6"/>
    <w:rsid w:val="003506D8"/>
    <w:rsid w:val="00352D06"/>
    <w:rsid w:val="00377411"/>
    <w:rsid w:val="003A4BA5"/>
    <w:rsid w:val="003A6448"/>
    <w:rsid w:val="003E638E"/>
    <w:rsid w:val="00412032"/>
    <w:rsid w:val="00436B94"/>
    <w:rsid w:val="00455E43"/>
    <w:rsid w:val="00462A21"/>
    <w:rsid w:val="004820C1"/>
    <w:rsid w:val="00483681"/>
    <w:rsid w:val="00487529"/>
    <w:rsid w:val="004916A6"/>
    <w:rsid w:val="00495B52"/>
    <w:rsid w:val="004A2566"/>
    <w:rsid w:val="004C1577"/>
    <w:rsid w:val="004C1E32"/>
    <w:rsid w:val="004C2315"/>
    <w:rsid w:val="004D5E84"/>
    <w:rsid w:val="004D7730"/>
    <w:rsid w:val="004E5F9E"/>
    <w:rsid w:val="00502036"/>
    <w:rsid w:val="00562E8B"/>
    <w:rsid w:val="00597E3C"/>
    <w:rsid w:val="005A4640"/>
    <w:rsid w:val="005B0AD2"/>
    <w:rsid w:val="005B5F70"/>
    <w:rsid w:val="005C3E09"/>
    <w:rsid w:val="00603478"/>
    <w:rsid w:val="00612810"/>
    <w:rsid w:val="00621405"/>
    <w:rsid w:val="00636DAB"/>
    <w:rsid w:val="00643D18"/>
    <w:rsid w:val="00653982"/>
    <w:rsid w:val="006814EB"/>
    <w:rsid w:val="00691CAA"/>
    <w:rsid w:val="00693014"/>
    <w:rsid w:val="006A2718"/>
    <w:rsid w:val="006B6DE6"/>
    <w:rsid w:val="006C7932"/>
    <w:rsid w:val="006C79CE"/>
    <w:rsid w:val="006E4B4C"/>
    <w:rsid w:val="007052EB"/>
    <w:rsid w:val="007130C8"/>
    <w:rsid w:val="007254B4"/>
    <w:rsid w:val="007321BF"/>
    <w:rsid w:val="007351E3"/>
    <w:rsid w:val="007555E3"/>
    <w:rsid w:val="00783EDF"/>
    <w:rsid w:val="00790F99"/>
    <w:rsid w:val="00795F16"/>
    <w:rsid w:val="007A2596"/>
    <w:rsid w:val="007B1E37"/>
    <w:rsid w:val="007B65B4"/>
    <w:rsid w:val="007C26A8"/>
    <w:rsid w:val="007E4D44"/>
    <w:rsid w:val="00802EEC"/>
    <w:rsid w:val="00834297"/>
    <w:rsid w:val="008463C5"/>
    <w:rsid w:val="008508E2"/>
    <w:rsid w:val="00856DD9"/>
    <w:rsid w:val="00864129"/>
    <w:rsid w:val="0088321D"/>
    <w:rsid w:val="0089579C"/>
    <w:rsid w:val="00897696"/>
    <w:rsid w:val="008B366A"/>
    <w:rsid w:val="008B6B30"/>
    <w:rsid w:val="008B6C9E"/>
    <w:rsid w:val="008C1F3C"/>
    <w:rsid w:val="008C3653"/>
    <w:rsid w:val="008E5CF3"/>
    <w:rsid w:val="009102D3"/>
    <w:rsid w:val="00927D6D"/>
    <w:rsid w:val="00932885"/>
    <w:rsid w:val="009860D5"/>
    <w:rsid w:val="009A1D1F"/>
    <w:rsid w:val="009C4F28"/>
    <w:rsid w:val="009E5B8E"/>
    <w:rsid w:val="009F72FD"/>
    <w:rsid w:val="00A12426"/>
    <w:rsid w:val="00A2728B"/>
    <w:rsid w:val="00A46819"/>
    <w:rsid w:val="00A60151"/>
    <w:rsid w:val="00A617CE"/>
    <w:rsid w:val="00A67019"/>
    <w:rsid w:val="00A832DA"/>
    <w:rsid w:val="00A97F30"/>
    <w:rsid w:val="00AB2FE3"/>
    <w:rsid w:val="00AC52B6"/>
    <w:rsid w:val="00AC6540"/>
    <w:rsid w:val="00AF5DC3"/>
    <w:rsid w:val="00B06A4A"/>
    <w:rsid w:val="00B32641"/>
    <w:rsid w:val="00B3579F"/>
    <w:rsid w:val="00B47E7E"/>
    <w:rsid w:val="00B5570D"/>
    <w:rsid w:val="00B7351A"/>
    <w:rsid w:val="00BB0011"/>
    <w:rsid w:val="00BB6A30"/>
    <w:rsid w:val="00BC32A0"/>
    <w:rsid w:val="00BD7700"/>
    <w:rsid w:val="00BF1D9B"/>
    <w:rsid w:val="00BF3C45"/>
    <w:rsid w:val="00C20E0E"/>
    <w:rsid w:val="00C2565F"/>
    <w:rsid w:val="00C34152"/>
    <w:rsid w:val="00C407AD"/>
    <w:rsid w:val="00C43729"/>
    <w:rsid w:val="00C504BE"/>
    <w:rsid w:val="00C70A0D"/>
    <w:rsid w:val="00C7738B"/>
    <w:rsid w:val="00CA0484"/>
    <w:rsid w:val="00CB4BD3"/>
    <w:rsid w:val="00CD2147"/>
    <w:rsid w:val="00CE0E75"/>
    <w:rsid w:val="00CE7026"/>
    <w:rsid w:val="00CF015B"/>
    <w:rsid w:val="00CF0C31"/>
    <w:rsid w:val="00CF1062"/>
    <w:rsid w:val="00CF2039"/>
    <w:rsid w:val="00CF2B9F"/>
    <w:rsid w:val="00CF31C3"/>
    <w:rsid w:val="00CF4D46"/>
    <w:rsid w:val="00D01301"/>
    <w:rsid w:val="00D2305B"/>
    <w:rsid w:val="00D25110"/>
    <w:rsid w:val="00D26D23"/>
    <w:rsid w:val="00D371CB"/>
    <w:rsid w:val="00D40F95"/>
    <w:rsid w:val="00D42146"/>
    <w:rsid w:val="00D83CEC"/>
    <w:rsid w:val="00D849BF"/>
    <w:rsid w:val="00D938B1"/>
    <w:rsid w:val="00D9456C"/>
    <w:rsid w:val="00DA17F0"/>
    <w:rsid w:val="00DB3AA4"/>
    <w:rsid w:val="00DD2845"/>
    <w:rsid w:val="00DF4405"/>
    <w:rsid w:val="00DF6020"/>
    <w:rsid w:val="00E022E1"/>
    <w:rsid w:val="00E073E4"/>
    <w:rsid w:val="00E126A2"/>
    <w:rsid w:val="00E24FC8"/>
    <w:rsid w:val="00E32BCC"/>
    <w:rsid w:val="00E523EA"/>
    <w:rsid w:val="00F137E7"/>
    <w:rsid w:val="00F41253"/>
    <w:rsid w:val="00F50009"/>
    <w:rsid w:val="00F54BC7"/>
    <w:rsid w:val="00F67099"/>
    <w:rsid w:val="00F73C87"/>
    <w:rsid w:val="00F808FD"/>
    <w:rsid w:val="00F86744"/>
    <w:rsid w:val="00FA3604"/>
    <w:rsid w:val="00FB7547"/>
    <w:rsid w:val="00FC12AC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7CE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A617CE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A617CE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A617CE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A617CE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A617CE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A617CE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A617CE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A617CE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A617CE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A617C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617CE"/>
  </w:style>
  <w:style w:type="paragraph" w:styleId="Title">
    <w:name w:val="Title"/>
    <w:basedOn w:val="Normal"/>
    <w:next w:val="Normal"/>
    <w:link w:val="TitleChar"/>
    <w:uiPriority w:val="2"/>
    <w:qFormat/>
    <w:rsid w:val="00A617CE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A617CE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A617CE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A617CE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A617CE"/>
    <w:rPr>
      <w:rFonts w:eastAsiaTheme="majorEastAsia" w:cs="B Zar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A617CE"/>
    <w:rPr>
      <w:rFonts w:eastAsiaTheme="majorEastAsia" w:cs="B Zar"/>
      <w:b/>
      <w:bCs/>
      <w:color w:val="000000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A617CE"/>
    <w:rPr>
      <w:rFonts w:eastAsiaTheme="majorEastAsia" w:cs="B Zar"/>
      <w:color w:val="000000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A617CE"/>
    <w:rPr>
      <w:rFonts w:eastAsiaTheme="majorEastAsia" w:cs="B Lotus"/>
      <w:i/>
      <w:iCs/>
      <w:color w:val="000000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A617CE"/>
    <w:rPr>
      <w:rFonts w:eastAsiaTheme="majorEastAsia" w:cs="B Lotus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A617CE"/>
    <w:rPr>
      <w:rFonts w:eastAsiaTheme="majorEastAsia" w:cs="B Lotus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A617CE"/>
    <w:rPr>
      <w:rFonts w:eastAsiaTheme="majorEastAsia" w:cs="B Lotus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A617CE"/>
    <w:rPr>
      <w:rFonts w:eastAsiaTheme="majorEastAsia" w:cs="B Lotus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A617CE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A617CE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A617CE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A617CE"/>
    <w:rPr>
      <w:rFonts w:cs="B Lotus"/>
    </w:rPr>
  </w:style>
  <w:style w:type="paragraph" w:styleId="Caption">
    <w:name w:val="caption"/>
    <w:basedOn w:val="Normal"/>
    <w:next w:val="BodyText"/>
    <w:uiPriority w:val="11"/>
    <w:rsid w:val="00A617CE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A617CE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A617CE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A617CE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A617CE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A617CE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A617CE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A617CE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A617C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A617CE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A617CE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A617CE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A617CE"/>
    <w:rPr>
      <w:i/>
      <w:iCs/>
    </w:rPr>
  </w:style>
  <w:style w:type="character" w:styleId="Strong">
    <w:name w:val="Strong"/>
    <w:basedOn w:val="DefaultParagraphFont"/>
    <w:uiPriority w:val="4"/>
    <w:qFormat/>
    <w:rsid w:val="00A617CE"/>
    <w:rPr>
      <w:b/>
      <w:bCs/>
    </w:rPr>
  </w:style>
  <w:style w:type="paragraph" w:styleId="ListParagraph">
    <w:name w:val="List Paragraph"/>
    <w:basedOn w:val="Normal"/>
    <w:uiPriority w:val="6"/>
    <w:qFormat/>
    <w:rsid w:val="00A617CE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A617CE"/>
  </w:style>
  <w:style w:type="paragraph" w:styleId="EndnoteText">
    <w:name w:val="endnote text"/>
    <w:basedOn w:val="Normal"/>
    <w:link w:val="EndnoteTextChar"/>
    <w:uiPriority w:val="10"/>
    <w:rsid w:val="00A617CE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A617CE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A617CE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A617CE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A617CE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2F34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E20ADE3C1B42F086D316C616C44C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D0759-EC81-4FF8-920C-E5B28A7E71CF}"/>
      </w:docPartPr>
      <w:docPartBody>
        <w:p w:rsidR="00482CAB" w:rsidRDefault="00482CAB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600B43F53D64C8EA274317A55E22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C676A-7645-4588-9077-6DC59E252C36}"/>
      </w:docPartPr>
      <w:docPartBody>
        <w:p w:rsidR="00482CAB" w:rsidRDefault="00482CAB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EF"/>
    <w:rsid w:val="000B2AEF"/>
    <w:rsid w:val="00173762"/>
    <w:rsid w:val="001F1496"/>
    <w:rsid w:val="001F36FD"/>
    <w:rsid w:val="00482CAB"/>
    <w:rsid w:val="00487529"/>
    <w:rsid w:val="004C1577"/>
    <w:rsid w:val="00B70EAE"/>
    <w:rsid w:val="00BC20AB"/>
    <w:rsid w:val="00BF1652"/>
    <w:rsid w:val="00C7738B"/>
    <w:rsid w:val="00CA0484"/>
    <w:rsid w:val="00CE7026"/>
    <w:rsid w:val="00E022E1"/>
    <w:rsid w:val="00E557B9"/>
    <w:rsid w:val="00F137E7"/>
    <w:rsid w:val="00F3713F"/>
    <w:rsid w:val="00F42A43"/>
    <w:rsid w:val="00F5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2CA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15</TotalTime>
  <Pages>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37</cp:revision>
  <dcterms:created xsi:type="dcterms:W3CDTF">2024-07-23T18:38:00Z</dcterms:created>
  <dcterms:modified xsi:type="dcterms:W3CDTF">2025-01-24T20:56:00Z</dcterms:modified>
</cp:coreProperties>
</file>