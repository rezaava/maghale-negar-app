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noProof/>
          <w:rtl/>
          <w:lang w:bidi="fa-IR"/>
        </w:rPr>
        <w:tag w:val="_field_Icon_University"/>
        <w:id w:val="1988823153"/>
        <w:picture/>
      </w:sdtPr>
      <w:sdtEndPr/>
      <w:sdtContent>
        <w:p w14:paraId="2CAA4CF9" w14:textId="77777777" w:rsidR="00694F2F" w:rsidRDefault="00694F2F" w:rsidP="00694F2F">
          <w:pPr>
            <w:spacing w:before="0" w:beforeAutospacing="0" w:after="0" w:afterAutospacing="0"/>
            <w:contextualSpacing/>
            <w:jc w:val="right"/>
            <w:rPr>
              <w:b/>
              <w:bCs/>
              <w:noProof/>
              <w:rtl/>
              <w:lang w:bidi="fa-IR"/>
            </w:rPr>
          </w:pPr>
          <w:r w:rsidRPr="00487C29">
            <w:rPr>
              <w:b/>
              <w:bCs/>
              <w:noProof/>
              <w:lang w:bidi="fa-IR"/>
            </w:rPr>
            <w:drawing>
              <wp:inline distT="0" distB="0" distL="0" distR="0" wp14:anchorId="1C57ADB9" wp14:editId="4630C48B">
                <wp:extent cx="789480" cy="1260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480" cy="12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36"/>
          <w:szCs w:val="36"/>
          <w:rtl/>
        </w:rPr>
        <w:tag w:val="_field_University_Fa"/>
        <w:id w:val="2106070610"/>
        <w:placeholder>
          <w:docPart w:val="2DA3AA55001F441F8F818341D34CD278"/>
        </w:placeholder>
      </w:sdtPr>
      <w:sdtEndPr>
        <w:rPr>
          <w:rFonts w:hint="cs"/>
        </w:rPr>
      </w:sdtEndPr>
      <w:sdtContent>
        <w:p w14:paraId="5B8EF7DD" w14:textId="79F0ED26" w:rsidR="00694F2F" w:rsidRPr="00970546" w:rsidRDefault="00E36548" w:rsidP="00694F2F">
          <w:pPr>
            <w:spacing w:before="0" w:beforeAutospacing="0" w:after="0" w:afterAutospacing="0"/>
            <w:contextualSpacing/>
            <w:jc w:val="center"/>
            <w:rPr>
              <w:b/>
              <w:bCs/>
              <w:sz w:val="28"/>
              <w:rtl/>
            </w:rPr>
          </w:pPr>
          <w:r>
            <w:rPr>
              <w:b/>
              <w:bCs/>
              <w:sz w:val="36"/>
              <w:szCs w:val="36"/>
              <w:rtl/>
            </w:rPr>
            <w:t>دانشگاه</w:t>
          </w:r>
        </w:p>
      </w:sdtContent>
    </w:sdt>
    <w:p w14:paraId="16C7D020" w14:textId="51C7D936" w:rsidR="00694F2F" w:rsidRDefault="00117A81" w:rsidP="00694F2F">
      <w:pPr>
        <w:spacing w:before="0" w:beforeAutospacing="0" w:after="0" w:afterAutospacing="0"/>
        <w:contextualSpacing/>
        <w:jc w:val="center"/>
        <w:rPr>
          <w:sz w:val="28"/>
          <w:rtl/>
        </w:rPr>
      </w:pPr>
      <w:sdt>
        <w:sdtPr>
          <w:rPr>
            <w:rFonts w:hint="cs"/>
            <w:sz w:val="28"/>
            <w:rtl/>
          </w:rPr>
          <w:tag w:val="_field_Branch_Fa"/>
          <w:id w:val="39175577"/>
          <w:placeholder>
            <w:docPart w:val="DAF0C5E850B349F280A007279A9381F0"/>
          </w:placeholder>
        </w:sdtPr>
        <w:sdtEndPr/>
        <w:sdtContent>
          <w:r w:rsidR="00E36548">
            <w:rPr>
              <w:sz w:val="28"/>
              <w:rtl/>
            </w:rPr>
            <w:t>واحد</w:t>
          </w:r>
        </w:sdtContent>
      </w:sdt>
    </w:p>
    <w:p w14:paraId="7FE940E8" w14:textId="77777777" w:rsidR="00694F2F" w:rsidRPr="00523510" w:rsidRDefault="00694F2F" w:rsidP="00694F2F">
      <w:pPr>
        <w:spacing w:before="0" w:beforeAutospacing="0" w:after="0" w:afterAutospacing="0"/>
        <w:contextualSpacing/>
        <w:jc w:val="center"/>
        <w:rPr>
          <w:sz w:val="20"/>
          <w:szCs w:val="20"/>
          <w:rtl/>
        </w:rPr>
      </w:pPr>
    </w:p>
    <w:p w14:paraId="7D33750D" w14:textId="39EDA4A1" w:rsidR="00694F2F" w:rsidRDefault="00117A81" w:rsidP="00694F2F">
      <w:pPr>
        <w:spacing w:before="0" w:beforeAutospacing="0" w:after="0" w:afterAutospacing="0"/>
        <w:contextualSpacing/>
        <w:jc w:val="center"/>
        <w:rPr>
          <w:sz w:val="28"/>
        </w:rPr>
      </w:pPr>
      <w:sdt>
        <w:sdtPr>
          <w:rPr>
            <w:rFonts w:hint="cs"/>
            <w:sz w:val="28"/>
            <w:rtl/>
          </w:rPr>
          <w:tag w:val="_field_Type_Fa"/>
          <w:id w:val="912582216"/>
          <w:placeholder>
            <w:docPart w:val="D8001A356D1845DABABFD93D9EA4EA2C"/>
          </w:placeholder>
        </w:sdtPr>
        <w:sdtEndPr/>
        <w:sdtContent>
          <w:r w:rsidR="00E36548">
            <w:rPr>
              <w:sz w:val="28"/>
              <w:rtl/>
            </w:rPr>
            <w:t>نوع سند</w:t>
          </w:r>
        </w:sdtContent>
      </w:sdt>
      <w:r w:rsidR="00694F2F" w:rsidRPr="00694F2F">
        <w:rPr>
          <w:rFonts w:hint="cs"/>
          <w:sz w:val="28"/>
          <w:rtl/>
        </w:rPr>
        <w:t xml:space="preserve"> </w:t>
      </w:r>
      <w:sdt>
        <w:sdtPr>
          <w:rPr>
            <w:sz w:val="28"/>
            <w:rtl/>
          </w:rPr>
          <w:tag w:val="_field_AcademicDegree_Fa"/>
          <w:id w:val="1315831310"/>
          <w:placeholder>
            <w:docPart w:val="3751D49972094786BA9ECA784DC55C8F"/>
          </w:placeholder>
        </w:sdtPr>
        <w:sdtEndPr>
          <w:rPr>
            <w:rFonts w:hint="cs"/>
          </w:rPr>
        </w:sdtEndPr>
        <w:sdtContent>
          <w:r w:rsidR="00E36548">
            <w:rPr>
              <w:sz w:val="28"/>
              <w:rtl/>
            </w:rPr>
            <w:t>مقطع</w:t>
          </w:r>
        </w:sdtContent>
      </w:sdt>
      <w:r w:rsidR="00694F2F" w:rsidRPr="00694F2F">
        <w:rPr>
          <w:rFonts w:hint="cs"/>
          <w:sz w:val="28"/>
          <w:rtl/>
        </w:rPr>
        <w:t xml:space="preserve"> (</w:t>
      </w:r>
      <w:sdt>
        <w:sdtPr>
          <w:rPr>
            <w:sz w:val="28"/>
            <w:rtl/>
            <w:lang w:bidi="fa-IR"/>
          </w:rPr>
          <w:tag w:val="_field_AcademicDegree_En"/>
          <w:id w:val="797578482"/>
          <w:placeholder>
            <w:docPart w:val="1EEE8D4C869B41DAB181FACA4D8D5DEF"/>
          </w:placeholder>
        </w:sdtPr>
        <w:sdtEndPr/>
        <w:sdtContent>
          <w:r w:rsidR="00E36548">
            <w:rPr>
              <w:sz w:val="28"/>
              <w:lang w:bidi="fa-IR"/>
            </w:rPr>
            <w:t>Degree</w:t>
          </w:r>
        </w:sdtContent>
      </w:sdt>
      <w:r w:rsidR="00694F2F" w:rsidRPr="00694F2F">
        <w:rPr>
          <w:rFonts w:hint="cs"/>
          <w:sz w:val="28"/>
          <w:rtl/>
        </w:rPr>
        <w:t>)</w:t>
      </w:r>
    </w:p>
    <w:p w14:paraId="059D139D" w14:textId="77777777" w:rsidR="00B4266A" w:rsidRPr="00694F2F" w:rsidRDefault="00B4266A" w:rsidP="00694F2F">
      <w:pPr>
        <w:spacing w:before="0" w:beforeAutospacing="0" w:after="0" w:afterAutospacing="0"/>
        <w:contextualSpacing/>
        <w:jc w:val="center"/>
        <w:rPr>
          <w:sz w:val="28"/>
          <w:rtl/>
        </w:rPr>
      </w:pPr>
    </w:p>
    <w:sdt>
      <w:sdtPr>
        <w:rPr>
          <w:rFonts w:hint="cs"/>
          <w:sz w:val="22"/>
          <w:szCs w:val="24"/>
          <w:rtl/>
        </w:rPr>
        <w:tag w:val="_field_Title_Title_Fa"/>
        <w:id w:val="-716125993"/>
        <w:placeholder>
          <w:docPart w:val="9C75FA19B8AF42D9B3ED8F43A2299B56"/>
        </w:placeholder>
      </w:sdtPr>
      <w:sdtEndPr/>
      <w:sdtContent>
        <w:p w14:paraId="67358F62" w14:textId="082E1357" w:rsidR="00751B87" w:rsidRPr="00523510" w:rsidRDefault="00694F2F" w:rsidP="00694F2F">
          <w:pPr>
            <w:spacing w:before="0" w:beforeAutospacing="0" w:after="0" w:afterAutospacing="0"/>
            <w:contextualSpacing/>
            <w:jc w:val="center"/>
            <w:rPr>
              <w:sz w:val="22"/>
              <w:szCs w:val="24"/>
              <w:rtl/>
            </w:rPr>
          </w:pPr>
          <w:r w:rsidRPr="00523510">
            <w:rPr>
              <w:rFonts w:hint="cs"/>
              <w:sz w:val="22"/>
              <w:szCs w:val="24"/>
              <w:rtl/>
            </w:rPr>
            <w:t>عنوان</w:t>
          </w:r>
        </w:p>
      </w:sdtContent>
    </w:sdt>
    <w:sdt>
      <w:sdtPr>
        <w:rPr>
          <w:b/>
          <w:bCs/>
          <w:sz w:val="32"/>
          <w:szCs w:val="32"/>
          <w:rtl/>
        </w:rPr>
        <w:tag w:val="_field_Title_Fa"/>
        <w:id w:val="-1844854484"/>
        <w:placeholder>
          <w:docPart w:val="9E3AE31F91BB49F59FF33278F7202F68"/>
        </w:placeholder>
      </w:sdtPr>
      <w:sdtEndPr/>
      <w:sdtContent>
        <w:p w14:paraId="2975DFD3" w14:textId="7D4EE6E4" w:rsidR="00694F2F" w:rsidRPr="00B4266A" w:rsidRDefault="00E36548" w:rsidP="00B4266A">
          <w:pPr>
            <w:spacing w:before="0" w:beforeAutospacing="0" w:after="0" w:afterAutospacing="0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>
            <w:rPr>
              <w:b/>
              <w:bCs/>
              <w:sz w:val="32"/>
              <w:szCs w:val="32"/>
              <w:rtl/>
            </w:rPr>
            <w:t>عنوان</w:t>
          </w:r>
        </w:p>
      </w:sdtContent>
    </w:sdt>
    <w:p w14:paraId="05FF3389" w14:textId="77777777" w:rsidR="00523510" w:rsidRDefault="00523510" w:rsidP="00694F2F">
      <w:pPr>
        <w:spacing w:before="0" w:beforeAutospacing="0" w:after="0" w:afterAutospacing="0"/>
        <w:contextualSpacing/>
        <w:jc w:val="center"/>
        <w:rPr>
          <w:rtl/>
        </w:rPr>
      </w:pPr>
    </w:p>
    <w:sdt>
      <w:sdtPr>
        <w:rPr>
          <w:rFonts w:hint="cs"/>
          <w:sz w:val="22"/>
          <w:szCs w:val="24"/>
          <w:rtl/>
        </w:rPr>
        <w:tag w:val="_field_Author_Title_Fa"/>
        <w:id w:val="-1830127890"/>
        <w:placeholder>
          <w:docPart w:val="66BB39351D084F20A5507209FA984A9E"/>
        </w:placeholder>
      </w:sdtPr>
      <w:sdtEndPr/>
      <w:sdtContent>
        <w:p w14:paraId="42A16B4B" w14:textId="172A3665" w:rsidR="00694F2F" w:rsidRPr="00523510" w:rsidRDefault="00694F2F" w:rsidP="00694F2F">
          <w:pPr>
            <w:spacing w:before="0" w:beforeAutospacing="0" w:after="0" w:afterAutospacing="0"/>
            <w:contextualSpacing/>
            <w:jc w:val="center"/>
            <w:rPr>
              <w:sz w:val="22"/>
              <w:szCs w:val="24"/>
              <w:rtl/>
            </w:rPr>
          </w:pPr>
          <w:r w:rsidRPr="00523510">
            <w:rPr>
              <w:rFonts w:hint="cs"/>
              <w:sz w:val="22"/>
              <w:szCs w:val="24"/>
              <w:rtl/>
            </w:rPr>
            <w:t>نگارنده</w:t>
          </w:r>
        </w:p>
      </w:sdtContent>
    </w:sdt>
    <w:sdt>
      <w:sdtPr>
        <w:rPr>
          <w:b/>
          <w:bCs/>
          <w:sz w:val="30"/>
          <w:szCs w:val="30"/>
          <w:rtl/>
        </w:rPr>
        <w:tag w:val="_field_Author_Fa"/>
        <w:id w:val="-1667398665"/>
        <w:placeholder>
          <w:docPart w:val="A427939BD4F548068AC704475AAA76F2"/>
        </w:placeholder>
      </w:sdtPr>
      <w:sdtEndPr>
        <w:rPr>
          <w:rFonts w:hint="eastAsia"/>
        </w:rPr>
      </w:sdtEndPr>
      <w:sdtContent>
        <w:p w14:paraId="2C08FBE0" w14:textId="4BF73001" w:rsidR="00694F2F" w:rsidRDefault="00E36548" w:rsidP="00694F2F">
          <w:pPr>
            <w:spacing w:before="0" w:beforeAutospacing="0" w:after="0" w:afterAutospacing="0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>
            <w:rPr>
              <w:b/>
              <w:bCs/>
              <w:sz w:val="30"/>
              <w:szCs w:val="30"/>
              <w:rtl/>
            </w:rPr>
            <w:t>نام نگارنده</w:t>
          </w:r>
        </w:p>
      </w:sdtContent>
    </w:sdt>
    <w:p w14:paraId="2AB784A3" w14:textId="77777777" w:rsidR="00694F2F" w:rsidRPr="00523510" w:rsidRDefault="00694F2F" w:rsidP="00694F2F">
      <w:pPr>
        <w:spacing w:before="0" w:beforeAutospacing="0" w:after="0" w:afterAutospacing="0"/>
        <w:contextualSpacing/>
        <w:jc w:val="center"/>
        <w:rPr>
          <w:b/>
          <w:bCs/>
          <w:szCs w:val="24"/>
          <w:rtl/>
        </w:rPr>
      </w:pPr>
    </w:p>
    <w:p w14:paraId="22FF19CB" w14:textId="23A175AB" w:rsidR="00694F2F" w:rsidRPr="00925C60" w:rsidRDefault="00694F2F" w:rsidP="00694F2F">
      <w:pPr>
        <w:spacing w:before="0" w:beforeAutospacing="0" w:after="0" w:afterAutospacing="0"/>
        <w:contextualSpacing/>
        <w:rPr>
          <w:szCs w:val="24"/>
          <w:rtl/>
        </w:rPr>
      </w:pPr>
      <w:r w:rsidRPr="00925C60">
        <w:rPr>
          <w:rFonts w:hint="cs"/>
          <w:szCs w:val="24"/>
          <w:rtl/>
        </w:rPr>
        <w:t xml:space="preserve">از این </w:t>
      </w:r>
      <w:sdt>
        <w:sdtPr>
          <w:rPr>
            <w:rFonts w:hint="cs"/>
            <w:szCs w:val="24"/>
            <w:rtl/>
          </w:rPr>
          <w:tag w:val="_field_Type_Fa"/>
          <w:id w:val="875733182"/>
          <w:placeholder>
            <w:docPart w:val="AB6F9C11F5394A3ABA0C78522D8FB03A"/>
          </w:placeholder>
        </w:sdtPr>
        <w:sdtEndPr/>
        <w:sdtContent>
          <w:r w:rsidR="00E36548">
            <w:rPr>
              <w:szCs w:val="24"/>
              <w:rtl/>
            </w:rPr>
            <w:t>نوع سند</w:t>
          </w:r>
        </w:sdtContent>
      </w:sdt>
      <w:r w:rsidRPr="00925C60">
        <w:rPr>
          <w:rFonts w:hint="cs"/>
          <w:szCs w:val="24"/>
          <w:rtl/>
        </w:rPr>
        <w:t xml:space="preserve"> در تاریخ </w:t>
      </w:r>
      <w:r w:rsidRPr="00925C60">
        <w:rPr>
          <w:szCs w:val="24"/>
          <w:rtl/>
        </w:rPr>
        <w:tab/>
      </w:r>
      <w:r w:rsidRPr="00925C60">
        <w:rPr>
          <w:szCs w:val="24"/>
          <w:rtl/>
        </w:rPr>
        <w:tab/>
      </w:r>
      <w:r w:rsidRPr="00925C60">
        <w:rPr>
          <w:szCs w:val="24"/>
          <w:rtl/>
        </w:rPr>
        <w:tab/>
      </w:r>
      <w:r w:rsidRPr="00925C60">
        <w:rPr>
          <w:rFonts w:hint="cs"/>
          <w:szCs w:val="24"/>
          <w:rtl/>
        </w:rPr>
        <w:t xml:space="preserve">با حضور استاد راهنما، استاد مشاور و هیأت داوران در </w:t>
      </w:r>
      <w:sdt>
        <w:sdtPr>
          <w:rPr>
            <w:szCs w:val="24"/>
            <w:rtl/>
          </w:rPr>
          <w:tag w:val="_field_University_Fa"/>
          <w:id w:val="-452871191"/>
          <w:placeholder>
            <w:docPart w:val="42EE25DF20C3412287C9DE4A58719FE9"/>
          </w:placeholder>
        </w:sdtPr>
        <w:sdtEndPr>
          <w:rPr>
            <w:rFonts w:hint="cs"/>
          </w:rPr>
        </w:sdtEndPr>
        <w:sdtContent>
          <w:r w:rsidR="00E36548">
            <w:rPr>
              <w:szCs w:val="24"/>
              <w:rtl/>
            </w:rPr>
            <w:t>دانشگاه</w:t>
          </w:r>
        </w:sdtContent>
      </w:sdt>
      <w:r w:rsidRPr="00925C60">
        <w:rPr>
          <w:rFonts w:hint="cs"/>
          <w:szCs w:val="24"/>
          <w:rtl/>
        </w:rPr>
        <w:t xml:space="preserve"> واحد </w:t>
      </w:r>
      <w:sdt>
        <w:sdtPr>
          <w:rPr>
            <w:rFonts w:hint="cs"/>
            <w:szCs w:val="24"/>
            <w:rtl/>
          </w:rPr>
          <w:tag w:val="_field_Branch_Fa"/>
          <w:id w:val="1121642857"/>
          <w:placeholder>
            <w:docPart w:val="A27BA8400684406E828D89C3A413E109"/>
          </w:placeholder>
        </w:sdtPr>
        <w:sdtEndPr/>
        <w:sdtContent>
          <w:r w:rsidR="00E36548">
            <w:rPr>
              <w:szCs w:val="24"/>
              <w:rtl/>
            </w:rPr>
            <w:t>واحد</w:t>
          </w:r>
        </w:sdtContent>
      </w:sdt>
      <w:r w:rsidRPr="00925C60">
        <w:rPr>
          <w:rFonts w:hint="cs"/>
          <w:szCs w:val="24"/>
          <w:rtl/>
        </w:rPr>
        <w:t xml:space="preserve"> با موفقیت دفاع به‌عمل آمد و مورد تأیید قرار گرفت.</w:t>
      </w:r>
    </w:p>
    <w:p w14:paraId="4710B37C" w14:textId="77777777" w:rsidR="00694F2F" w:rsidRDefault="00694F2F" w:rsidP="00694F2F">
      <w:pPr>
        <w:spacing w:before="0" w:beforeAutospacing="0" w:after="0" w:afterAutospacing="0"/>
        <w:contextualSpacing/>
        <w:rPr>
          <w:sz w:val="28"/>
          <w:rtl/>
        </w:rPr>
      </w:pPr>
    </w:p>
    <w:p w14:paraId="7E498B2B" w14:textId="54486F24" w:rsidR="00694F2F" w:rsidRPr="001A1AEA" w:rsidRDefault="00694F2F" w:rsidP="00694F2F">
      <w:pPr>
        <w:spacing w:before="0" w:beforeAutospacing="0" w:after="0" w:afterAutospacing="0"/>
        <w:contextualSpacing/>
        <w:rPr>
          <w:b/>
          <w:bCs/>
          <w:sz w:val="28"/>
          <w:u w:val="single"/>
          <w:rtl/>
        </w:rPr>
      </w:pPr>
      <w:r w:rsidRPr="001A1AEA">
        <w:rPr>
          <w:rFonts w:hint="cs"/>
          <w:b/>
          <w:bCs/>
          <w:sz w:val="28"/>
          <w:u w:val="single"/>
          <w:rtl/>
        </w:rPr>
        <w:t>هیأت داوران</w:t>
      </w:r>
    </w:p>
    <w:p w14:paraId="0A80316C" w14:textId="4A019B45" w:rsidR="00694F2F" w:rsidRPr="00694F2F" w:rsidRDefault="00694F2F" w:rsidP="00694F2F">
      <w:pPr>
        <w:spacing w:before="0" w:beforeAutospacing="0" w:after="0" w:afterAutospacing="0" w:line="360" w:lineRule="auto"/>
        <w:contextualSpacing/>
        <w:rPr>
          <w:b/>
          <w:bCs/>
          <w:sz w:val="30"/>
          <w:szCs w:val="30"/>
          <w:rtl/>
        </w:rPr>
      </w:pPr>
      <w:r w:rsidRPr="00523510">
        <w:rPr>
          <w:rFonts w:hint="cs"/>
          <w:sz w:val="28"/>
          <w:rtl/>
        </w:rPr>
        <w:t xml:space="preserve">استاد راهنما: </w:t>
      </w:r>
      <w:sdt>
        <w:sdtPr>
          <w:rPr>
            <w:b/>
            <w:bCs/>
            <w:sz w:val="30"/>
            <w:szCs w:val="30"/>
            <w:rtl/>
          </w:rPr>
          <w:tag w:val="_field_Supervisor_Fa"/>
          <w:id w:val="-318030213"/>
          <w:placeholder>
            <w:docPart w:val="833E004ED35D4BF78BAA6C8D2E326874"/>
          </w:placeholder>
        </w:sdtPr>
        <w:sdtEndPr/>
        <w:sdtContent>
          <w:r w:rsidR="00E36548">
            <w:rPr>
              <w:b/>
              <w:bCs/>
              <w:sz w:val="30"/>
              <w:szCs w:val="30"/>
              <w:rtl/>
            </w:rPr>
            <w:t>استاد راهنما</w:t>
          </w:r>
        </w:sdtContent>
      </w:sdt>
    </w:p>
    <w:p w14:paraId="3F000121" w14:textId="000BE869" w:rsidR="00694F2F" w:rsidRPr="00694F2F" w:rsidRDefault="00694F2F" w:rsidP="00694F2F">
      <w:pPr>
        <w:spacing w:before="0" w:beforeAutospacing="0" w:after="0" w:afterAutospacing="0" w:line="360" w:lineRule="auto"/>
        <w:contextualSpacing/>
        <w:rPr>
          <w:b/>
          <w:bCs/>
          <w:sz w:val="30"/>
          <w:szCs w:val="30"/>
          <w:rtl/>
        </w:rPr>
      </w:pPr>
      <w:r w:rsidRPr="00523510">
        <w:rPr>
          <w:rFonts w:hint="cs"/>
          <w:sz w:val="28"/>
          <w:rtl/>
        </w:rPr>
        <w:t xml:space="preserve">استاد مشاور: </w:t>
      </w:r>
      <w:sdt>
        <w:sdtPr>
          <w:rPr>
            <w:b/>
            <w:bCs/>
            <w:sz w:val="30"/>
            <w:szCs w:val="30"/>
            <w:rtl/>
          </w:rPr>
          <w:tag w:val="_field_Advisor_Fa"/>
          <w:id w:val="1561211839"/>
          <w:placeholder>
            <w:docPart w:val="A65452FFB4A64A0890B262B7F0483172"/>
          </w:placeholder>
        </w:sdtPr>
        <w:sdtEndPr/>
        <w:sdtContent>
          <w:r w:rsidR="00496A21">
            <w:rPr>
              <w:rFonts w:hint="cs"/>
              <w:b/>
              <w:bCs/>
              <w:sz w:val="30"/>
              <w:szCs w:val="30"/>
              <w:rtl/>
            </w:rPr>
            <w:t>استاد مشاور(اختیاری)</w:t>
          </w:r>
        </w:sdtContent>
      </w:sdt>
    </w:p>
    <w:p w14:paraId="366D3933" w14:textId="7503B781" w:rsidR="00694F2F" w:rsidRPr="00523510" w:rsidRDefault="00694F2F" w:rsidP="00694F2F">
      <w:pPr>
        <w:spacing w:before="0" w:beforeAutospacing="0" w:after="0" w:afterAutospacing="0" w:line="360" w:lineRule="auto"/>
        <w:contextualSpacing/>
        <w:rPr>
          <w:sz w:val="28"/>
          <w:rtl/>
          <w:lang w:bidi="fa-IR"/>
        </w:rPr>
      </w:pPr>
      <w:r w:rsidRPr="00523510">
        <w:rPr>
          <w:rFonts w:hint="cs"/>
          <w:sz w:val="28"/>
          <w:rtl/>
          <w:lang w:bidi="fa-IR"/>
        </w:rPr>
        <w:t xml:space="preserve">استاد داور: </w:t>
      </w:r>
    </w:p>
    <w:p w14:paraId="4F2AAEC9" w14:textId="229AF563" w:rsidR="00523510" w:rsidRPr="00523510" w:rsidRDefault="00694F2F" w:rsidP="00523510">
      <w:pPr>
        <w:spacing w:before="0" w:beforeAutospacing="0" w:after="0" w:afterAutospacing="0" w:line="360" w:lineRule="auto"/>
        <w:contextualSpacing/>
        <w:rPr>
          <w:sz w:val="28"/>
          <w:rtl/>
          <w:lang w:bidi="fa-IR"/>
        </w:rPr>
      </w:pPr>
      <w:r w:rsidRPr="00523510">
        <w:rPr>
          <w:rFonts w:hint="cs"/>
          <w:sz w:val="28"/>
          <w:rtl/>
          <w:lang w:bidi="fa-IR"/>
        </w:rPr>
        <w:t xml:space="preserve">مدیر گروه کارشناسی ارشد: </w:t>
      </w:r>
    </w:p>
    <w:p w14:paraId="0EB534C5" w14:textId="77777777" w:rsidR="004C2B07" w:rsidRPr="00E70EFF" w:rsidRDefault="004C2B07" w:rsidP="00523510">
      <w:pPr>
        <w:spacing w:before="0" w:beforeAutospacing="0" w:after="0" w:afterAutospacing="0"/>
        <w:contextualSpacing/>
        <w:rPr>
          <w:szCs w:val="24"/>
          <w:lang w:bidi="fa-IR"/>
        </w:rPr>
      </w:pPr>
    </w:p>
    <w:sectPr w:rsidR="004C2B07" w:rsidRPr="00E70EFF" w:rsidSect="00694F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1701" w:bottom="1701" w:left="1134" w:header="709" w:footer="709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D5E50" w14:textId="77777777" w:rsidR="00B73A8B" w:rsidRDefault="00B73A8B" w:rsidP="00BA76D7">
      <w:pPr>
        <w:spacing w:before="0" w:after="0"/>
      </w:pPr>
      <w:r>
        <w:separator/>
      </w:r>
    </w:p>
  </w:endnote>
  <w:endnote w:type="continuationSeparator" w:id="0">
    <w:p w14:paraId="7A6500B4" w14:textId="77777777" w:rsidR="00B73A8B" w:rsidRDefault="00B73A8B" w:rsidP="00BA76D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ADFF5" w14:textId="77777777" w:rsidR="00694F2F" w:rsidRDefault="00694F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381AD" w14:textId="295ACDF9" w:rsidR="00694F2F" w:rsidRPr="00527F73" w:rsidRDefault="00527F73" w:rsidP="00527F73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4252B" w14:textId="77777777" w:rsidR="00694F2F" w:rsidRDefault="00694F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DFFE" w14:textId="77777777" w:rsidR="00B73A8B" w:rsidRDefault="00B73A8B" w:rsidP="00BA76D7">
      <w:pPr>
        <w:spacing w:before="0" w:after="0"/>
      </w:pPr>
      <w:r>
        <w:separator/>
      </w:r>
    </w:p>
  </w:footnote>
  <w:footnote w:type="continuationSeparator" w:id="0">
    <w:p w14:paraId="788F5C09" w14:textId="77777777" w:rsidR="00B73A8B" w:rsidRDefault="00B73A8B" w:rsidP="00BA76D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4220" w14:textId="77777777" w:rsidR="00694F2F" w:rsidRDefault="00694F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285D" w14:textId="1984CF1F" w:rsidR="00BA76D7" w:rsidRDefault="00BA76D7" w:rsidP="008C6D9D">
    <w:pPr>
      <w:pStyle w:val="Header"/>
    </w:pPr>
    <w:r w:rsidRPr="00BA76D7"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95C3E" w14:textId="77777777" w:rsidR="00694F2F" w:rsidRDefault="00694F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D9"/>
    <w:rsid w:val="00012684"/>
    <w:rsid w:val="000366E8"/>
    <w:rsid w:val="00066590"/>
    <w:rsid w:val="000D5AED"/>
    <w:rsid w:val="00102153"/>
    <w:rsid w:val="00110049"/>
    <w:rsid w:val="00110259"/>
    <w:rsid w:val="00117A81"/>
    <w:rsid w:val="00143D3F"/>
    <w:rsid w:val="001469CC"/>
    <w:rsid w:val="00173762"/>
    <w:rsid w:val="00175776"/>
    <w:rsid w:val="00185A42"/>
    <w:rsid w:val="00186440"/>
    <w:rsid w:val="00187C0C"/>
    <w:rsid w:val="00194B79"/>
    <w:rsid w:val="001A1AEA"/>
    <w:rsid w:val="001B7DEF"/>
    <w:rsid w:val="00205FDD"/>
    <w:rsid w:val="00207208"/>
    <w:rsid w:val="002516AE"/>
    <w:rsid w:val="00281377"/>
    <w:rsid w:val="002A1DD7"/>
    <w:rsid w:val="002B154F"/>
    <w:rsid w:val="002B6515"/>
    <w:rsid w:val="002C136D"/>
    <w:rsid w:val="002E6909"/>
    <w:rsid w:val="003248B6"/>
    <w:rsid w:val="00352D06"/>
    <w:rsid w:val="00377411"/>
    <w:rsid w:val="003A6448"/>
    <w:rsid w:val="003E4FAC"/>
    <w:rsid w:val="00400DF1"/>
    <w:rsid w:val="00426950"/>
    <w:rsid w:val="004358AA"/>
    <w:rsid w:val="00436B94"/>
    <w:rsid w:val="00462A21"/>
    <w:rsid w:val="00483681"/>
    <w:rsid w:val="004916A6"/>
    <w:rsid w:val="00496A21"/>
    <w:rsid w:val="004C1E32"/>
    <w:rsid w:val="004C2B07"/>
    <w:rsid w:val="004D5E84"/>
    <w:rsid w:val="004E5F9E"/>
    <w:rsid w:val="00523510"/>
    <w:rsid w:val="00527F73"/>
    <w:rsid w:val="00597E3C"/>
    <w:rsid w:val="005A4640"/>
    <w:rsid w:val="005B5F70"/>
    <w:rsid w:val="00636DAB"/>
    <w:rsid w:val="00653982"/>
    <w:rsid w:val="00660A56"/>
    <w:rsid w:val="00677588"/>
    <w:rsid w:val="0067785B"/>
    <w:rsid w:val="006814EB"/>
    <w:rsid w:val="00691CAA"/>
    <w:rsid w:val="00693014"/>
    <w:rsid w:val="00694F2F"/>
    <w:rsid w:val="006A2718"/>
    <w:rsid w:val="006B6DE6"/>
    <w:rsid w:val="006C7932"/>
    <w:rsid w:val="006E4B4C"/>
    <w:rsid w:val="0070328B"/>
    <w:rsid w:val="007052EB"/>
    <w:rsid w:val="0070679B"/>
    <w:rsid w:val="00716012"/>
    <w:rsid w:val="007254B4"/>
    <w:rsid w:val="00751B87"/>
    <w:rsid w:val="00783EDF"/>
    <w:rsid w:val="00795F16"/>
    <w:rsid w:val="007A1ED3"/>
    <w:rsid w:val="007A2596"/>
    <w:rsid w:val="007B65B4"/>
    <w:rsid w:val="007D3C76"/>
    <w:rsid w:val="007E4D44"/>
    <w:rsid w:val="00857516"/>
    <w:rsid w:val="00864129"/>
    <w:rsid w:val="0088321D"/>
    <w:rsid w:val="00897696"/>
    <w:rsid w:val="008B366A"/>
    <w:rsid w:val="008B6B30"/>
    <w:rsid w:val="008B6C9E"/>
    <w:rsid w:val="008C1F3C"/>
    <w:rsid w:val="008C6D9D"/>
    <w:rsid w:val="00902C7D"/>
    <w:rsid w:val="00925C60"/>
    <w:rsid w:val="00927D6D"/>
    <w:rsid w:val="00932885"/>
    <w:rsid w:val="00937C4B"/>
    <w:rsid w:val="00955D5D"/>
    <w:rsid w:val="00965F42"/>
    <w:rsid w:val="00970546"/>
    <w:rsid w:val="009860D5"/>
    <w:rsid w:val="00987104"/>
    <w:rsid w:val="009A1D1F"/>
    <w:rsid w:val="009A3F64"/>
    <w:rsid w:val="009E5B8E"/>
    <w:rsid w:val="009F72FD"/>
    <w:rsid w:val="00A053B6"/>
    <w:rsid w:val="00A12426"/>
    <w:rsid w:val="00A152D9"/>
    <w:rsid w:val="00A310F8"/>
    <w:rsid w:val="00A32A68"/>
    <w:rsid w:val="00A46819"/>
    <w:rsid w:val="00A60151"/>
    <w:rsid w:val="00A832DA"/>
    <w:rsid w:val="00A97F30"/>
    <w:rsid w:val="00AC52B6"/>
    <w:rsid w:val="00AD00A2"/>
    <w:rsid w:val="00AF5DC3"/>
    <w:rsid w:val="00B06A4A"/>
    <w:rsid w:val="00B15B27"/>
    <w:rsid w:val="00B22AB2"/>
    <w:rsid w:val="00B4106C"/>
    <w:rsid w:val="00B4266A"/>
    <w:rsid w:val="00B47E7E"/>
    <w:rsid w:val="00B72594"/>
    <w:rsid w:val="00B73A8B"/>
    <w:rsid w:val="00BA76D7"/>
    <w:rsid w:val="00BD053E"/>
    <w:rsid w:val="00C2565F"/>
    <w:rsid w:val="00C407AD"/>
    <w:rsid w:val="00C545C6"/>
    <w:rsid w:val="00C70A0D"/>
    <w:rsid w:val="00C86643"/>
    <w:rsid w:val="00CD2147"/>
    <w:rsid w:val="00CE610E"/>
    <w:rsid w:val="00CF015B"/>
    <w:rsid w:val="00CF0C31"/>
    <w:rsid w:val="00CF31C3"/>
    <w:rsid w:val="00CF4D46"/>
    <w:rsid w:val="00D2305B"/>
    <w:rsid w:val="00D25110"/>
    <w:rsid w:val="00D26D23"/>
    <w:rsid w:val="00D42146"/>
    <w:rsid w:val="00D46B7C"/>
    <w:rsid w:val="00D840C9"/>
    <w:rsid w:val="00D938B1"/>
    <w:rsid w:val="00D9456C"/>
    <w:rsid w:val="00DB3AA4"/>
    <w:rsid w:val="00DD2845"/>
    <w:rsid w:val="00E022E1"/>
    <w:rsid w:val="00E24FC8"/>
    <w:rsid w:val="00E30F10"/>
    <w:rsid w:val="00E32BCC"/>
    <w:rsid w:val="00E36548"/>
    <w:rsid w:val="00E40C21"/>
    <w:rsid w:val="00E523EA"/>
    <w:rsid w:val="00E70EFF"/>
    <w:rsid w:val="00E875F4"/>
    <w:rsid w:val="00E9077D"/>
    <w:rsid w:val="00F13435"/>
    <w:rsid w:val="00F137E7"/>
    <w:rsid w:val="00F22784"/>
    <w:rsid w:val="00F2780A"/>
    <w:rsid w:val="00F30867"/>
    <w:rsid w:val="00F376F0"/>
    <w:rsid w:val="00F60CD9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6DC0"/>
  <w15:chartTrackingRefBased/>
  <w15:docId w15:val="{8A0B3FD5-14E8-49AD-B65F-760DF4B8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A81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117A81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117A81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117A81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117A81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117A81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117A81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117A81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117A81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117A81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117A8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17A81"/>
  </w:style>
  <w:style w:type="paragraph" w:styleId="Title">
    <w:name w:val="Title"/>
    <w:basedOn w:val="Normal"/>
    <w:next w:val="Normal"/>
    <w:link w:val="TitleChar"/>
    <w:uiPriority w:val="2"/>
    <w:qFormat/>
    <w:rsid w:val="00117A81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117A81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117A81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117A81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117A81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117A81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117A81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117A81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117A81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117A81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117A81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117A81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117A81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117A81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117A81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117A81"/>
    <w:rPr>
      <w:rFonts w:cs="B Lotus"/>
    </w:rPr>
  </w:style>
  <w:style w:type="paragraph" w:styleId="Caption">
    <w:name w:val="caption"/>
    <w:basedOn w:val="Normal"/>
    <w:next w:val="BodyText"/>
    <w:uiPriority w:val="11"/>
    <w:rsid w:val="00117A81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117A81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117A81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117A81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117A81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117A81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117A81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117A81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117A8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117A81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117A81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117A81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117A81"/>
    <w:rPr>
      <w:i/>
      <w:iCs/>
    </w:rPr>
  </w:style>
  <w:style w:type="character" w:styleId="Strong">
    <w:name w:val="Strong"/>
    <w:basedOn w:val="DefaultParagraphFont"/>
    <w:uiPriority w:val="4"/>
    <w:qFormat/>
    <w:rsid w:val="00117A81"/>
    <w:rPr>
      <w:b/>
      <w:bCs/>
    </w:rPr>
  </w:style>
  <w:style w:type="paragraph" w:styleId="ListParagraph">
    <w:name w:val="List Paragraph"/>
    <w:basedOn w:val="Normal"/>
    <w:uiPriority w:val="6"/>
    <w:qFormat/>
    <w:rsid w:val="00117A81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117A81"/>
  </w:style>
  <w:style w:type="paragraph" w:styleId="EndnoteText">
    <w:name w:val="endnote text"/>
    <w:basedOn w:val="Normal"/>
    <w:link w:val="EndnoteTextChar"/>
    <w:uiPriority w:val="10"/>
    <w:rsid w:val="00117A81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117A81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117A81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117A81"/>
    <w:rPr>
      <w:rFonts w:cs="B Lotus"/>
      <w:sz w:val="21"/>
      <w:szCs w:val="21"/>
    </w:rPr>
  </w:style>
  <w:style w:type="table" w:styleId="TableGrid">
    <w:name w:val="Table Grid"/>
    <w:basedOn w:val="TableNormal"/>
    <w:uiPriority w:val="39"/>
    <w:rsid w:val="00BA7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11"/>
    <w:rsid w:val="00117A81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0126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A3AA55001F441F8F818341D34CD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2B183-7A2B-4D01-8FD0-402DD223E874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AF0C5E850B349F280A007279A938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88703-0D90-49EF-9255-384F635C1A7E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8001A356D1845DABABFD93D9EA4E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BF040-055E-4798-94CF-F0FDDD5849C7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751D49972094786BA9ECA784DC55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86030-0DDB-46C3-AB20-D2F708C6C128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EE8D4C869B41DAB181FACA4D8D5D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E731F-3BD9-41C4-8244-9CA2BCB7D986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C75FA19B8AF42D9B3ED8F43A2299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8389E-3066-4DC6-92B4-C6AB14A4CF03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E3AE31F91BB49F59FF33278F7202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E60EB-4C9A-41E8-A7FE-23A6CEF1FED0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6BB39351D084F20A5507209FA984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0D3C2-5781-4CB5-A7BD-6AAB2D554FE6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427939BD4F548068AC704475AAA7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E3251-1CE9-481E-9F7E-EC91305BF537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B6F9C11F5394A3ABA0C78522D8FB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4C7CF-119E-4E37-AE13-BC6EAABBA4BE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2EE25DF20C3412287C9DE4A58719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5B707-AB39-4DD4-B7A5-2EFEEF0123DA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27BA8400684406E828D89C3A413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4758EA-5B4A-46BF-A333-0ACF48C4046C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33E004ED35D4BF78BAA6C8D2E326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E368B-80F9-41C4-91C3-ECA06F2F6CB7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65452FFB4A64A0890B262B7F0483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2509E-0AD3-46B4-9455-662702FDAA91}"/>
      </w:docPartPr>
      <w:docPartBody>
        <w:p w:rsidR="00BB1824" w:rsidRDefault="00BB1824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F2"/>
    <w:rsid w:val="00136DA8"/>
    <w:rsid w:val="00143D3F"/>
    <w:rsid w:val="00173762"/>
    <w:rsid w:val="001D551A"/>
    <w:rsid w:val="00207208"/>
    <w:rsid w:val="002C1EF2"/>
    <w:rsid w:val="00543E64"/>
    <w:rsid w:val="0066233D"/>
    <w:rsid w:val="00750887"/>
    <w:rsid w:val="00771D29"/>
    <w:rsid w:val="00916284"/>
    <w:rsid w:val="00954110"/>
    <w:rsid w:val="00B15B27"/>
    <w:rsid w:val="00B6780A"/>
    <w:rsid w:val="00BB1824"/>
    <w:rsid w:val="00C86643"/>
    <w:rsid w:val="00CA69F4"/>
    <w:rsid w:val="00D741F2"/>
    <w:rsid w:val="00E0184E"/>
    <w:rsid w:val="00E022E1"/>
    <w:rsid w:val="00E30F10"/>
    <w:rsid w:val="00E60D60"/>
    <w:rsid w:val="00E9077D"/>
    <w:rsid w:val="00EF10C3"/>
    <w:rsid w:val="00F2780A"/>
    <w:rsid w:val="00F3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182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70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34</cp:revision>
  <dcterms:created xsi:type="dcterms:W3CDTF">2024-07-23T17:08:00Z</dcterms:created>
  <dcterms:modified xsi:type="dcterms:W3CDTF">2025-01-11T08:28:00Z</dcterms:modified>
</cp:coreProperties>
</file>