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8459F" w14:textId="77777777" w:rsidR="001B7DEF" w:rsidRDefault="001B7DEF" w:rsidP="00C60B24">
      <w:pPr>
        <w:jc w:val="center"/>
        <w:rPr>
          <w:rtl/>
          <w:lang w:bidi="fa-IR"/>
        </w:rPr>
      </w:pPr>
    </w:p>
    <w:p w14:paraId="7476F431" w14:textId="77777777" w:rsidR="00C60B24" w:rsidRDefault="00C60B24" w:rsidP="00C60B24">
      <w:pPr>
        <w:jc w:val="center"/>
        <w:rPr>
          <w:rtl/>
          <w:lang w:bidi="fa-IR"/>
        </w:rPr>
      </w:pPr>
    </w:p>
    <w:p w14:paraId="2517C6F6" w14:textId="2958A632" w:rsidR="00D727CB" w:rsidRDefault="00D727CB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پیوست‌ها</w:t>
      </w:r>
    </w:p>
    <w:p w14:paraId="31A2299E" w14:textId="491AA46E" w:rsidR="00D727CB" w:rsidRDefault="00D727CB" w:rsidP="00EC4FD1">
      <w:pPr>
        <w:rPr>
          <w:rtl/>
          <w:lang w:bidi="fa-IR"/>
        </w:rPr>
      </w:pPr>
      <w:r>
        <w:rPr>
          <w:rFonts w:hint="cs"/>
          <w:rtl/>
          <w:lang w:bidi="fa-IR"/>
        </w:rPr>
        <w:t>سطر شروع برای اضافه نمودن پیوست‌ها</w:t>
      </w:r>
    </w:p>
    <w:p w14:paraId="02A5AB4E" w14:textId="69906A41" w:rsidR="00D727CB" w:rsidRPr="00C407AD" w:rsidRDefault="00D727CB" w:rsidP="004B3465">
      <w:pPr>
        <w:spacing w:before="0" w:beforeAutospacing="0" w:line="580" w:lineRule="exact"/>
        <w:rPr>
          <w:lang w:bidi="fa-IR"/>
        </w:rPr>
      </w:pPr>
    </w:p>
    <w:sectPr w:rsidR="00D727CB" w:rsidRPr="00C407AD" w:rsidSect="004B34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3A60F" w14:textId="77777777" w:rsidR="004F69D9" w:rsidRDefault="004F69D9" w:rsidP="00D727CB">
      <w:pPr>
        <w:spacing w:before="0" w:after="0"/>
      </w:pPr>
      <w:r>
        <w:separator/>
      </w:r>
    </w:p>
  </w:endnote>
  <w:endnote w:type="continuationSeparator" w:id="0">
    <w:p w14:paraId="63F439C3" w14:textId="77777777" w:rsidR="004F69D9" w:rsidRDefault="004F69D9" w:rsidP="00D7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B130D1" w14:textId="77777777" w:rsidR="00722D21" w:rsidRDefault="00722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7D479" w14:textId="2D4B4397" w:rsidR="00D727CB" w:rsidRDefault="00D727CB" w:rsidP="00D72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89DD5" w14:textId="0FFFC319" w:rsidR="00D727CB" w:rsidRDefault="00722D21" w:rsidP="00722D21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264261" w14:textId="77777777" w:rsidR="004F69D9" w:rsidRDefault="004F69D9" w:rsidP="00D727CB">
      <w:pPr>
        <w:spacing w:before="0" w:after="0"/>
      </w:pPr>
      <w:r>
        <w:separator/>
      </w:r>
    </w:p>
  </w:footnote>
  <w:footnote w:type="continuationSeparator" w:id="0">
    <w:p w14:paraId="5A864B40" w14:textId="77777777" w:rsidR="004F69D9" w:rsidRDefault="004F69D9" w:rsidP="00D7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CE60C" w14:textId="77777777" w:rsidR="00722D21" w:rsidRDefault="00722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480D0" w14:textId="4B99E26E" w:rsidR="00D727CB" w:rsidRDefault="00722D21" w:rsidP="00722D21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4B3465">
      <w:rPr>
        <w:noProof/>
        <w:rtl/>
      </w:rPr>
      <w:t>پ</w:t>
    </w:r>
    <w:r w:rsidR="004B3465">
      <w:rPr>
        <w:rFonts w:hint="cs"/>
        <w:noProof/>
        <w:rtl/>
      </w:rPr>
      <w:t>ی</w:t>
    </w:r>
    <w:r w:rsidR="004B3465">
      <w:rPr>
        <w:rFonts w:hint="eastAsia"/>
        <w:noProof/>
        <w:rtl/>
      </w:rPr>
      <w:t>وست‌ها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604B7" w14:textId="42BD0237" w:rsidR="00D727CB" w:rsidRDefault="00722D21" w:rsidP="00722D21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90203"/>
    <w:rsid w:val="000D5AED"/>
    <w:rsid w:val="00102153"/>
    <w:rsid w:val="00110259"/>
    <w:rsid w:val="00185A42"/>
    <w:rsid w:val="00186440"/>
    <w:rsid w:val="00187C0C"/>
    <w:rsid w:val="00194B79"/>
    <w:rsid w:val="001B1E12"/>
    <w:rsid w:val="001B7DEF"/>
    <w:rsid w:val="00205FDD"/>
    <w:rsid w:val="002516AE"/>
    <w:rsid w:val="00281377"/>
    <w:rsid w:val="002A051F"/>
    <w:rsid w:val="002B154F"/>
    <w:rsid w:val="0031378A"/>
    <w:rsid w:val="00324820"/>
    <w:rsid w:val="003248B6"/>
    <w:rsid w:val="00352D06"/>
    <w:rsid w:val="00377411"/>
    <w:rsid w:val="003A3A1E"/>
    <w:rsid w:val="003A6448"/>
    <w:rsid w:val="003F3A0F"/>
    <w:rsid w:val="00424D73"/>
    <w:rsid w:val="00436B94"/>
    <w:rsid w:val="00457491"/>
    <w:rsid w:val="00462A21"/>
    <w:rsid w:val="00483681"/>
    <w:rsid w:val="004916A6"/>
    <w:rsid w:val="004A57EE"/>
    <w:rsid w:val="004B3465"/>
    <w:rsid w:val="004C1E32"/>
    <w:rsid w:val="004D5E84"/>
    <w:rsid w:val="004E5F9E"/>
    <w:rsid w:val="004F69D9"/>
    <w:rsid w:val="00513F9C"/>
    <w:rsid w:val="00597E3C"/>
    <w:rsid w:val="005A4640"/>
    <w:rsid w:val="005B5F70"/>
    <w:rsid w:val="0062648E"/>
    <w:rsid w:val="00636DAB"/>
    <w:rsid w:val="00646DC5"/>
    <w:rsid w:val="00653982"/>
    <w:rsid w:val="006814EB"/>
    <w:rsid w:val="00691CAA"/>
    <w:rsid w:val="00693014"/>
    <w:rsid w:val="006A2718"/>
    <w:rsid w:val="006B6DE6"/>
    <w:rsid w:val="006C7932"/>
    <w:rsid w:val="006E4B4C"/>
    <w:rsid w:val="007052EB"/>
    <w:rsid w:val="00720EB9"/>
    <w:rsid w:val="00722D21"/>
    <w:rsid w:val="007254B4"/>
    <w:rsid w:val="00783EDF"/>
    <w:rsid w:val="00795F16"/>
    <w:rsid w:val="007A2596"/>
    <w:rsid w:val="007B65B4"/>
    <w:rsid w:val="007E4D44"/>
    <w:rsid w:val="0080398F"/>
    <w:rsid w:val="00834297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96BE3"/>
    <w:rsid w:val="009A1D1F"/>
    <w:rsid w:val="009C678B"/>
    <w:rsid w:val="009C6B12"/>
    <w:rsid w:val="009E5B8E"/>
    <w:rsid w:val="009F72FD"/>
    <w:rsid w:val="00A12426"/>
    <w:rsid w:val="00A46819"/>
    <w:rsid w:val="00A60151"/>
    <w:rsid w:val="00A832DA"/>
    <w:rsid w:val="00A97F30"/>
    <w:rsid w:val="00AC52B6"/>
    <w:rsid w:val="00AD2E20"/>
    <w:rsid w:val="00AF5DC3"/>
    <w:rsid w:val="00B06A4A"/>
    <w:rsid w:val="00B47E7E"/>
    <w:rsid w:val="00B810DF"/>
    <w:rsid w:val="00B95E55"/>
    <w:rsid w:val="00C2565F"/>
    <w:rsid w:val="00C407AD"/>
    <w:rsid w:val="00C53280"/>
    <w:rsid w:val="00C60B24"/>
    <w:rsid w:val="00C627D3"/>
    <w:rsid w:val="00C70A0D"/>
    <w:rsid w:val="00CB69B1"/>
    <w:rsid w:val="00CD2147"/>
    <w:rsid w:val="00CD721C"/>
    <w:rsid w:val="00CF015B"/>
    <w:rsid w:val="00CF0C31"/>
    <w:rsid w:val="00CF31C3"/>
    <w:rsid w:val="00CF4D46"/>
    <w:rsid w:val="00CF695E"/>
    <w:rsid w:val="00CF7AE2"/>
    <w:rsid w:val="00D2305B"/>
    <w:rsid w:val="00D25110"/>
    <w:rsid w:val="00D26D23"/>
    <w:rsid w:val="00D36F80"/>
    <w:rsid w:val="00D42146"/>
    <w:rsid w:val="00D727CB"/>
    <w:rsid w:val="00D7730E"/>
    <w:rsid w:val="00D87EB4"/>
    <w:rsid w:val="00D938B1"/>
    <w:rsid w:val="00D9456C"/>
    <w:rsid w:val="00DB3AA4"/>
    <w:rsid w:val="00DD2845"/>
    <w:rsid w:val="00DD441C"/>
    <w:rsid w:val="00E24FC8"/>
    <w:rsid w:val="00E32BCC"/>
    <w:rsid w:val="00E523EA"/>
    <w:rsid w:val="00EA7E5B"/>
    <w:rsid w:val="00EC4FD1"/>
    <w:rsid w:val="00F00C24"/>
    <w:rsid w:val="00F137E7"/>
    <w:rsid w:val="00F50F1C"/>
    <w:rsid w:val="00F73C87"/>
    <w:rsid w:val="00F808FD"/>
    <w:rsid w:val="00F86744"/>
    <w:rsid w:val="00FA3604"/>
    <w:rsid w:val="00FB7547"/>
    <w:rsid w:val="00FC2990"/>
    <w:rsid w:val="00FE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465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4B3465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4B3465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B3465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B3465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B3465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B3465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B3465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B3465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B3465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4B346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B3465"/>
  </w:style>
  <w:style w:type="paragraph" w:styleId="Title">
    <w:name w:val="Title"/>
    <w:basedOn w:val="Normal"/>
    <w:next w:val="Normal"/>
    <w:link w:val="TitleChar"/>
    <w:uiPriority w:val="2"/>
    <w:qFormat/>
    <w:rsid w:val="004B3465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B3465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B3465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B3465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B3465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B3465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B3465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B3465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B3465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B3465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B3465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B3465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4B3465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B3465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B3465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B3465"/>
    <w:rPr>
      <w:rFonts w:cs="B Lotus"/>
    </w:rPr>
  </w:style>
  <w:style w:type="paragraph" w:styleId="Caption">
    <w:name w:val="caption"/>
    <w:basedOn w:val="Normal"/>
    <w:next w:val="BodyText"/>
    <w:uiPriority w:val="11"/>
    <w:rsid w:val="004B3465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4B3465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B3465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B3465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B3465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B3465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4B3465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B3465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B346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B3465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B3465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B3465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4B3465"/>
    <w:rPr>
      <w:i/>
      <w:iCs/>
    </w:rPr>
  </w:style>
  <w:style w:type="character" w:styleId="Strong">
    <w:name w:val="Strong"/>
    <w:basedOn w:val="DefaultParagraphFont"/>
    <w:uiPriority w:val="4"/>
    <w:qFormat/>
    <w:rsid w:val="004B3465"/>
    <w:rPr>
      <w:b/>
      <w:bCs/>
    </w:rPr>
  </w:style>
  <w:style w:type="paragraph" w:styleId="ListParagraph">
    <w:name w:val="List Paragraph"/>
    <w:basedOn w:val="Normal"/>
    <w:uiPriority w:val="6"/>
    <w:qFormat/>
    <w:rsid w:val="004B3465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B3465"/>
  </w:style>
  <w:style w:type="paragraph" w:styleId="EndnoteText">
    <w:name w:val="endnote text"/>
    <w:basedOn w:val="Normal"/>
    <w:link w:val="EndnoteTextChar"/>
    <w:uiPriority w:val="10"/>
    <w:rsid w:val="004B3465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B3465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B3465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B3465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B346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zarian\Desktop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14</cp:revision>
  <dcterms:created xsi:type="dcterms:W3CDTF">2024-07-23T19:29:00Z</dcterms:created>
  <dcterms:modified xsi:type="dcterms:W3CDTF">2024-08-17T19:15:00Z</dcterms:modified>
</cp:coreProperties>
</file>