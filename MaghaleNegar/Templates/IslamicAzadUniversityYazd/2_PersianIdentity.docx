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noProof/>
          <w:rtl/>
          <w:lang w:bidi="fa-IR"/>
        </w:rPr>
        <w:tag w:val="_field_Icon_University"/>
        <w:id w:val="1988823153"/>
        <w:picture/>
      </w:sdtPr>
      <w:sdtEndPr/>
      <w:sdtContent>
        <w:p w14:paraId="398C0F50" w14:textId="45FB3AC6" w:rsidR="00F85E51" w:rsidRPr="00487C29" w:rsidRDefault="00487C29" w:rsidP="00487C29">
          <w:pPr>
            <w:spacing w:before="0" w:beforeAutospacing="0" w:after="0" w:afterAutospacing="0"/>
            <w:contextualSpacing/>
            <w:jc w:val="right"/>
            <w:rPr>
              <w:b/>
              <w:bCs/>
              <w:noProof/>
              <w:rtl/>
              <w:lang w:bidi="fa-IR"/>
            </w:rPr>
          </w:pPr>
          <w:r w:rsidRPr="00487C29">
            <w:rPr>
              <w:b/>
              <w:bCs/>
              <w:noProof/>
              <w:lang w:bidi="fa-IR"/>
            </w:rPr>
            <w:drawing>
              <wp:inline distT="0" distB="0" distL="0" distR="0" wp14:anchorId="4E970FD7" wp14:editId="4CBE4210">
                <wp:extent cx="789120" cy="1260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120" cy="126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40"/>
          <w:szCs w:val="40"/>
          <w:rtl/>
        </w:rPr>
        <w:tag w:val="_field_University_Fa"/>
        <w:id w:val="2106070610"/>
        <w:placeholder>
          <w:docPart w:val="F7836D68C80948FBBB1C0337C5B42C10"/>
        </w:placeholder>
      </w:sdtPr>
      <w:sdtEndPr>
        <w:rPr>
          <w:rFonts w:hint="cs"/>
        </w:rPr>
      </w:sdtEndPr>
      <w:sdtContent>
        <w:p w14:paraId="4D3442A2" w14:textId="7013407A" w:rsidR="00F85E51" w:rsidRDefault="008D6D59" w:rsidP="00620F3E">
          <w:pPr>
            <w:spacing w:before="0" w:beforeAutospacing="0" w:after="0" w:afterAutospacing="0"/>
            <w:contextualSpacing/>
            <w:jc w:val="center"/>
            <w:rPr>
              <w:b/>
              <w:bCs/>
              <w:sz w:val="40"/>
              <w:szCs w:val="40"/>
              <w:rtl/>
            </w:rPr>
          </w:pPr>
          <w:r>
            <w:rPr>
              <w:b/>
              <w:bCs/>
              <w:sz w:val="40"/>
              <w:szCs w:val="40"/>
              <w:rtl/>
            </w:rPr>
            <w:t>دانشگاه</w:t>
          </w:r>
        </w:p>
      </w:sdtContent>
    </w:sdt>
    <w:p w14:paraId="6E277F55" w14:textId="33055904" w:rsidR="00627159" w:rsidRDefault="006A5603" w:rsidP="00620F3E">
      <w:pPr>
        <w:spacing w:before="0" w:beforeAutospacing="0" w:after="0" w:afterAutospacing="0"/>
        <w:contextualSpacing/>
        <w:jc w:val="center"/>
        <w:rPr>
          <w:b/>
          <w:bCs/>
          <w:sz w:val="38"/>
          <w:szCs w:val="38"/>
          <w:rtl/>
        </w:rPr>
      </w:pPr>
      <w:sdt>
        <w:sdtPr>
          <w:rPr>
            <w:rFonts w:hint="cs"/>
            <w:b/>
            <w:bCs/>
            <w:sz w:val="38"/>
            <w:szCs w:val="38"/>
            <w:rtl/>
          </w:rPr>
          <w:tag w:val="_field_Branch_Fa"/>
          <w:id w:val="39175577"/>
          <w:placeholder>
            <w:docPart w:val="8473EA2638824DFE9D5E3AD45855614B"/>
          </w:placeholder>
        </w:sdtPr>
        <w:sdtEndPr/>
        <w:sdtContent>
          <w:r w:rsidR="00B41051">
            <w:rPr>
              <w:rFonts w:hint="cs"/>
              <w:b/>
              <w:bCs/>
              <w:sz w:val="38"/>
              <w:szCs w:val="38"/>
              <w:rtl/>
            </w:rPr>
            <w:t>واحد</w:t>
          </w:r>
        </w:sdtContent>
      </w:sdt>
    </w:p>
    <w:p w14:paraId="79BF83F7" w14:textId="1F7164C5" w:rsidR="00627159" w:rsidRPr="00FB7652" w:rsidRDefault="00627159" w:rsidP="00620F3E">
      <w:pPr>
        <w:spacing w:before="0" w:beforeAutospacing="0" w:after="0" w:afterAutospacing="0"/>
        <w:contextualSpacing/>
        <w:jc w:val="center"/>
        <w:rPr>
          <w:sz w:val="28"/>
        </w:rPr>
      </w:pPr>
    </w:p>
    <w:p w14:paraId="37DEE7CE" w14:textId="1948344D" w:rsidR="00627159" w:rsidRPr="007B6254" w:rsidRDefault="006A5603" w:rsidP="00EC5A9A">
      <w:pPr>
        <w:spacing w:before="0" w:beforeAutospacing="0" w:after="0" w:afterAutospacing="0"/>
        <w:contextualSpacing/>
        <w:jc w:val="center"/>
        <w:rPr>
          <w:sz w:val="32"/>
          <w:szCs w:val="32"/>
          <w:rtl/>
        </w:rPr>
      </w:pPr>
      <w:sdt>
        <w:sdtPr>
          <w:rPr>
            <w:rFonts w:hint="cs"/>
            <w:b/>
            <w:bCs/>
            <w:sz w:val="32"/>
            <w:szCs w:val="32"/>
            <w:rtl/>
          </w:rPr>
          <w:tag w:val="_field_Type_Fa"/>
          <w:id w:val="912582216"/>
          <w:placeholder>
            <w:docPart w:val="67CFE1D34B9B43709C5852ED0484C081"/>
          </w:placeholder>
        </w:sdtPr>
        <w:sdtEndPr/>
        <w:sdtContent>
          <w:r w:rsidR="008D6D59">
            <w:rPr>
              <w:b/>
              <w:bCs/>
              <w:sz w:val="32"/>
              <w:szCs w:val="32"/>
              <w:rtl/>
            </w:rPr>
            <w:t>نوع سند</w:t>
          </w:r>
        </w:sdtContent>
      </w:sdt>
      <w:r w:rsidR="00627159" w:rsidRPr="007B6254">
        <w:rPr>
          <w:rFonts w:hint="cs"/>
          <w:sz w:val="32"/>
          <w:szCs w:val="32"/>
          <w:rtl/>
        </w:rPr>
        <w:t xml:space="preserve"> </w:t>
      </w:r>
      <w:sdt>
        <w:sdtPr>
          <w:rPr>
            <w:b/>
            <w:bCs/>
            <w:sz w:val="32"/>
            <w:szCs w:val="32"/>
            <w:rtl/>
          </w:rPr>
          <w:tag w:val="_field_AcademicDegree_Fa"/>
          <w:id w:val="1315831310"/>
          <w:placeholder>
            <w:docPart w:val="6088C79FEE6E4FFC937BC8244F7AF131"/>
          </w:placeholder>
        </w:sdtPr>
        <w:sdtEndPr>
          <w:rPr>
            <w:rFonts w:hint="cs"/>
          </w:rPr>
        </w:sdtEndPr>
        <w:sdtContent>
          <w:r w:rsidR="008D6D59">
            <w:rPr>
              <w:b/>
              <w:bCs/>
              <w:sz w:val="32"/>
              <w:szCs w:val="32"/>
              <w:rtl/>
            </w:rPr>
            <w:t>مقطع</w:t>
          </w:r>
        </w:sdtContent>
      </w:sdt>
      <w:r w:rsidR="00627159" w:rsidRPr="007B6254">
        <w:rPr>
          <w:rFonts w:hint="cs"/>
          <w:sz w:val="32"/>
          <w:szCs w:val="32"/>
          <w:rtl/>
        </w:rPr>
        <w:t xml:space="preserve"> رشته </w:t>
      </w:r>
      <w:sdt>
        <w:sdtPr>
          <w:rPr>
            <w:b/>
            <w:bCs/>
            <w:sz w:val="32"/>
            <w:szCs w:val="32"/>
            <w:rtl/>
          </w:rPr>
          <w:tag w:val="_field_FieldOfStudy_Fa"/>
          <w:id w:val="1751541945"/>
          <w:placeholder>
            <w:docPart w:val="EA67500CB71D499A8A4D35FF4DDF5833"/>
          </w:placeholder>
        </w:sdtPr>
        <w:sdtEndPr>
          <w:rPr>
            <w:rFonts w:hint="cs"/>
          </w:rPr>
        </w:sdtEndPr>
        <w:sdtContent>
          <w:r w:rsidR="008D6D59">
            <w:rPr>
              <w:b/>
              <w:bCs/>
              <w:sz w:val="32"/>
              <w:szCs w:val="32"/>
              <w:rtl/>
            </w:rPr>
            <w:t>رشته تحص</w:t>
          </w:r>
          <w:r w:rsidR="008D6D59">
            <w:rPr>
              <w:rFonts w:hint="cs"/>
              <w:b/>
              <w:bCs/>
              <w:sz w:val="32"/>
              <w:szCs w:val="32"/>
              <w:rtl/>
            </w:rPr>
            <w:t>ی</w:t>
          </w:r>
          <w:r w:rsidR="008D6D59">
            <w:rPr>
              <w:rFonts w:hint="eastAsia"/>
              <w:b/>
              <w:bCs/>
              <w:sz w:val="32"/>
              <w:szCs w:val="32"/>
              <w:rtl/>
            </w:rPr>
            <w:t>ل</w:t>
          </w:r>
          <w:r w:rsidR="008D6D59">
            <w:rPr>
              <w:rFonts w:hint="cs"/>
              <w:b/>
              <w:bCs/>
              <w:sz w:val="32"/>
              <w:szCs w:val="32"/>
              <w:rtl/>
            </w:rPr>
            <w:t>ی</w:t>
          </w:r>
        </w:sdtContent>
      </w:sdt>
      <w:r w:rsidR="00EC5A9A" w:rsidRPr="007B6254">
        <w:rPr>
          <w:rFonts w:hint="cs"/>
          <w:b/>
          <w:bCs/>
          <w:sz w:val="32"/>
          <w:szCs w:val="32"/>
          <w:rtl/>
        </w:rPr>
        <w:t xml:space="preserve"> (</w:t>
      </w:r>
      <w:sdt>
        <w:sdtPr>
          <w:rPr>
            <w:b/>
            <w:bCs/>
            <w:sz w:val="32"/>
            <w:szCs w:val="32"/>
            <w:rtl/>
            <w:lang w:bidi="fa-IR"/>
          </w:rPr>
          <w:tag w:val="_field_AcademicDegree_En"/>
          <w:id w:val="797578482"/>
          <w:placeholder>
            <w:docPart w:val="E0100F3571F84E97BB76058901FEF3DE"/>
          </w:placeholder>
        </w:sdtPr>
        <w:sdtEndPr/>
        <w:sdtContent>
          <w:r w:rsidR="008D6D59">
            <w:rPr>
              <w:b/>
              <w:bCs/>
              <w:sz w:val="32"/>
              <w:szCs w:val="32"/>
              <w:lang w:bidi="fa-IR"/>
            </w:rPr>
            <w:t>Degree</w:t>
          </w:r>
        </w:sdtContent>
      </w:sdt>
      <w:r w:rsidR="00EC5A9A" w:rsidRPr="007B6254">
        <w:rPr>
          <w:rFonts w:hint="cs"/>
          <w:b/>
          <w:bCs/>
          <w:sz w:val="32"/>
          <w:szCs w:val="32"/>
          <w:rtl/>
        </w:rPr>
        <w:t>)</w:t>
      </w:r>
    </w:p>
    <w:p w14:paraId="072EFA93" w14:textId="7D712601" w:rsidR="00F85E51" w:rsidRPr="00627159" w:rsidRDefault="006A5603" w:rsidP="00620F3E">
      <w:pPr>
        <w:spacing w:before="0" w:beforeAutospacing="0" w:after="0" w:afterAutospacing="0"/>
        <w:contextualSpacing/>
        <w:jc w:val="center"/>
        <w:rPr>
          <w:sz w:val="32"/>
          <w:szCs w:val="32"/>
          <w:rtl/>
        </w:rPr>
      </w:pPr>
      <w:sdt>
        <w:sdtPr>
          <w:rPr>
            <w:rFonts w:hint="cs"/>
            <w:sz w:val="32"/>
            <w:szCs w:val="32"/>
            <w:rtl/>
          </w:rPr>
          <w:tag w:val="_field_AreaOfStudy_Title_Fa"/>
          <w:id w:val="165904702"/>
          <w:placeholder>
            <w:docPart w:val="0791306CD3574FC39C34AB462AC7617F"/>
          </w:placeholder>
        </w:sdtPr>
        <w:sdtEndPr/>
        <w:sdtContent>
          <w:r w:rsidR="00F73F94">
            <w:rPr>
              <w:rFonts w:hint="cs"/>
              <w:sz w:val="32"/>
              <w:szCs w:val="32"/>
              <w:rtl/>
            </w:rPr>
            <w:t>گرایش:</w:t>
          </w:r>
        </w:sdtContent>
      </w:sdt>
      <w:r w:rsidR="00175DAC" w:rsidRPr="00175DAC">
        <w:rPr>
          <w:rFonts w:hint="cs"/>
          <w:sz w:val="28"/>
          <w:rtl/>
        </w:rPr>
        <w:t xml:space="preserve"> </w:t>
      </w:r>
      <w:sdt>
        <w:sdtPr>
          <w:rPr>
            <w:rFonts w:hint="cs"/>
            <w:sz w:val="32"/>
            <w:szCs w:val="32"/>
            <w:rtl/>
          </w:rPr>
          <w:tag w:val="_field_AreaOfStudy_Fa"/>
          <w:id w:val="-1718502043"/>
          <w:placeholder>
            <w:docPart w:val="FFE9103AE8244F3E96F4E1CDC9392E7B"/>
          </w:placeholder>
        </w:sdtPr>
        <w:sdtEndPr/>
        <w:sdtContent>
          <w:r w:rsidR="008D6D59">
            <w:rPr>
              <w:sz w:val="32"/>
              <w:szCs w:val="32"/>
              <w:rtl/>
            </w:rPr>
            <w:t>‌</w:t>
          </w:r>
          <w:r w:rsidR="000E6DA7">
            <w:rPr>
              <w:rFonts w:hint="cs"/>
              <w:sz w:val="32"/>
              <w:szCs w:val="32"/>
              <w:rtl/>
              <w:lang w:bidi="fa-IR"/>
            </w:rPr>
            <w:t>گرایش</w:t>
          </w:r>
        </w:sdtContent>
      </w:sdt>
    </w:p>
    <w:p w14:paraId="56048A69" w14:textId="77777777" w:rsidR="00522F46" w:rsidRPr="0000576C" w:rsidRDefault="00522F46" w:rsidP="00620F3E">
      <w:pPr>
        <w:spacing w:before="0" w:beforeAutospacing="0" w:after="0" w:afterAutospacing="0"/>
        <w:contextualSpacing/>
        <w:jc w:val="center"/>
        <w:rPr>
          <w:rtl/>
        </w:rPr>
      </w:pPr>
    </w:p>
    <w:sdt>
      <w:sdtPr>
        <w:rPr>
          <w:rFonts w:hint="cs"/>
          <w:sz w:val="28"/>
          <w:szCs w:val="32"/>
          <w:rtl/>
        </w:rPr>
        <w:tag w:val="_field_Title_Title_Fa"/>
        <w:id w:val="320245384"/>
        <w:placeholder>
          <w:docPart w:val="D180AC78801A4CD192E21AFBED63157C"/>
        </w:placeholder>
      </w:sdtPr>
      <w:sdtEndPr/>
      <w:sdtContent>
        <w:p w14:paraId="3C2CBCF4" w14:textId="4571D967" w:rsidR="00627159" w:rsidRPr="00627159" w:rsidRDefault="00627159" w:rsidP="00620F3E">
          <w:pPr>
            <w:spacing w:before="0" w:beforeAutospacing="0" w:after="0" w:afterAutospacing="0"/>
            <w:contextualSpacing/>
            <w:jc w:val="center"/>
            <w:rPr>
              <w:sz w:val="32"/>
              <w:szCs w:val="36"/>
              <w:rtl/>
            </w:rPr>
          </w:pPr>
          <w:r w:rsidRPr="00627159">
            <w:rPr>
              <w:rFonts w:hint="cs"/>
              <w:sz w:val="28"/>
              <w:szCs w:val="32"/>
              <w:rtl/>
            </w:rPr>
            <w:t>عنوان:</w:t>
          </w:r>
        </w:p>
      </w:sdtContent>
    </w:sdt>
    <w:sdt>
      <w:sdtPr>
        <w:rPr>
          <w:b/>
          <w:bCs/>
          <w:sz w:val="30"/>
          <w:szCs w:val="30"/>
          <w:rtl/>
        </w:rPr>
        <w:tag w:val="_field_Title_Fa"/>
        <w:id w:val="-1844854484"/>
        <w:placeholder>
          <w:docPart w:val="081DAFBE33A94A6B8C4317DEF8FBCC30"/>
        </w:placeholder>
      </w:sdtPr>
      <w:sdtEndPr/>
      <w:sdtContent>
        <w:p w14:paraId="27D25B43" w14:textId="717DEC43" w:rsidR="00F85E51" w:rsidRDefault="008D6D59" w:rsidP="00620F3E">
          <w:pPr>
            <w:spacing w:before="0" w:beforeAutospacing="0" w:after="0" w:afterAutospacing="0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>
            <w:rPr>
              <w:b/>
              <w:bCs/>
              <w:sz w:val="30"/>
              <w:szCs w:val="30"/>
              <w:rtl/>
            </w:rPr>
            <w:t>عنوان</w:t>
          </w:r>
        </w:p>
      </w:sdtContent>
    </w:sdt>
    <w:p w14:paraId="7D2A9BFE" w14:textId="77777777" w:rsidR="00627159" w:rsidRPr="0000576C" w:rsidRDefault="00627159" w:rsidP="00620F3E">
      <w:pPr>
        <w:spacing w:before="0" w:beforeAutospacing="0" w:after="0" w:afterAutospacing="0"/>
        <w:contextualSpacing/>
        <w:jc w:val="center"/>
        <w:rPr>
          <w:sz w:val="30"/>
          <w:szCs w:val="30"/>
          <w:rtl/>
        </w:rPr>
      </w:pPr>
    </w:p>
    <w:sdt>
      <w:sdtPr>
        <w:rPr>
          <w:sz w:val="32"/>
          <w:szCs w:val="32"/>
          <w:rtl/>
        </w:rPr>
        <w:tag w:val="_field_Supervisor_Title_Fa"/>
        <w:id w:val="1025066944"/>
        <w:placeholder>
          <w:docPart w:val="174F7E1BD9A240848B1F74B8AC0B75BB"/>
        </w:placeholder>
      </w:sdtPr>
      <w:sdtEndPr/>
      <w:sdtContent>
        <w:p w14:paraId="4C03E624" w14:textId="3C337E9C" w:rsidR="00F85E51" w:rsidRPr="00627159" w:rsidRDefault="00F85E51" w:rsidP="00620F3E">
          <w:pPr>
            <w:spacing w:before="0" w:beforeAutospacing="0" w:after="0" w:afterAutospacing="0"/>
            <w:contextualSpacing/>
            <w:jc w:val="center"/>
            <w:rPr>
              <w:sz w:val="32"/>
              <w:szCs w:val="32"/>
              <w:rtl/>
            </w:rPr>
          </w:pPr>
          <w:r w:rsidRPr="00627159">
            <w:rPr>
              <w:sz w:val="32"/>
              <w:szCs w:val="32"/>
              <w:rtl/>
            </w:rPr>
            <w:t>استاد راهنما:</w:t>
          </w:r>
        </w:p>
      </w:sdtContent>
    </w:sdt>
    <w:sdt>
      <w:sdtPr>
        <w:rPr>
          <w:b/>
          <w:bCs/>
          <w:sz w:val="30"/>
          <w:szCs w:val="30"/>
          <w:rtl/>
        </w:rPr>
        <w:tag w:val="_field_Supervisor_Fa"/>
        <w:id w:val="-318030213"/>
        <w:placeholder>
          <w:docPart w:val="A88950E5E132424386D0074583686893"/>
        </w:placeholder>
      </w:sdtPr>
      <w:sdtEndPr/>
      <w:sdtContent>
        <w:p w14:paraId="4CA0D3E3" w14:textId="32333A42" w:rsidR="00F85E51" w:rsidRPr="00627159" w:rsidRDefault="008D6D59" w:rsidP="00620F3E">
          <w:pPr>
            <w:spacing w:before="0" w:beforeAutospacing="0" w:after="0" w:afterAutospacing="0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>
            <w:rPr>
              <w:b/>
              <w:bCs/>
              <w:sz w:val="30"/>
              <w:szCs w:val="30"/>
              <w:rtl/>
            </w:rPr>
            <w:t>استاد راهنما</w:t>
          </w:r>
        </w:p>
      </w:sdtContent>
    </w:sdt>
    <w:p w14:paraId="50ED7904" w14:textId="77777777" w:rsidR="00F85E51" w:rsidRPr="0000576C" w:rsidRDefault="00F85E51" w:rsidP="00620F3E">
      <w:pPr>
        <w:spacing w:before="0" w:beforeAutospacing="0" w:after="0" w:afterAutospacing="0"/>
        <w:contextualSpacing/>
        <w:jc w:val="center"/>
        <w:rPr>
          <w:rtl/>
        </w:rPr>
      </w:pPr>
    </w:p>
    <w:sdt>
      <w:sdtPr>
        <w:rPr>
          <w:sz w:val="32"/>
          <w:szCs w:val="32"/>
          <w:rtl/>
        </w:rPr>
        <w:tag w:val="_field_Advisor_Title_Fa"/>
        <w:id w:val="-1717119916"/>
        <w:placeholder>
          <w:docPart w:val="209294116ACC49C9A4C606E6D9A78013"/>
        </w:placeholder>
      </w:sdtPr>
      <w:sdtEndPr/>
      <w:sdtContent>
        <w:p w14:paraId="41486838" w14:textId="7FD14C81" w:rsidR="00F85E51" w:rsidRPr="00175DAC" w:rsidRDefault="002D4BC1" w:rsidP="00175DAC">
          <w:pPr>
            <w:spacing w:before="0" w:beforeAutospacing="0" w:after="0" w:afterAutospacing="0"/>
            <w:contextualSpacing/>
            <w:jc w:val="center"/>
            <w:rPr>
              <w:sz w:val="32"/>
              <w:szCs w:val="32"/>
              <w:rtl/>
            </w:rPr>
          </w:pPr>
          <w:r>
            <w:rPr>
              <w:rFonts w:hint="cs"/>
              <w:sz w:val="32"/>
              <w:szCs w:val="32"/>
              <w:rtl/>
            </w:rPr>
            <w:t>استاد مشاور:</w:t>
          </w:r>
        </w:p>
      </w:sdtContent>
    </w:sdt>
    <w:sdt>
      <w:sdtPr>
        <w:rPr>
          <w:b/>
          <w:bCs/>
          <w:sz w:val="30"/>
          <w:szCs w:val="30"/>
          <w:rtl/>
        </w:rPr>
        <w:tag w:val="_field_Advisor_Fa"/>
        <w:id w:val="1561211839"/>
        <w:placeholder>
          <w:docPart w:val="A91AD6A909134ABB93EFCF1BE8C0B0D3"/>
        </w:placeholder>
      </w:sdtPr>
      <w:sdtEndPr/>
      <w:sdtContent>
        <w:p w14:paraId="14C8DA33" w14:textId="210AACEA" w:rsidR="00627159" w:rsidRDefault="00F73F94" w:rsidP="00620F3E">
          <w:pPr>
            <w:spacing w:before="0" w:beforeAutospacing="0" w:after="0" w:afterAutospacing="0"/>
            <w:contextualSpacing/>
            <w:jc w:val="center"/>
            <w:rPr>
              <w:b/>
              <w:bCs/>
              <w:sz w:val="30"/>
              <w:szCs w:val="30"/>
              <w:rtl/>
            </w:rPr>
          </w:pPr>
          <w:r>
            <w:rPr>
              <w:rFonts w:hint="cs"/>
              <w:b/>
              <w:bCs/>
              <w:sz w:val="30"/>
              <w:szCs w:val="30"/>
              <w:rtl/>
            </w:rPr>
            <w:t>استاد مشاور(اختیاری)</w:t>
          </w:r>
        </w:p>
      </w:sdtContent>
    </w:sdt>
    <w:p w14:paraId="5B318942" w14:textId="77777777" w:rsidR="0000576C" w:rsidRPr="0000576C" w:rsidRDefault="0000576C" w:rsidP="00620F3E">
      <w:pPr>
        <w:spacing w:before="0" w:beforeAutospacing="0" w:after="0" w:afterAutospacing="0"/>
        <w:contextualSpacing/>
        <w:jc w:val="center"/>
        <w:rPr>
          <w:sz w:val="30"/>
          <w:szCs w:val="30"/>
        </w:rPr>
      </w:pPr>
    </w:p>
    <w:sdt>
      <w:sdtPr>
        <w:rPr>
          <w:rFonts w:hint="cs"/>
          <w:sz w:val="32"/>
          <w:szCs w:val="32"/>
          <w:rtl/>
        </w:rPr>
        <w:tag w:val="_field_Author_Title_Fa"/>
        <w:id w:val="-672102075"/>
        <w:placeholder>
          <w:docPart w:val="AA4496454AAD43E39464557B1C36EAA8"/>
        </w:placeholder>
      </w:sdtPr>
      <w:sdtEndPr>
        <w:rPr>
          <w:rFonts w:hint="default"/>
        </w:rPr>
      </w:sdtEndPr>
      <w:sdtContent>
        <w:p w14:paraId="24968CDD" w14:textId="67D831BC" w:rsidR="00F85E51" w:rsidRPr="0000576C" w:rsidRDefault="0000576C" w:rsidP="00620F3E">
          <w:pPr>
            <w:spacing w:before="0" w:beforeAutospacing="0" w:after="0" w:afterAutospacing="0"/>
            <w:contextualSpacing/>
            <w:jc w:val="center"/>
            <w:rPr>
              <w:sz w:val="32"/>
              <w:szCs w:val="32"/>
              <w:rtl/>
            </w:rPr>
          </w:pPr>
          <w:r w:rsidRPr="0000576C">
            <w:rPr>
              <w:rFonts w:hint="cs"/>
              <w:sz w:val="32"/>
              <w:szCs w:val="32"/>
              <w:rtl/>
            </w:rPr>
            <w:t>نگارنده</w:t>
          </w:r>
          <w:r w:rsidR="00F85E51" w:rsidRPr="0000576C">
            <w:rPr>
              <w:sz w:val="32"/>
              <w:szCs w:val="32"/>
              <w:rtl/>
            </w:rPr>
            <w:t>:</w:t>
          </w:r>
        </w:p>
      </w:sdtContent>
    </w:sdt>
    <w:sdt>
      <w:sdtPr>
        <w:rPr>
          <w:sz w:val="30"/>
          <w:szCs w:val="30"/>
          <w:rtl/>
        </w:rPr>
        <w:tag w:val="_field_Author_Fa"/>
        <w:id w:val="-1667398665"/>
        <w:placeholder>
          <w:docPart w:val="AE186C371E694611A9F0CFA3BDB59E11"/>
        </w:placeholder>
      </w:sdtPr>
      <w:sdtEndPr>
        <w:rPr>
          <w:rFonts w:hint="eastAsia"/>
        </w:rPr>
      </w:sdtEndPr>
      <w:sdtContent>
        <w:p w14:paraId="1F8F5389" w14:textId="6579B63D" w:rsidR="00F85E51" w:rsidRPr="0000576C" w:rsidRDefault="008D6D59" w:rsidP="00620F3E">
          <w:pPr>
            <w:spacing w:before="0" w:beforeAutospacing="0" w:after="0" w:afterAutospacing="0"/>
            <w:contextualSpacing/>
            <w:jc w:val="center"/>
            <w:rPr>
              <w:sz w:val="30"/>
              <w:szCs w:val="30"/>
            </w:rPr>
          </w:pPr>
          <w:r>
            <w:rPr>
              <w:sz w:val="30"/>
              <w:szCs w:val="30"/>
              <w:rtl/>
            </w:rPr>
            <w:t>نام نگارنده</w:t>
          </w:r>
        </w:p>
      </w:sdtContent>
    </w:sdt>
    <w:p w14:paraId="5884676A" w14:textId="77777777" w:rsidR="00F85E51" w:rsidRPr="0000576C" w:rsidRDefault="00F85E51" w:rsidP="00620F3E">
      <w:pPr>
        <w:spacing w:before="0" w:beforeAutospacing="0" w:after="0" w:afterAutospacing="0"/>
        <w:contextualSpacing/>
        <w:jc w:val="center"/>
        <w:rPr>
          <w:rtl/>
        </w:rPr>
      </w:pPr>
    </w:p>
    <w:p w14:paraId="6A8033A2" w14:textId="07C19944" w:rsidR="00F85E51" w:rsidRPr="0000576C" w:rsidRDefault="0000576C" w:rsidP="00620F3E">
      <w:pPr>
        <w:spacing w:before="0" w:beforeAutospacing="0" w:after="0" w:afterAutospacing="0"/>
        <w:contextualSpacing/>
        <w:jc w:val="center"/>
        <w:rPr>
          <w:b/>
          <w:bCs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>سال تحصیلی</w:t>
      </w:r>
      <w:r w:rsidR="00EE7770">
        <w:rPr>
          <w:rFonts w:hint="cs"/>
          <w:sz w:val="30"/>
          <w:szCs w:val="30"/>
          <w:rtl/>
        </w:rPr>
        <w:t xml:space="preserve"> </w:t>
      </w:r>
      <w:sdt>
        <w:sdtPr>
          <w:rPr>
            <w:sz w:val="30"/>
            <w:szCs w:val="30"/>
            <w:rtl/>
          </w:rPr>
          <w:tag w:val="_field_DefenseDate_Fa"/>
          <w:id w:val="-1514832526"/>
          <w:placeholder>
            <w:docPart w:val="6F22E6CA3DCA452590D6C504FBEC9514"/>
          </w:placeholder>
        </w:sdtPr>
        <w:sdtEndPr/>
        <w:sdtContent>
          <w:r w:rsidR="008F4C47">
            <w:rPr>
              <w:rFonts w:hint="cs"/>
              <w:sz w:val="30"/>
              <w:szCs w:val="30"/>
              <w:rtl/>
            </w:rPr>
            <w:t>تاریخ دفاع</w:t>
          </w:r>
        </w:sdtContent>
      </w:sdt>
    </w:p>
    <w:p w14:paraId="7CE4F5B8" w14:textId="77777777" w:rsidR="00620F3E" w:rsidRPr="00C407AD" w:rsidRDefault="00620F3E" w:rsidP="00620F3E">
      <w:pPr>
        <w:spacing w:before="0" w:beforeAutospacing="0" w:after="0" w:afterAutospacing="0"/>
        <w:contextualSpacing/>
        <w:rPr>
          <w:lang w:bidi="fa-IR"/>
        </w:rPr>
      </w:pPr>
    </w:p>
    <w:sectPr w:rsidR="00620F3E" w:rsidRPr="00C407AD" w:rsidSect="00AD7D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701" w:right="1701" w:bottom="1701" w:left="1134" w:header="709" w:footer="709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0739D" w14:textId="77777777" w:rsidR="00B90A37" w:rsidRDefault="00B90A37" w:rsidP="00522F46">
      <w:pPr>
        <w:spacing w:before="0" w:after="0"/>
      </w:pPr>
      <w:r>
        <w:separator/>
      </w:r>
    </w:p>
  </w:endnote>
  <w:endnote w:type="continuationSeparator" w:id="0">
    <w:p w14:paraId="2F975D32" w14:textId="77777777" w:rsidR="00B90A37" w:rsidRDefault="00B90A37" w:rsidP="00522F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A850" w14:textId="77777777" w:rsidR="00FC6815" w:rsidRDefault="00FC68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DC7B" w14:textId="2A5A7005" w:rsidR="00FC6815" w:rsidRPr="00EF2785" w:rsidRDefault="00EF2785" w:rsidP="00EF2785">
    <w:pPr>
      <w:pStyle w:val="Header"/>
    </w:pPr>
    <w: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135AE" w14:textId="77777777" w:rsidR="00FC6815" w:rsidRDefault="00FC6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6D694" w14:textId="77777777" w:rsidR="00B90A37" w:rsidRDefault="00B90A37" w:rsidP="00522F46">
      <w:pPr>
        <w:spacing w:before="0" w:after="0"/>
      </w:pPr>
      <w:r>
        <w:separator/>
      </w:r>
    </w:p>
  </w:footnote>
  <w:footnote w:type="continuationSeparator" w:id="0">
    <w:p w14:paraId="3980C343" w14:textId="77777777" w:rsidR="00B90A37" w:rsidRDefault="00B90A37" w:rsidP="00522F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229E7" w14:textId="77777777" w:rsidR="00FC6815" w:rsidRDefault="00FC68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93F9B" w14:textId="548261F2" w:rsidR="00522F46" w:rsidRDefault="00522F46" w:rsidP="00522F46">
    <w:pPr>
      <w:pStyle w:val="Header"/>
    </w:pPr>
    <w: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319EA" w14:textId="77777777" w:rsidR="00FC6815" w:rsidRDefault="00FC68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C25"/>
    <w:rsid w:val="0000576C"/>
    <w:rsid w:val="000116DE"/>
    <w:rsid w:val="00026AB0"/>
    <w:rsid w:val="00035715"/>
    <w:rsid w:val="000366E8"/>
    <w:rsid w:val="0004633C"/>
    <w:rsid w:val="00066590"/>
    <w:rsid w:val="00076F32"/>
    <w:rsid w:val="000A214C"/>
    <w:rsid w:val="000D5AED"/>
    <w:rsid w:val="000D7617"/>
    <w:rsid w:val="000E2948"/>
    <w:rsid w:val="000E6DA7"/>
    <w:rsid w:val="00102153"/>
    <w:rsid w:val="00110259"/>
    <w:rsid w:val="001259DD"/>
    <w:rsid w:val="00167075"/>
    <w:rsid w:val="001700DE"/>
    <w:rsid w:val="00173762"/>
    <w:rsid w:val="00175DAC"/>
    <w:rsid w:val="00185A42"/>
    <w:rsid w:val="00186440"/>
    <w:rsid w:val="00187C0C"/>
    <w:rsid w:val="00194B79"/>
    <w:rsid w:val="001B7DEF"/>
    <w:rsid w:val="001E55DE"/>
    <w:rsid w:val="00205FDD"/>
    <w:rsid w:val="0021093B"/>
    <w:rsid w:val="00213D0E"/>
    <w:rsid w:val="002148BB"/>
    <w:rsid w:val="00225C25"/>
    <w:rsid w:val="002516AE"/>
    <w:rsid w:val="002536AE"/>
    <w:rsid w:val="00260B1D"/>
    <w:rsid w:val="00280BF1"/>
    <w:rsid w:val="00281377"/>
    <w:rsid w:val="00290200"/>
    <w:rsid w:val="002A1C97"/>
    <w:rsid w:val="002B154F"/>
    <w:rsid w:val="002D4BC1"/>
    <w:rsid w:val="002D5AC8"/>
    <w:rsid w:val="002D7E90"/>
    <w:rsid w:val="002E4E2B"/>
    <w:rsid w:val="002E5286"/>
    <w:rsid w:val="003248B6"/>
    <w:rsid w:val="00330F14"/>
    <w:rsid w:val="00352D06"/>
    <w:rsid w:val="00377411"/>
    <w:rsid w:val="003A6448"/>
    <w:rsid w:val="003E713D"/>
    <w:rsid w:val="00400DF1"/>
    <w:rsid w:val="00421CB5"/>
    <w:rsid w:val="00436B94"/>
    <w:rsid w:val="00462A21"/>
    <w:rsid w:val="00483681"/>
    <w:rsid w:val="00483F4E"/>
    <w:rsid w:val="00487C29"/>
    <w:rsid w:val="004916A6"/>
    <w:rsid w:val="00494D6D"/>
    <w:rsid w:val="004C1E32"/>
    <w:rsid w:val="004C4308"/>
    <w:rsid w:val="004D5E84"/>
    <w:rsid w:val="004E5F9E"/>
    <w:rsid w:val="00522F46"/>
    <w:rsid w:val="005644D6"/>
    <w:rsid w:val="00597E3C"/>
    <w:rsid w:val="005A4640"/>
    <w:rsid w:val="00620F3E"/>
    <w:rsid w:val="00627159"/>
    <w:rsid w:val="00636DAB"/>
    <w:rsid w:val="00653982"/>
    <w:rsid w:val="00665CD9"/>
    <w:rsid w:val="006814EB"/>
    <w:rsid w:val="00691CAA"/>
    <w:rsid w:val="00693014"/>
    <w:rsid w:val="006A21E4"/>
    <w:rsid w:val="006A2718"/>
    <w:rsid w:val="006A5603"/>
    <w:rsid w:val="006B0D92"/>
    <w:rsid w:val="006B6DE6"/>
    <w:rsid w:val="006C49BE"/>
    <w:rsid w:val="006C7932"/>
    <w:rsid w:val="006E4B4C"/>
    <w:rsid w:val="006F410E"/>
    <w:rsid w:val="0070328B"/>
    <w:rsid w:val="007052EB"/>
    <w:rsid w:val="00716012"/>
    <w:rsid w:val="007254B4"/>
    <w:rsid w:val="00771734"/>
    <w:rsid w:val="00783EDF"/>
    <w:rsid w:val="007848BE"/>
    <w:rsid w:val="00795F16"/>
    <w:rsid w:val="007A2596"/>
    <w:rsid w:val="007B6254"/>
    <w:rsid w:val="007B65B4"/>
    <w:rsid w:val="007C378D"/>
    <w:rsid w:val="007E4D44"/>
    <w:rsid w:val="0082586C"/>
    <w:rsid w:val="00844A3D"/>
    <w:rsid w:val="008576E0"/>
    <w:rsid w:val="008630FA"/>
    <w:rsid w:val="00864129"/>
    <w:rsid w:val="0088321D"/>
    <w:rsid w:val="00897696"/>
    <w:rsid w:val="008B366A"/>
    <w:rsid w:val="008B6B30"/>
    <w:rsid w:val="008B6C9E"/>
    <w:rsid w:val="008C1F3C"/>
    <w:rsid w:val="008D6D59"/>
    <w:rsid w:val="008F4C47"/>
    <w:rsid w:val="0090251D"/>
    <w:rsid w:val="00927D6D"/>
    <w:rsid w:val="00932885"/>
    <w:rsid w:val="009609FB"/>
    <w:rsid w:val="00961BE1"/>
    <w:rsid w:val="00962ACE"/>
    <w:rsid w:val="00967C1D"/>
    <w:rsid w:val="009860D5"/>
    <w:rsid w:val="009A1D1F"/>
    <w:rsid w:val="009B6D00"/>
    <w:rsid w:val="009D53B8"/>
    <w:rsid w:val="009E5B8E"/>
    <w:rsid w:val="009F426E"/>
    <w:rsid w:val="009F72FD"/>
    <w:rsid w:val="00A12426"/>
    <w:rsid w:val="00A34615"/>
    <w:rsid w:val="00A46819"/>
    <w:rsid w:val="00A60151"/>
    <w:rsid w:val="00A832DA"/>
    <w:rsid w:val="00A97F30"/>
    <w:rsid w:val="00AC52B6"/>
    <w:rsid w:val="00AD7D68"/>
    <w:rsid w:val="00AF16B5"/>
    <w:rsid w:val="00AF5DC3"/>
    <w:rsid w:val="00B022BE"/>
    <w:rsid w:val="00B06A4A"/>
    <w:rsid w:val="00B15B27"/>
    <w:rsid w:val="00B375D6"/>
    <w:rsid w:val="00B41051"/>
    <w:rsid w:val="00B47E7E"/>
    <w:rsid w:val="00B74F18"/>
    <w:rsid w:val="00B82C02"/>
    <w:rsid w:val="00B90A37"/>
    <w:rsid w:val="00BA6ABF"/>
    <w:rsid w:val="00BB28B4"/>
    <w:rsid w:val="00BB3683"/>
    <w:rsid w:val="00BD3104"/>
    <w:rsid w:val="00C10C97"/>
    <w:rsid w:val="00C2565F"/>
    <w:rsid w:val="00C407AD"/>
    <w:rsid w:val="00C70A0D"/>
    <w:rsid w:val="00C8649E"/>
    <w:rsid w:val="00CA1AE4"/>
    <w:rsid w:val="00CA5BE0"/>
    <w:rsid w:val="00CA6C5E"/>
    <w:rsid w:val="00CC131D"/>
    <w:rsid w:val="00CD2147"/>
    <w:rsid w:val="00CF015B"/>
    <w:rsid w:val="00CF0C31"/>
    <w:rsid w:val="00CF31C3"/>
    <w:rsid w:val="00CF44D1"/>
    <w:rsid w:val="00CF4D46"/>
    <w:rsid w:val="00D2305B"/>
    <w:rsid w:val="00D25110"/>
    <w:rsid w:val="00D2666C"/>
    <w:rsid w:val="00D26D23"/>
    <w:rsid w:val="00D377FD"/>
    <w:rsid w:val="00D42146"/>
    <w:rsid w:val="00D56E2A"/>
    <w:rsid w:val="00D80BAD"/>
    <w:rsid w:val="00D87950"/>
    <w:rsid w:val="00D938B1"/>
    <w:rsid w:val="00D9456C"/>
    <w:rsid w:val="00DB1299"/>
    <w:rsid w:val="00DB3AA4"/>
    <w:rsid w:val="00DD2845"/>
    <w:rsid w:val="00DD5C33"/>
    <w:rsid w:val="00DE02B4"/>
    <w:rsid w:val="00DF4EC0"/>
    <w:rsid w:val="00E022E1"/>
    <w:rsid w:val="00E24FC8"/>
    <w:rsid w:val="00E32BCC"/>
    <w:rsid w:val="00E5278A"/>
    <w:rsid w:val="00E67D15"/>
    <w:rsid w:val="00E7145B"/>
    <w:rsid w:val="00EC5A9A"/>
    <w:rsid w:val="00EC5BD9"/>
    <w:rsid w:val="00EE7770"/>
    <w:rsid w:val="00EF2785"/>
    <w:rsid w:val="00EF6294"/>
    <w:rsid w:val="00F137E7"/>
    <w:rsid w:val="00F33EED"/>
    <w:rsid w:val="00F73C87"/>
    <w:rsid w:val="00F73F94"/>
    <w:rsid w:val="00F808FD"/>
    <w:rsid w:val="00F85E51"/>
    <w:rsid w:val="00F86744"/>
    <w:rsid w:val="00FA3604"/>
    <w:rsid w:val="00FB7547"/>
    <w:rsid w:val="00FB7652"/>
    <w:rsid w:val="00FC2990"/>
    <w:rsid w:val="00FC6815"/>
    <w:rsid w:val="00FE7E05"/>
    <w:rsid w:val="00FF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46F57"/>
  <w15:chartTrackingRefBased/>
  <w15:docId w15:val="{3A544BF4-643B-4063-943D-2BC74DF99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603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6A5603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6A5603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6A5603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6A5603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6A5603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6A5603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6A5603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6A5603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6A5603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6A560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A5603"/>
  </w:style>
  <w:style w:type="paragraph" w:styleId="Title">
    <w:name w:val="Title"/>
    <w:basedOn w:val="Normal"/>
    <w:next w:val="Normal"/>
    <w:link w:val="TitleChar"/>
    <w:uiPriority w:val="2"/>
    <w:qFormat/>
    <w:rsid w:val="006A5603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6A5603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6A5603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A5603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6A5603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6A5603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6A5603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6A5603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6A5603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6A5603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6A5603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6A5603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6A5603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6A5603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6A5603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6A5603"/>
    <w:rPr>
      <w:rFonts w:cs="B Lotus"/>
    </w:rPr>
  </w:style>
  <w:style w:type="paragraph" w:styleId="Caption">
    <w:name w:val="caption"/>
    <w:basedOn w:val="Normal"/>
    <w:next w:val="BodyText"/>
    <w:uiPriority w:val="11"/>
    <w:rsid w:val="006A5603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6A5603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6A5603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6A5603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6A5603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6A5603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6A5603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6A5603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6A560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6A5603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6A5603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6A5603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6A5603"/>
    <w:rPr>
      <w:i/>
      <w:iCs/>
    </w:rPr>
  </w:style>
  <w:style w:type="character" w:styleId="Strong">
    <w:name w:val="Strong"/>
    <w:basedOn w:val="DefaultParagraphFont"/>
    <w:uiPriority w:val="4"/>
    <w:qFormat/>
    <w:rsid w:val="006A5603"/>
    <w:rPr>
      <w:b/>
      <w:bCs/>
    </w:rPr>
  </w:style>
  <w:style w:type="paragraph" w:styleId="ListParagraph">
    <w:name w:val="List Paragraph"/>
    <w:basedOn w:val="Normal"/>
    <w:uiPriority w:val="6"/>
    <w:qFormat/>
    <w:rsid w:val="006A5603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6A5603"/>
  </w:style>
  <w:style w:type="paragraph" w:styleId="EndnoteText">
    <w:name w:val="endnote text"/>
    <w:basedOn w:val="Normal"/>
    <w:link w:val="EndnoteTextChar"/>
    <w:uiPriority w:val="10"/>
    <w:rsid w:val="006A5603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6A5603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6A5603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6A5603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6A5603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527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836D68C80948FBBB1C0337C5B42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D9F43-09F9-4705-9754-068737932387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8473EA2638824DFE9D5E3AD458556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B1B96-0B7B-4876-A42F-EBD8FD376AE2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7CFE1D34B9B43709C5852ED0484C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BC0188-E8A7-4C96-A22C-3DCA3831E0DE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088C79FEE6E4FFC937BC8244F7AF1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C8E5E-FB86-414D-9A8B-1422534F6620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A67500CB71D499A8A4D35FF4DDF5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A2E72-5C3C-44BA-9AA6-A59B0D53F097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0100F3571F84E97BB76058901FEF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DFD79-E7AE-40E8-B905-8150ABD9C0B3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791306CD3574FC39C34AB462AC7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18E5E-7C1E-4CE6-8D86-9677DF4315FF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FE9103AE8244F3E96F4E1CDC9392E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F7C6A-2F38-49F7-ADE5-69CBB823DDB8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180AC78801A4CD192E21AFBED631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C373F-F93C-44B8-B64D-23F223887061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81DAFBE33A94A6B8C4317DEF8FBC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2A8F2-E822-463E-8785-2CA7CDCE63AB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74F7E1BD9A240848B1F74B8AC0B7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5A7BF-6467-4EA0-BE5E-1E2F925DE182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88950E5E132424386D0074583686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7D856-FBD2-4377-B9F2-E54D2DB0E0C2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09294116ACC49C9A4C606E6D9A78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28EC9-4B95-46A6-BF1D-6F8E03767FCC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91AD6A909134ABB93EFCF1BE8C0B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FD0B9-9AF9-444F-95ED-89BF36712972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A4496454AAD43E39464557B1C36E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F2FAAB-4127-4B00-9D2B-7116E6EE8C23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AE186C371E694611A9F0CFA3BDB59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0DEA6-404F-4371-A624-2F2360874BB7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F22E6CA3DCA452590D6C504FBEC9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FEE21-DB37-499D-9CEE-39104EEC9451}"/>
      </w:docPartPr>
      <w:docPartBody>
        <w:p w:rsidR="003E6168" w:rsidRDefault="003E6168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2F"/>
    <w:rsid w:val="000116DE"/>
    <w:rsid w:val="00026AB0"/>
    <w:rsid w:val="00035715"/>
    <w:rsid w:val="00052697"/>
    <w:rsid w:val="00052EB2"/>
    <w:rsid w:val="00070FDB"/>
    <w:rsid w:val="00076F32"/>
    <w:rsid w:val="00091D93"/>
    <w:rsid w:val="000953FA"/>
    <w:rsid w:val="000D2599"/>
    <w:rsid w:val="000E2948"/>
    <w:rsid w:val="00115912"/>
    <w:rsid w:val="001212BB"/>
    <w:rsid w:val="00165A1F"/>
    <w:rsid w:val="00173762"/>
    <w:rsid w:val="00196A93"/>
    <w:rsid w:val="001D3E6B"/>
    <w:rsid w:val="001E55DE"/>
    <w:rsid w:val="001F2337"/>
    <w:rsid w:val="0021300D"/>
    <w:rsid w:val="002536AE"/>
    <w:rsid w:val="00264152"/>
    <w:rsid w:val="003606E0"/>
    <w:rsid w:val="003E6168"/>
    <w:rsid w:val="00400384"/>
    <w:rsid w:val="00400DF1"/>
    <w:rsid w:val="004036C8"/>
    <w:rsid w:val="0044024E"/>
    <w:rsid w:val="00483F4E"/>
    <w:rsid w:val="00494D6D"/>
    <w:rsid w:val="00533567"/>
    <w:rsid w:val="005644D6"/>
    <w:rsid w:val="005B6731"/>
    <w:rsid w:val="006806C0"/>
    <w:rsid w:val="006A21E4"/>
    <w:rsid w:val="006F410E"/>
    <w:rsid w:val="0070328B"/>
    <w:rsid w:val="00716012"/>
    <w:rsid w:val="00742F2C"/>
    <w:rsid w:val="007C378D"/>
    <w:rsid w:val="00833C41"/>
    <w:rsid w:val="008630FA"/>
    <w:rsid w:val="00881F2F"/>
    <w:rsid w:val="008A77D9"/>
    <w:rsid w:val="00934371"/>
    <w:rsid w:val="009609FB"/>
    <w:rsid w:val="009813E4"/>
    <w:rsid w:val="009F426E"/>
    <w:rsid w:val="00A108A3"/>
    <w:rsid w:val="00A65DD0"/>
    <w:rsid w:val="00AA67E6"/>
    <w:rsid w:val="00AC65CA"/>
    <w:rsid w:val="00B15B27"/>
    <w:rsid w:val="00B63A0D"/>
    <w:rsid w:val="00B66BB4"/>
    <w:rsid w:val="00B73136"/>
    <w:rsid w:val="00B82C02"/>
    <w:rsid w:val="00BE40EC"/>
    <w:rsid w:val="00C8649E"/>
    <w:rsid w:val="00CA6C5E"/>
    <w:rsid w:val="00CC131D"/>
    <w:rsid w:val="00CC54B5"/>
    <w:rsid w:val="00D2355A"/>
    <w:rsid w:val="00D32D56"/>
    <w:rsid w:val="00D80672"/>
    <w:rsid w:val="00DD3A3B"/>
    <w:rsid w:val="00DF4EC0"/>
    <w:rsid w:val="00E022E1"/>
    <w:rsid w:val="00E541FA"/>
    <w:rsid w:val="00E7145B"/>
    <w:rsid w:val="00ED0247"/>
    <w:rsid w:val="00EF783F"/>
    <w:rsid w:val="00F137E7"/>
    <w:rsid w:val="00F3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616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B92455A-F295-4DDD-AFCA-DB6ACA18F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248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Nazarian</cp:lastModifiedBy>
  <cp:revision>53</cp:revision>
  <dcterms:created xsi:type="dcterms:W3CDTF">2024-07-23T16:48:00Z</dcterms:created>
  <dcterms:modified xsi:type="dcterms:W3CDTF">2025-01-11T08:28:00Z</dcterms:modified>
</cp:coreProperties>
</file>