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CAF67" w14:textId="4EF069D3" w:rsidR="00EC4DB7" w:rsidRPr="00C23C82" w:rsidRDefault="00EC4DB7" w:rsidP="00A27B4F">
      <w:pPr>
        <w:pStyle w:val="Heading1"/>
        <w:numPr>
          <w:ilvl w:val="0"/>
          <w:numId w:val="0"/>
        </w:numPr>
        <w:rPr>
          <w:rtl/>
          <w:lang w:bidi="fa-IR"/>
        </w:rPr>
      </w:pPr>
      <w:r w:rsidRPr="00A27B4F">
        <w:rPr>
          <w:rtl/>
        </w:rPr>
        <w:t>چک</w:t>
      </w:r>
      <w:r w:rsidRPr="00A27B4F">
        <w:rPr>
          <w:rFonts w:hint="cs"/>
          <w:rtl/>
        </w:rPr>
        <w:t>ی</w:t>
      </w:r>
      <w:r w:rsidRPr="00A27B4F">
        <w:rPr>
          <w:rFonts w:hint="eastAsia"/>
          <w:rtl/>
        </w:rPr>
        <w:t>ده</w:t>
      </w:r>
    </w:p>
    <w:sdt>
      <w:sdtPr>
        <w:rPr>
          <w:rtl/>
        </w:rPr>
        <w:tag w:val="_field_Abstract_Fa"/>
        <w:id w:val="-1706708448"/>
        <w:placeholder>
          <w:docPart w:val="3883B4B9FD8A402880E0B402C9A54A0D"/>
        </w:placeholder>
      </w:sdtPr>
      <w:sdtEndPr/>
      <w:sdtContent>
        <w:p w14:paraId="074A0E21" w14:textId="49F4BDD3" w:rsidR="00EC4DB7" w:rsidRPr="004A19E9" w:rsidRDefault="00EC4DB7" w:rsidP="004A19E9">
          <w:pPr>
            <w:rPr>
              <w:rtl/>
            </w:rPr>
          </w:pPr>
          <w:r w:rsidRPr="004A19E9">
            <w:rPr>
              <w:rtl/>
            </w:rPr>
            <w:t>در متن چکيده، از ارجاع به منابع و اشاره به جداول و نمودارها اجتناب شود. در صورت نياز به معرفي حوزه تحقيق و مباني نظری آن، حداکثر در پاراگراف اول از چکيده ارائه شود. فقط به ارائه</w:t>
          </w:r>
          <w:r w:rsidRPr="004A19E9">
            <w:t>‌</w:t>
          </w:r>
          <w:r w:rsidRPr="004A19E9">
            <w:rPr>
              <w:rtl/>
            </w:rPr>
            <w:t>ي روش تحقيق و نتايج نهايي و محوري بسنده و از ارائه</w:t>
          </w:r>
          <w:r w:rsidRPr="004A19E9">
            <w:t>‌</w:t>
          </w:r>
          <w:r w:rsidRPr="004A19E9">
            <w:rPr>
              <w:rtl/>
            </w:rPr>
            <w:t>ي موضوعات و نتايج كلي اجتناب شود. كلمات يا عباراتي كه در اين بخش توضيح داده مي</w:t>
          </w:r>
          <w:r w:rsidRPr="004A19E9">
            <w:t>‌</w:t>
          </w:r>
          <w:r w:rsidRPr="004A19E9">
            <w:rPr>
              <w:rtl/>
            </w:rPr>
            <w:t>شود، بايد كاملاً محوري و مرتبط با موضوع پژوهش باشند.</w:t>
          </w:r>
          <w:r w:rsidRPr="004A19E9">
            <w:t xml:space="preserve"> </w:t>
          </w:r>
        </w:p>
      </w:sdtContent>
    </w:sdt>
    <w:p w14:paraId="25DB7E5E" w14:textId="77777777" w:rsidR="00C23C82" w:rsidRPr="004A19E9" w:rsidRDefault="00C23C82" w:rsidP="00C23C82">
      <w:pPr>
        <w:pStyle w:val="BodyText"/>
        <w:spacing w:line="240" w:lineRule="auto"/>
        <w:ind w:firstLine="0"/>
        <w:rPr>
          <w:bCs/>
          <w:rtl/>
          <w:lang w:bidi="fa-IR"/>
        </w:rPr>
      </w:pPr>
    </w:p>
    <w:p w14:paraId="3E6AC50A" w14:textId="5AB9D2DE" w:rsidR="00EC4DB7" w:rsidRPr="007C754C" w:rsidRDefault="00EC4DB7" w:rsidP="00C23C82">
      <w:pPr>
        <w:pStyle w:val="BodyText"/>
        <w:spacing w:line="240" w:lineRule="auto"/>
        <w:ind w:firstLine="0"/>
        <w:rPr>
          <w:b/>
          <w:rtl/>
          <w:lang w:bidi="fa-IR"/>
        </w:rPr>
      </w:pPr>
      <w:r w:rsidRPr="007C754C">
        <w:rPr>
          <w:b/>
          <w:rtl/>
          <w:lang w:bidi="fa-IR"/>
        </w:rPr>
        <w:t>کل</w:t>
      </w:r>
      <w:r w:rsidRPr="007C754C">
        <w:rPr>
          <w:rFonts w:hint="cs"/>
          <w:b/>
          <w:rtl/>
          <w:lang w:bidi="fa-IR"/>
        </w:rPr>
        <w:t>ی</w:t>
      </w:r>
      <w:r w:rsidRPr="007C754C">
        <w:rPr>
          <w:rFonts w:hint="eastAsia"/>
          <w:b/>
          <w:rtl/>
          <w:lang w:bidi="fa-IR"/>
        </w:rPr>
        <w:t>دواژه‌ها</w:t>
      </w:r>
      <w:r w:rsidRPr="007C754C">
        <w:rPr>
          <w:b/>
          <w:rtl/>
          <w:lang w:bidi="fa-IR"/>
        </w:rPr>
        <w:t xml:space="preserve">: </w:t>
      </w:r>
      <w:sdt>
        <w:sdtPr>
          <w:rPr>
            <w:b/>
            <w:rtl/>
          </w:rPr>
          <w:tag w:val="_field_Keywords_Fa"/>
          <w:id w:val="-575199920"/>
          <w:placeholder>
            <w:docPart w:val="FEB396223216472A94B9618A08580A46"/>
          </w:placeholder>
        </w:sdtPr>
        <w:sdtEndPr/>
        <w:sdtContent>
          <w:r w:rsidRPr="007C754C">
            <w:rPr>
              <w:b/>
              <w:rtl/>
            </w:rPr>
            <w:t>تعداد واژه</w:t>
          </w:r>
          <w:r w:rsidRPr="007C754C">
            <w:rPr>
              <w:b/>
            </w:rPr>
            <w:t>‌</w:t>
          </w:r>
          <w:r w:rsidRPr="007C754C">
            <w:rPr>
              <w:b/>
              <w:rtl/>
            </w:rPr>
            <w:t>ها يا عبارات كليدي حداقل سه واژه و حداكثر پنج واژه يا عبارت باشد.</w:t>
          </w:r>
        </w:sdtContent>
      </w:sdt>
    </w:p>
    <w:p w14:paraId="1211EB69" w14:textId="77777777" w:rsidR="00EC4DB7" w:rsidRPr="00C407AD" w:rsidRDefault="00EC4DB7" w:rsidP="00EC4DB7">
      <w:pPr>
        <w:pStyle w:val="BodyText"/>
        <w:spacing w:line="240" w:lineRule="auto"/>
        <w:ind w:firstLine="0"/>
        <w:rPr>
          <w:lang w:bidi="fa-IR"/>
        </w:rPr>
      </w:pPr>
    </w:p>
    <w:sectPr w:rsidR="00EC4DB7" w:rsidRPr="00C407AD" w:rsidSect="006842A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1701" w:bottom="1701" w:left="1134" w:header="709" w:footer="709" w:gutter="0"/>
      <w:pgNumType w:start="1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36A60" w14:textId="77777777" w:rsidR="0014516B" w:rsidRDefault="0014516B" w:rsidP="00A92CBD">
      <w:pPr>
        <w:spacing w:before="0" w:after="0"/>
      </w:pPr>
      <w:r>
        <w:separator/>
      </w:r>
    </w:p>
  </w:endnote>
  <w:endnote w:type="continuationSeparator" w:id="0">
    <w:p w14:paraId="2F0A2C3F" w14:textId="77777777" w:rsidR="0014516B" w:rsidRDefault="0014516B" w:rsidP="00A92CB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22C2D" w14:textId="77777777" w:rsidR="00A92CBD" w:rsidRDefault="00A92C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8738873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0AD6CD" w14:textId="5754E1CD" w:rsidR="0053474B" w:rsidRDefault="0053474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53474B">
          <w:rPr>
            <w:rFonts w:ascii="B Lotus" w:hAnsi="B Lotus"/>
            <w:noProof/>
            <w:rtl/>
            <w:lang w:bidi="fa-IR"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84D6E" w14:textId="77777777" w:rsidR="00A92CBD" w:rsidRDefault="00A92C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DB9CB" w14:textId="77777777" w:rsidR="0014516B" w:rsidRDefault="0014516B" w:rsidP="00A92CBD">
      <w:pPr>
        <w:spacing w:before="0" w:after="0"/>
      </w:pPr>
      <w:r>
        <w:separator/>
      </w:r>
    </w:p>
  </w:footnote>
  <w:footnote w:type="continuationSeparator" w:id="0">
    <w:p w14:paraId="22B20AEA" w14:textId="77777777" w:rsidR="0014516B" w:rsidRDefault="0014516B" w:rsidP="00A92CBD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5B9FB" w14:textId="77777777" w:rsidR="00A92CBD" w:rsidRDefault="00A92C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F7102" w14:textId="5A1D64EA" w:rsidR="00A92CBD" w:rsidRDefault="00A92CBD" w:rsidP="00A92CBD">
    <w:pPr>
      <w:pStyle w:val="Header"/>
    </w:pPr>
    <w:r>
      <w:rPr>
        <w:kern w:val="0"/>
        <w14:ligatures w14:val="none"/>
      </w:rPr>
      <w:t>[null]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F6A19" w14:textId="77777777" w:rsidR="00A92CBD" w:rsidRDefault="00A92C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7A5"/>
    <w:rsid w:val="000116DE"/>
    <w:rsid w:val="000366E8"/>
    <w:rsid w:val="000626F9"/>
    <w:rsid w:val="00066590"/>
    <w:rsid w:val="000768CC"/>
    <w:rsid w:val="000D5AED"/>
    <w:rsid w:val="00100DFF"/>
    <w:rsid w:val="00102153"/>
    <w:rsid w:val="00110259"/>
    <w:rsid w:val="0014516B"/>
    <w:rsid w:val="00173762"/>
    <w:rsid w:val="00185A42"/>
    <w:rsid w:val="00186440"/>
    <w:rsid w:val="00187C0C"/>
    <w:rsid w:val="00194B79"/>
    <w:rsid w:val="001B7DEF"/>
    <w:rsid w:val="001F1496"/>
    <w:rsid w:val="00205FDD"/>
    <w:rsid w:val="00225150"/>
    <w:rsid w:val="002516AE"/>
    <w:rsid w:val="00281377"/>
    <w:rsid w:val="002B154F"/>
    <w:rsid w:val="00307DAE"/>
    <w:rsid w:val="003248B6"/>
    <w:rsid w:val="00352D06"/>
    <w:rsid w:val="00377411"/>
    <w:rsid w:val="003A6448"/>
    <w:rsid w:val="00425724"/>
    <w:rsid w:val="00426C42"/>
    <w:rsid w:val="00436B94"/>
    <w:rsid w:val="00462A21"/>
    <w:rsid w:val="00476C44"/>
    <w:rsid w:val="00483681"/>
    <w:rsid w:val="004916A6"/>
    <w:rsid w:val="00493747"/>
    <w:rsid w:val="004A19E9"/>
    <w:rsid w:val="004C1E32"/>
    <w:rsid w:val="004D5E84"/>
    <w:rsid w:val="004D744F"/>
    <w:rsid w:val="004E5F9E"/>
    <w:rsid w:val="0053474B"/>
    <w:rsid w:val="00597E3C"/>
    <w:rsid w:val="005A4640"/>
    <w:rsid w:val="005B5F70"/>
    <w:rsid w:val="00636DAB"/>
    <w:rsid w:val="00644E43"/>
    <w:rsid w:val="00653982"/>
    <w:rsid w:val="0067785B"/>
    <w:rsid w:val="006814EB"/>
    <w:rsid w:val="006842A7"/>
    <w:rsid w:val="00691CAA"/>
    <w:rsid w:val="0069228F"/>
    <w:rsid w:val="00692A6E"/>
    <w:rsid w:val="00693014"/>
    <w:rsid w:val="006A2718"/>
    <w:rsid w:val="006B6DE6"/>
    <w:rsid w:val="006C7932"/>
    <w:rsid w:val="006E4B4C"/>
    <w:rsid w:val="0070328B"/>
    <w:rsid w:val="007052EB"/>
    <w:rsid w:val="00721A54"/>
    <w:rsid w:val="0072226C"/>
    <w:rsid w:val="007254B4"/>
    <w:rsid w:val="0075337F"/>
    <w:rsid w:val="00783EDF"/>
    <w:rsid w:val="00795F16"/>
    <w:rsid w:val="007A2596"/>
    <w:rsid w:val="007B65B4"/>
    <w:rsid w:val="007C754C"/>
    <w:rsid w:val="007E4D44"/>
    <w:rsid w:val="00864129"/>
    <w:rsid w:val="0088321D"/>
    <w:rsid w:val="00897696"/>
    <w:rsid w:val="008B366A"/>
    <w:rsid w:val="008B6B30"/>
    <w:rsid w:val="008B6C9E"/>
    <w:rsid w:val="008C1F3C"/>
    <w:rsid w:val="00913747"/>
    <w:rsid w:val="00927D6D"/>
    <w:rsid w:val="00932885"/>
    <w:rsid w:val="00972BC5"/>
    <w:rsid w:val="009860D5"/>
    <w:rsid w:val="0098683A"/>
    <w:rsid w:val="009A1D1F"/>
    <w:rsid w:val="009C13D3"/>
    <w:rsid w:val="009C2255"/>
    <w:rsid w:val="009E5B8E"/>
    <w:rsid w:val="009F72FD"/>
    <w:rsid w:val="00A077A5"/>
    <w:rsid w:val="00A12426"/>
    <w:rsid w:val="00A27B4F"/>
    <w:rsid w:val="00A46819"/>
    <w:rsid w:val="00A60151"/>
    <w:rsid w:val="00A832DA"/>
    <w:rsid w:val="00A92CBD"/>
    <w:rsid w:val="00A97F30"/>
    <w:rsid w:val="00AC52B6"/>
    <w:rsid w:val="00AF5DC3"/>
    <w:rsid w:val="00B06A4A"/>
    <w:rsid w:val="00B47E7E"/>
    <w:rsid w:val="00B76B57"/>
    <w:rsid w:val="00B9596E"/>
    <w:rsid w:val="00BB45B3"/>
    <w:rsid w:val="00C23C82"/>
    <w:rsid w:val="00C2565F"/>
    <w:rsid w:val="00C407AD"/>
    <w:rsid w:val="00C53FA7"/>
    <w:rsid w:val="00C70A0D"/>
    <w:rsid w:val="00C7738B"/>
    <w:rsid w:val="00C95F9F"/>
    <w:rsid w:val="00CD2147"/>
    <w:rsid w:val="00CF015B"/>
    <w:rsid w:val="00CF0C31"/>
    <w:rsid w:val="00CF31C3"/>
    <w:rsid w:val="00CF4D46"/>
    <w:rsid w:val="00D2189C"/>
    <w:rsid w:val="00D2305B"/>
    <w:rsid w:val="00D25110"/>
    <w:rsid w:val="00D26D23"/>
    <w:rsid w:val="00D42146"/>
    <w:rsid w:val="00D938B1"/>
    <w:rsid w:val="00D9456C"/>
    <w:rsid w:val="00DB3AA4"/>
    <w:rsid w:val="00DD2845"/>
    <w:rsid w:val="00E022E1"/>
    <w:rsid w:val="00E24FC8"/>
    <w:rsid w:val="00E32BCC"/>
    <w:rsid w:val="00E523EA"/>
    <w:rsid w:val="00EC4DB7"/>
    <w:rsid w:val="00F03268"/>
    <w:rsid w:val="00F137E7"/>
    <w:rsid w:val="00F22258"/>
    <w:rsid w:val="00F35DB1"/>
    <w:rsid w:val="00F67C1A"/>
    <w:rsid w:val="00F73C87"/>
    <w:rsid w:val="00F76EBF"/>
    <w:rsid w:val="00F808FD"/>
    <w:rsid w:val="00F86744"/>
    <w:rsid w:val="00FA3604"/>
    <w:rsid w:val="00FB7547"/>
    <w:rsid w:val="00FC2990"/>
    <w:rsid w:val="00FF2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D6276"/>
  <w15:chartTrackingRefBased/>
  <w15:docId w15:val="{B8DED343-2392-46BF-96C3-4419051A2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91C"/>
    <w:pPr>
      <w:spacing w:before="-1" w:beforeAutospacing="1" w:line="240" w:lineRule="auto"/>
    </w:pPr>
    <w:rPr>
      <w:rFonts w:cs="B Lot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FF291C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FF291C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 w:cs="B Zar"/>
      <w:b/>
      <w:bCs/>
      <w:color w:val="000000"/>
      <w:sz w:val="28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FF291C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 w:cs="B Zar"/>
      <w:b/>
      <w:bCs/>
      <w:color w:val="000000"/>
      <w:szCs w:val="24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FF291C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Zar"/>
      <w:color w:val="000000"/>
      <w:szCs w:val="24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FF291C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FF291C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FF291C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FF291C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FF291C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FF291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FF291C"/>
  </w:style>
  <w:style w:type="paragraph" w:styleId="Title">
    <w:name w:val="Title"/>
    <w:basedOn w:val="Normal"/>
    <w:next w:val="Normal"/>
    <w:link w:val="TitleChar"/>
    <w:uiPriority w:val="2"/>
    <w:qFormat/>
    <w:rsid w:val="00FF291C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FF291C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FF291C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FF291C"/>
    <w:rPr>
      <w:rFonts w:eastAsiaTheme="majorEastAsia" w:cs="B Titr"/>
      <w:b/>
      <w:bCs/>
      <w:color w:val="00000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FF291C"/>
    <w:rPr>
      <w:rFonts w:eastAsiaTheme="majorEastAsia" w:cs="B Zar"/>
      <w:b/>
      <w:bCs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FF291C"/>
    <w:rPr>
      <w:rFonts w:eastAsiaTheme="majorEastAsia" w:cs="B Zar"/>
      <w:b/>
      <w:bCs/>
      <w:color w:val="000000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FF291C"/>
    <w:rPr>
      <w:rFonts w:eastAsiaTheme="majorEastAsia" w:cs="B Zar"/>
      <w:color w:val="000000"/>
      <w:szCs w:val="24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FF291C"/>
    <w:rPr>
      <w:rFonts w:eastAsiaTheme="majorEastAsia" w:cs="B Lotus"/>
      <w:i/>
      <w:iCs/>
      <w:color w:val="000000"/>
      <w:szCs w:val="2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FF291C"/>
    <w:rPr>
      <w:rFonts w:eastAsiaTheme="majorEastAsia" w:cs="B Lotus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FF291C"/>
    <w:rPr>
      <w:rFonts w:eastAsiaTheme="majorEastAsia" w:cs="B Lotus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FF291C"/>
    <w:rPr>
      <w:rFonts w:eastAsiaTheme="majorEastAsia" w:cs="B Lotus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FF291C"/>
    <w:rPr>
      <w:rFonts w:eastAsiaTheme="majorEastAsia" w:cs="B Lotus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FF291C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FF291C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FF291C"/>
    <w:pPr>
      <w:spacing w:before="100" w:after="100" w:line="360" w:lineRule="auto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FF291C"/>
    <w:rPr>
      <w:rFonts w:cs="B Lotus"/>
    </w:rPr>
  </w:style>
  <w:style w:type="paragraph" w:styleId="Caption">
    <w:name w:val="caption"/>
    <w:basedOn w:val="Normal"/>
    <w:next w:val="BodyText"/>
    <w:uiPriority w:val="11"/>
    <w:rsid w:val="00FF291C"/>
    <w:pPr>
      <w:spacing w:after="580" w:afterAutospacing="0"/>
      <w:jc w:val="center"/>
    </w:pPr>
    <w:rPr>
      <w:b/>
      <w:bCs/>
      <w:szCs w:val="24"/>
    </w:rPr>
  </w:style>
  <w:style w:type="paragraph" w:styleId="BlockText">
    <w:name w:val="Block Text"/>
    <w:basedOn w:val="Normal"/>
    <w:uiPriority w:val="5"/>
    <w:qFormat/>
    <w:rsid w:val="00FF291C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FF291C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FF291C"/>
    <w:rPr>
      <w:rFonts w:cs="B Lotus"/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FF291C"/>
    <w:pPr>
      <w:tabs>
        <w:tab w:val="center" w:pos="4513"/>
        <w:tab w:val="right" w:pos="9026"/>
      </w:tabs>
      <w:spacing w:before="0" w:beforeAutospacing="0" w:after="0" w:afterAutospacing="0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FF291C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FF291C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FF291C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FF291C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FF291C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FF291C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FF291C"/>
    <w:rPr>
      <w:rFonts w:cs="B Lotus"/>
      <w:i/>
      <w:iCs/>
    </w:rPr>
  </w:style>
  <w:style w:type="character" w:styleId="Emphasis">
    <w:name w:val="Emphasis"/>
    <w:basedOn w:val="DefaultParagraphFont"/>
    <w:uiPriority w:val="4"/>
    <w:qFormat/>
    <w:rsid w:val="00FF291C"/>
    <w:rPr>
      <w:i/>
      <w:iCs/>
    </w:rPr>
  </w:style>
  <w:style w:type="character" w:styleId="Strong">
    <w:name w:val="Strong"/>
    <w:basedOn w:val="DefaultParagraphFont"/>
    <w:uiPriority w:val="4"/>
    <w:qFormat/>
    <w:rsid w:val="00FF291C"/>
    <w:rPr>
      <w:b/>
      <w:bCs/>
    </w:rPr>
  </w:style>
  <w:style w:type="paragraph" w:styleId="ListParagraph">
    <w:name w:val="List Paragraph"/>
    <w:basedOn w:val="Normal"/>
    <w:uiPriority w:val="6"/>
    <w:qFormat/>
    <w:rsid w:val="00FF291C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FF291C"/>
  </w:style>
  <w:style w:type="paragraph" w:styleId="EndnoteText">
    <w:name w:val="endnote text"/>
    <w:basedOn w:val="Normal"/>
    <w:link w:val="EndnoteTextChar"/>
    <w:uiPriority w:val="10"/>
    <w:rsid w:val="00FF291C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FF291C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FF291C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FF291C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FF291C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426C4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Yazd\IslamicAzadUniversityYazd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883B4B9FD8A402880E0B402C9A54A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62C09E-8222-49B5-B234-A335829C42E4}"/>
      </w:docPartPr>
      <w:docPartBody>
        <w:p w:rsidR="008B5BBA" w:rsidRDefault="008B5BBA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FEB396223216472A94B9618A08580A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F2AB31-4F4A-4D2D-9E58-6E5A75301D90}"/>
      </w:docPartPr>
      <w:docPartBody>
        <w:p w:rsidR="008B5BBA" w:rsidRDefault="008B5BBA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A0DF1"/>
    <w:multiLevelType w:val="multilevel"/>
    <w:tmpl w:val="F2BA6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36747047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FD7"/>
    <w:rsid w:val="000116DE"/>
    <w:rsid w:val="000220FA"/>
    <w:rsid w:val="000626F9"/>
    <w:rsid w:val="00173762"/>
    <w:rsid w:val="001F1496"/>
    <w:rsid w:val="0028477F"/>
    <w:rsid w:val="002B7285"/>
    <w:rsid w:val="003451BD"/>
    <w:rsid w:val="00522879"/>
    <w:rsid w:val="005A0C1E"/>
    <w:rsid w:val="005B2A78"/>
    <w:rsid w:val="00601A28"/>
    <w:rsid w:val="00644E43"/>
    <w:rsid w:val="0067785B"/>
    <w:rsid w:val="0069228F"/>
    <w:rsid w:val="0070328B"/>
    <w:rsid w:val="00757EE7"/>
    <w:rsid w:val="008B5BBA"/>
    <w:rsid w:val="00972BC5"/>
    <w:rsid w:val="00A21440"/>
    <w:rsid w:val="00B4052E"/>
    <w:rsid w:val="00B63FD7"/>
    <w:rsid w:val="00C53FA7"/>
    <w:rsid w:val="00C7738B"/>
    <w:rsid w:val="00CB59E0"/>
    <w:rsid w:val="00D2189C"/>
    <w:rsid w:val="00E022E1"/>
    <w:rsid w:val="00E2368A"/>
    <w:rsid w:val="00E46323"/>
    <w:rsid w:val="00EA6420"/>
    <w:rsid w:val="00EF1634"/>
    <w:rsid w:val="00F137E7"/>
    <w:rsid w:val="00F22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B5BB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IslamicAzadUniversityYazd.dotm</Template>
  <TotalTime>11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22</cp:revision>
  <dcterms:created xsi:type="dcterms:W3CDTF">2024-07-23T18:10:00Z</dcterms:created>
  <dcterms:modified xsi:type="dcterms:W3CDTF">2025-01-11T08:28:00Z</dcterms:modified>
</cp:coreProperties>
</file>