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noProof/>
          <w:rtl/>
          <w:lang w:bidi="fa-IR"/>
        </w:rPr>
        <w:tag w:val="_field_Icon_University"/>
        <w:id w:val="1988823153"/>
        <w:picture/>
      </w:sdtPr>
      <w:sdtEndPr/>
      <w:sdtContent>
        <w:p w14:paraId="5604B345" w14:textId="2E67AE59" w:rsidR="005937DB" w:rsidRPr="005937DB" w:rsidRDefault="004744A1" w:rsidP="00274F2D">
          <w:pPr>
            <w:spacing w:before="0" w:beforeAutospacing="0" w:after="0" w:afterAutospacing="0"/>
            <w:rPr>
              <w:lang w:bidi="fa-IR"/>
            </w:rPr>
          </w:pPr>
          <w:r>
            <w:rPr>
              <w:noProof/>
              <w:lang w:bidi="fa-IR"/>
            </w:rPr>
            <w:drawing>
              <wp:inline distT="0" distB="0" distL="0" distR="0" wp14:anchorId="0126E704" wp14:editId="6F9C459D">
                <wp:extent cx="789120" cy="12603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120" cy="126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b/>
          <w:bCs/>
          <w:sz w:val="28"/>
          <w:lang w:bidi="fa-IR"/>
        </w:rPr>
        <w:tag w:val="_field_University_En"/>
        <w:id w:val="1637603196"/>
        <w:placeholder>
          <w:docPart w:val="169C8B8859ED4D12A3E1B37311BB8190"/>
        </w:placeholder>
      </w:sdtPr>
      <w:sdtEndPr/>
      <w:sdtContent>
        <w:p w14:paraId="74D836D4" w14:textId="43D5A2EA" w:rsidR="005937DB" w:rsidRPr="00DC124E" w:rsidRDefault="003926F7" w:rsidP="00274F2D">
          <w:pPr>
            <w:bidi w:val="0"/>
            <w:spacing w:before="0" w:beforeAutospacing="0" w:after="0" w:afterAutospacing="0" w:line="360" w:lineRule="auto"/>
            <w:contextualSpacing/>
            <w:jc w:val="center"/>
            <w:rPr>
              <w:b/>
              <w:bCs/>
              <w:sz w:val="28"/>
              <w:lang w:bidi="fa-IR"/>
            </w:rPr>
          </w:pPr>
          <w:r>
            <w:rPr>
              <w:b/>
              <w:bCs/>
              <w:sz w:val="28"/>
              <w:lang w:bidi="fa-IR"/>
            </w:rPr>
            <w:t>University</w:t>
          </w:r>
        </w:p>
      </w:sdtContent>
    </w:sdt>
    <w:p w14:paraId="25BC47F2" w14:textId="43DF712A" w:rsidR="005937DB" w:rsidRPr="00DC124E" w:rsidRDefault="00F231A4" w:rsidP="00274F2D">
      <w:pPr>
        <w:bidi w:val="0"/>
        <w:spacing w:before="0" w:beforeAutospacing="0" w:after="0" w:afterAutospacing="0" w:line="360" w:lineRule="auto"/>
        <w:contextualSpacing/>
        <w:jc w:val="center"/>
        <w:rPr>
          <w:b/>
          <w:bCs/>
          <w:sz w:val="28"/>
          <w:lang w:bidi="fa-IR"/>
        </w:rPr>
      </w:pPr>
      <w:sdt>
        <w:sdtPr>
          <w:rPr>
            <w:b/>
            <w:bCs/>
            <w:sz w:val="28"/>
            <w:lang w:bidi="fa-IR"/>
          </w:rPr>
          <w:tag w:val="_field_Branch_En"/>
          <w:id w:val="-99258633"/>
          <w:placeholder>
            <w:docPart w:val="013E4E090CC04D128C9E2E2B4166B3A4"/>
          </w:placeholder>
        </w:sdtPr>
        <w:sdtEndPr/>
        <w:sdtContent>
          <w:r w:rsidR="00A14322">
            <w:rPr>
              <w:b/>
              <w:bCs/>
              <w:sz w:val="28"/>
              <w:lang w:bidi="fa-IR"/>
            </w:rPr>
            <w:t>Branch</w:t>
          </w:r>
        </w:sdtContent>
      </w:sdt>
    </w:p>
    <w:p w14:paraId="654B4BC7" w14:textId="77777777" w:rsidR="005937DB" w:rsidRPr="005937DB" w:rsidRDefault="005937DB" w:rsidP="00274F2D">
      <w:pPr>
        <w:bidi w:val="0"/>
        <w:spacing w:before="0" w:beforeAutospacing="0" w:after="0" w:afterAutospacing="0" w:line="360" w:lineRule="auto"/>
        <w:contextualSpacing/>
        <w:jc w:val="center"/>
        <w:rPr>
          <w:lang w:bidi="fa-IR"/>
        </w:rPr>
      </w:pPr>
    </w:p>
    <w:p w14:paraId="14A6ED4F" w14:textId="247F6DA4" w:rsidR="005937DB" w:rsidRPr="00DC124E" w:rsidRDefault="00F231A4" w:rsidP="00274F2D">
      <w:pPr>
        <w:bidi w:val="0"/>
        <w:spacing w:before="0" w:beforeAutospacing="0" w:after="0" w:afterAutospacing="0" w:line="360" w:lineRule="auto"/>
        <w:contextualSpacing/>
        <w:jc w:val="center"/>
        <w:rPr>
          <w:b/>
          <w:bCs/>
          <w:sz w:val="28"/>
          <w:rtl/>
          <w:lang w:bidi="fa-IR"/>
        </w:rPr>
      </w:pPr>
      <w:sdt>
        <w:sdtPr>
          <w:rPr>
            <w:b/>
            <w:bCs/>
            <w:sz w:val="28"/>
            <w:lang w:bidi="fa-IR"/>
          </w:rPr>
          <w:tag w:val="_field_Type_En"/>
          <w:id w:val="1404112049"/>
          <w:placeholder>
            <w:docPart w:val="CF2B34E5F1C44F89911DDB1DBFB54660"/>
          </w:placeholder>
        </w:sdtPr>
        <w:sdtEndPr/>
        <w:sdtContent>
          <w:r w:rsidR="003926F7">
            <w:rPr>
              <w:b/>
              <w:bCs/>
              <w:sz w:val="28"/>
              <w:lang w:bidi="fa-IR"/>
            </w:rPr>
            <w:t>Type</w:t>
          </w:r>
        </w:sdtContent>
      </w:sdt>
      <w:r w:rsidR="005937DB" w:rsidRPr="00DC124E">
        <w:rPr>
          <w:b/>
          <w:bCs/>
          <w:sz w:val="28"/>
          <w:lang w:bidi="fa-IR"/>
        </w:rPr>
        <w:t xml:space="preserve"> Submitted in Partial Fulfillment of the Requirements for the </w:t>
      </w:r>
      <w:r w:rsidR="004744A1" w:rsidRPr="00DC124E">
        <w:rPr>
          <w:b/>
          <w:bCs/>
          <w:sz w:val="28"/>
          <w:lang w:bidi="fa-IR"/>
        </w:rPr>
        <w:t xml:space="preserve">Degree of </w:t>
      </w:r>
      <w:sdt>
        <w:sdtPr>
          <w:rPr>
            <w:b/>
            <w:bCs/>
            <w:sz w:val="28"/>
            <w:lang w:bidi="fa-IR"/>
          </w:rPr>
          <w:tag w:val="_field_AcademicDegree_En"/>
          <w:id w:val="797578482"/>
          <w:placeholder>
            <w:docPart w:val="1BF77806D3A84E0AAC29664D2FC503D4"/>
          </w:placeholder>
        </w:sdtPr>
        <w:sdtEndPr/>
        <w:sdtContent>
          <w:r w:rsidR="003926F7">
            <w:rPr>
              <w:b/>
              <w:bCs/>
              <w:sz w:val="28"/>
              <w:lang w:bidi="fa-IR"/>
            </w:rPr>
            <w:t>Degree</w:t>
          </w:r>
        </w:sdtContent>
      </w:sdt>
      <w:r w:rsidR="005937DB" w:rsidRPr="00DC124E">
        <w:rPr>
          <w:b/>
          <w:bCs/>
          <w:sz w:val="28"/>
          <w:lang w:bidi="fa-IR"/>
        </w:rPr>
        <w:t xml:space="preserve"> in </w:t>
      </w:r>
      <w:sdt>
        <w:sdtPr>
          <w:rPr>
            <w:b/>
            <w:bCs/>
            <w:sz w:val="28"/>
            <w:lang w:bidi="fa-IR"/>
          </w:rPr>
          <w:tag w:val="_field_FieldOfStudy_En"/>
          <w:id w:val="-114522726"/>
          <w:placeholder>
            <w:docPart w:val="67C29363D1364F72A6E96D522D7A7027"/>
          </w:placeholder>
        </w:sdtPr>
        <w:sdtEndPr/>
        <w:sdtContent>
          <w:r w:rsidR="003926F7">
            <w:rPr>
              <w:b/>
              <w:bCs/>
              <w:sz w:val="28"/>
              <w:lang w:bidi="fa-IR"/>
            </w:rPr>
            <w:t xml:space="preserve">Field </w:t>
          </w:r>
          <w:r w:rsidR="002102C3">
            <w:rPr>
              <w:b/>
              <w:bCs/>
              <w:sz w:val="28"/>
              <w:lang w:bidi="fa-IR"/>
            </w:rPr>
            <w:t>o</w:t>
          </w:r>
          <w:r w:rsidR="003926F7">
            <w:rPr>
              <w:b/>
              <w:bCs/>
              <w:sz w:val="28"/>
              <w:lang w:bidi="fa-IR"/>
            </w:rPr>
            <w:t>f Study</w:t>
          </w:r>
        </w:sdtContent>
      </w:sdt>
    </w:p>
    <w:p w14:paraId="62EAA545" w14:textId="77777777" w:rsidR="005937DB" w:rsidRPr="005937DB" w:rsidRDefault="005937DB" w:rsidP="00274F2D">
      <w:pPr>
        <w:bidi w:val="0"/>
        <w:spacing w:before="0" w:beforeAutospacing="0" w:after="0" w:afterAutospacing="0" w:line="360" w:lineRule="auto"/>
        <w:contextualSpacing/>
        <w:jc w:val="center"/>
        <w:rPr>
          <w:lang w:bidi="fa-IR"/>
        </w:rPr>
      </w:pPr>
    </w:p>
    <w:sdt>
      <w:sdtPr>
        <w:rPr>
          <w:sz w:val="30"/>
          <w:szCs w:val="30"/>
          <w:lang w:bidi="fa-IR"/>
        </w:rPr>
        <w:tag w:val="_field_Title_Title_En"/>
        <w:id w:val="-1807078313"/>
        <w:placeholder>
          <w:docPart w:val="FD8A0D54E1F54DC6B8D34558BE285CD4"/>
        </w:placeholder>
      </w:sdtPr>
      <w:sdtEndPr/>
      <w:sdtContent>
        <w:p w14:paraId="5ED34366" w14:textId="30E61A88" w:rsidR="005937DB" w:rsidRPr="004744A1" w:rsidRDefault="004744A1" w:rsidP="00274F2D">
          <w:pPr>
            <w:bidi w:val="0"/>
            <w:spacing w:before="0" w:beforeAutospacing="0" w:after="0" w:afterAutospacing="0" w:line="360" w:lineRule="auto"/>
            <w:contextualSpacing/>
            <w:jc w:val="center"/>
            <w:rPr>
              <w:sz w:val="30"/>
              <w:szCs w:val="30"/>
              <w:lang w:bidi="fa-IR"/>
            </w:rPr>
          </w:pPr>
          <w:r w:rsidRPr="004744A1">
            <w:rPr>
              <w:sz w:val="30"/>
              <w:szCs w:val="30"/>
              <w:lang w:bidi="fa-IR"/>
            </w:rPr>
            <w:t>Title</w:t>
          </w:r>
          <w:r w:rsidR="00942B58">
            <w:rPr>
              <w:sz w:val="30"/>
              <w:szCs w:val="30"/>
              <w:lang w:bidi="fa-IR"/>
            </w:rPr>
            <w:t>:</w:t>
          </w:r>
        </w:p>
      </w:sdtContent>
    </w:sdt>
    <w:sdt>
      <w:sdtPr>
        <w:rPr>
          <w:b/>
          <w:bCs/>
          <w:sz w:val="36"/>
          <w:szCs w:val="36"/>
          <w:lang w:bidi="fa-IR"/>
        </w:rPr>
        <w:tag w:val="_field_Title_En"/>
        <w:id w:val="1403337517"/>
        <w:placeholder>
          <w:docPart w:val="CC48DBD1E7674C5A8E7C81DAA8505BFD"/>
        </w:placeholder>
      </w:sdtPr>
      <w:sdtEndPr/>
      <w:sdtContent>
        <w:p w14:paraId="69CD7924" w14:textId="5BEE479E" w:rsidR="005937DB" w:rsidRPr="00DC124E" w:rsidRDefault="003926F7" w:rsidP="00274F2D">
          <w:pPr>
            <w:bidi w:val="0"/>
            <w:spacing w:before="0" w:beforeAutospacing="0" w:after="0" w:afterAutospacing="0" w:line="360" w:lineRule="auto"/>
            <w:contextualSpacing/>
            <w:jc w:val="center"/>
            <w:rPr>
              <w:b/>
              <w:bCs/>
              <w:sz w:val="36"/>
              <w:szCs w:val="36"/>
              <w:lang w:bidi="fa-IR"/>
            </w:rPr>
          </w:pPr>
          <w:r>
            <w:rPr>
              <w:b/>
              <w:bCs/>
              <w:sz w:val="36"/>
              <w:szCs w:val="36"/>
              <w:lang w:bidi="fa-IR"/>
            </w:rPr>
            <w:t>Title</w:t>
          </w:r>
        </w:p>
      </w:sdtContent>
    </w:sdt>
    <w:p w14:paraId="0AAD5929" w14:textId="77777777" w:rsidR="005937DB" w:rsidRPr="005937DB" w:rsidRDefault="005937DB" w:rsidP="00274F2D">
      <w:pPr>
        <w:bidi w:val="0"/>
        <w:spacing w:before="0" w:beforeAutospacing="0" w:after="0" w:afterAutospacing="0" w:line="360" w:lineRule="auto"/>
        <w:contextualSpacing/>
        <w:jc w:val="center"/>
        <w:rPr>
          <w:lang w:bidi="fa-IR"/>
        </w:rPr>
      </w:pPr>
    </w:p>
    <w:sdt>
      <w:sdtPr>
        <w:rPr>
          <w:sz w:val="30"/>
          <w:szCs w:val="30"/>
          <w:lang w:bidi="fa-IR"/>
        </w:rPr>
        <w:tag w:val="_field_Supervisor_Title_En"/>
        <w:id w:val="-26790911"/>
        <w:placeholder>
          <w:docPart w:val="5629313A2D7048D3B40B6C61E5D42A70"/>
        </w:placeholder>
      </w:sdtPr>
      <w:sdtEndPr/>
      <w:sdtContent>
        <w:p w14:paraId="37422FC5" w14:textId="2527B416" w:rsidR="005937DB" w:rsidRDefault="00DC124E" w:rsidP="00274F2D">
          <w:pPr>
            <w:bidi w:val="0"/>
            <w:spacing w:before="0" w:beforeAutospacing="0" w:after="0" w:afterAutospacing="0" w:line="360" w:lineRule="auto"/>
            <w:contextualSpacing/>
            <w:jc w:val="center"/>
            <w:rPr>
              <w:sz w:val="30"/>
              <w:szCs w:val="30"/>
              <w:lang w:bidi="fa-IR"/>
            </w:rPr>
          </w:pPr>
          <w:r w:rsidRPr="00DC124E">
            <w:rPr>
              <w:sz w:val="30"/>
              <w:szCs w:val="30"/>
              <w:lang w:bidi="fa-IR"/>
            </w:rPr>
            <w:t>Supervisor:</w:t>
          </w:r>
        </w:p>
      </w:sdtContent>
    </w:sdt>
    <w:p w14:paraId="4EE09E0E" w14:textId="22CA0849" w:rsidR="00DC124E" w:rsidRPr="00DC124E" w:rsidRDefault="00F231A4" w:rsidP="00274F2D">
      <w:pPr>
        <w:bidi w:val="0"/>
        <w:spacing w:before="0" w:beforeAutospacing="0" w:after="0" w:afterAutospacing="0" w:line="360" w:lineRule="auto"/>
        <w:contextualSpacing/>
        <w:jc w:val="center"/>
        <w:rPr>
          <w:b/>
          <w:sz w:val="36"/>
          <w:szCs w:val="36"/>
          <w:lang w:bidi="fa-IR"/>
        </w:rPr>
      </w:pPr>
      <w:sdt>
        <w:sdtPr>
          <w:rPr>
            <w:b/>
            <w:sz w:val="36"/>
            <w:szCs w:val="36"/>
            <w:lang w:bidi="fa-IR"/>
          </w:rPr>
          <w:tag w:val="_field_Supervisor_En"/>
          <w:id w:val="170459346"/>
          <w:placeholder>
            <w:docPart w:val="14CB7CC3EB2C4DE4855A41E04F7ED531"/>
          </w:placeholder>
        </w:sdtPr>
        <w:sdtEndPr/>
        <w:sdtContent>
          <w:r w:rsidR="003926F7">
            <w:rPr>
              <w:b/>
              <w:sz w:val="36"/>
              <w:szCs w:val="36"/>
              <w:lang w:bidi="fa-IR"/>
            </w:rPr>
            <w:t>Supervisor</w:t>
          </w:r>
        </w:sdtContent>
      </w:sdt>
    </w:p>
    <w:p w14:paraId="49E0CE93" w14:textId="77777777" w:rsidR="00DC124E" w:rsidRPr="00DC124E" w:rsidRDefault="00DC124E" w:rsidP="00274F2D">
      <w:pPr>
        <w:bidi w:val="0"/>
        <w:spacing w:before="0" w:beforeAutospacing="0" w:after="0" w:afterAutospacing="0" w:line="360" w:lineRule="auto"/>
        <w:contextualSpacing/>
        <w:jc w:val="center"/>
        <w:rPr>
          <w:sz w:val="28"/>
          <w:szCs w:val="32"/>
          <w:lang w:bidi="fa-IR"/>
        </w:rPr>
      </w:pPr>
    </w:p>
    <w:sdt>
      <w:sdtPr>
        <w:rPr>
          <w:sz w:val="30"/>
          <w:szCs w:val="30"/>
          <w:lang w:bidi="fa-IR"/>
        </w:rPr>
        <w:tag w:val="_field_Advisor_Title_En"/>
        <w:id w:val="-1104724058"/>
        <w:placeholder>
          <w:docPart w:val="F675404A8EAF48D38BBAAD740E29FA20"/>
        </w:placeholder>
      </w:sdtPr>
      <w:sdtEndPr/>
      <w:sdtContent>
        <w:p w14:paraId="16904C1E" w14:textId="05273DBB" w:rsidR="00DC124E" w:rsidRDefault="00203120" w:rsidP="00274F2D">
          <w:pPr>
            <w:bidi w:val="0"/>
            <w:spacing w:before="0" w:beforeAutospacing="0" w:after="0" w:afterAutospacing="0" w:line="360" w:lineRule="auto"/>
            <w:contextualSpacing/>
            <w:jc w:val="center"/>
            <w:rPr>
              <w:sz w:val="30"/>
              <w:szCs w:val="30"/>
              <w:lang w:bidi="fa-IR"/>
            </w:rPr>
          </w:pPr>
          <w:r>
            <w:rPr>
              <w:kern w:val="0"/>
              <w:sz w:val="30"/>
              <w:szCs w:val="30"/>
              <w:lang w:bidi="fa-IR"/>
              <w14:ligatures w14:val="none"/>
            </w:rPr>
            <w:t>Advisor:</w:t>
          </w:r>
        </w:p>
      </w:sdtContent>
    </w:sdt>
    <w:p w14:paraId="38C4D186" w14:textId="479DF58F" w:rsidR="00DC124E" w:rsidRPr="00DC124E" w:rsidRDefault="00F231A4" w:rsidP="00274F2D">
      <w:pPr>
        <w:bidi w:val="0"/>
        <w:spacing w:before="0" w:beforeAutospacing="0" w:after="0" w:afterAutospacing="0" w:line="360" w:lineRule="auto"/>
        <w:contextualSpacing/>
        <w:jc w:val="center"/>
        <w:rPr>
          <w:b/>
          <w:sz w:val="36"/>
          <w:szCs w:val="36"/>
          <w:lang w:bidi="fa-IR"/>
        </w:rPr>
      </w:pPr>
      <w:sdt>
        <w:sdtPr>
          <w:rPr>
            <w:b/>
            <w:sz w:val="36"/>
            <w:szCs w:val="36"/>
            <w:lang w:bidi="fa-IR"/>
          </w:rPr>
          <w:tag w:val="_field_Advisor_En"/>
          <w:id w:val="-1850860693"/>
          <w:placeholder>
            <w:docPart w:val="C9F66B791E454BA0A77E408110518790"/>
          </w:placeholder>
        </w:sdtPr>
        <w:sdtEndPr/>
        <w:sdtContent>
          <w:r w:rsidR="00203120">
            <w:rPr>
              <w:b/>
              <w:sz w:val="36"/>
              <w:szCs w:val="36"/>
              <w:lang w:bidi="fa-IR"/>
            </w:rPr>
            <w:t>Advisor</w:t>
          </w:r>
          <w:r w:rsidR="002102C3">
            <w:rPr>
              <w:b/>
              <w:sz w:val="36"/>
              <w:szCs w:val="36"/>
              <w:lang w:bidi="fa-IR"/>
            </w:rPr>
            <w:t xml:space="preserve"> </w:t>
          </w:r>
          <w:r w:rsidR="00203120">
            <w:rPr>
              <w:b/>
              <w:sz w:val="36"/>
              <w:szCs w:val="36"/>
              <w:lang w:bidi="fa-IR"/>
            </w:rPr>
            <w:t>(Optional)</w:t>
          </w:r>
        </w:sdtContent>
      </w:sdt>
    </w:p>
    <w:p w14:paraId="512D104F" w14:textId="77777777" w:rsidR="00DC124E" w:rsidRPr="00DC124E" w:rsidRDefault="00DC124E" w:rsidP="00274F2D">
      <w:pPr>
        <w:bidi w:val="0"/>
        <w:spacing w:before="0" w:beforeAutospacing="0" w:after="0" w:afterAutospacing="0" w:line="360" w:lineRule="auto"/>
        <w:contextualSpacing/>
        <w:jc w:val="center"/>
        <w:rPr>
          <w:sz w:val="28"/>
          <w:szCs w:val="32"/>
          <w:lang w:bidi="fa-IR"/>
        </w:rPr>
      </w:pPr>
    </w:p>
    <w:sdt>
      <w:sdtPr>
        <w:rPr>
          <w:sz w:val="30"/>
          <w:szCs w:val="30"/>
          <w:lang w:bidi="fa-IR"/>
        </w:rPr>
        <w:tag w:val="_field_Author_Title_En"/>
        <w:id w:val="-1667694203"/>
        <w:placeholder>
          <w:docPart w:val="1C31642056ED4EA2824A2761872482A3"/>
        </w:placeholder>
      </w:sdtPr>
      <w:sdtEndPr/>
      <w:sdtContent>
        <w:p w14:paraId="012F630D" w14:textId="5512D39E" w:rsidR="005937DB" w:rsidRPr="00DC124E" w:rsidRDefault="005937DB" w:rsidP="00274F2D">
          <w:pPr>
            <w:bidi w:val="0"/>
            <w:spacing w:before="0" w:beforeAutospacing="0" w:after="0" w:afterAutospacing="0" w:line="360" w:lineRule="auto"/>
            <w:contextualSpacing/>
            <w:jc w:val="center"/>
            <w:rPr>
              <w:sz w:val="30"/>
              <w:szCs w:val="30"/>
              <w:lang w:bidi="fa-IR"/>
            </w:rPr>
          </w:pPr>
          <w:r w:rsidRPr="00DC124E">
            <w:rPr>
              <w:sz w:val="30"/>
              <w:szCs w:val="30"/>
              <w:lang w:bidi="fa-IR"/>
            </w:rPr>
            <w:t>By:</w:t>
          </w:r>
        </w:p>
      </w:sdtContent>
    </w:sdt>
    <w:sdt>
      <w:sdtPr>
        <w:rPr>
          <w:b/>
          <w:sz w:val="36"/>
          <w:szCs w:val="36"/>
          <w:lang w:bidi="fa-IR"/>
        </w:rPr>
        <w:tag w:val="_field_Author_En"/>
        <w:id w:val="-746652732"/>
        <w:placeholder>
          <w:docPart w:val="03EF37726A6742EEAEDCE690CAC6FBAB"/>
        </w:placeholder>
      </w:sdtPr>
      <w:sdtEndPr/>
      <w:sdtContent>
        <w:p w14:paraId="11F78BF8" w14:textId="162597B8" w:rsidR="005937DB" w:rsidRPr="00DC124E" w:rsidRDefault="003926F7" w:rsidP="00274F2D">
          <w:pPr>
            <w:bidi w:val="0"/>
            <w:spacing w:before="0" w:beforeAutospacing="0" w:after="0" w:afterAutospacing="0" w:line="360" w:lineRule="auto"/>
            <w:contextualSpacing/>
            <w:jc w:val="center"/>
            <w:rPr>
              <w:b/>
              <w:sz w:val="36"/>
              <w:szCs w:val="36"/>
              <w:lang w:bidi="fa-IR"/>
            </w:rPr>
          </w:pPr>
          <w:r>
            <w:rPr>
              <w:b/>
              <w:sz w:val="36"/>
              <w:szCs w:val="36"/>
              <w:lang w:bidi="fa-IR"/>
            </w:rPr>
            <w:t>Author</w:t>
          </w:r>
        </w:p>
      </w:sdtContent>
    </w:sdt>
    <w:p w14:paraId="75178990" w14:textId="77777777" w:rsidR="005937DB" w:rsidRPr="00DC124E" w:rsidRDefault="005937DB" w:rsidP="00274F2D">
      <w:pPr>
        <w:bidi w:val="0"/>
        <w:spacing w:before="0" w:beforeAutospacing="0" w:after="0" w:afterAutospacing="0" w:line="360" w:lineRule="auto"/>
        <w:contextualSpacing/>
        <w:jc w:val="center"/>
        <w:rPr>
          <w:bCs/>
          <w:sz w:val="28"/>
          <w:szCs w:val="32"/>
          <w:lang w:bidi="fa-IR"/>
        </w:rPr>
      </w:pPr>
    </w:p>
    <w:p w14:paraId="11F7B18D" w14:textId="6130D9D8" w:rsidR="001B7DEF" w:rsidRDefault="00F231A4" w:rsidP="00274F2D">
      <w:pPr>
        <w:bidi w:val="0"/>
        <w:spacing w:before="0" w:beforeAutospacing="0" w:after="0" w:afterAutospacing="0" w:line="360" w:lineRule="auto"/>
        <w:contextualSpacing/>
        <w:jc w:val="center"/>
        <w:rPr>
          <w:b/>
          <w:sz w:val="28"/>
          <w:lang w:bidi="fa-IR"/>
        </w:rPr>
      </w:pPr>
      <w:sdt>
        <w:sdtPr>
          <w:rPr>
            <w:b/>
            <w:sz w:val="28"/>
            <w:lang w:bidi="fa-IR"/>
          </w:rPr>
          <w:tag w:val="_field_DefenseDate_En"/>
          <w:id w:val="50654720"/>
          <w:placeholder>
            <w:docPart w:val="63B9846893EE4CA7AA086DB5C0F42EC2"/>
          </w:placeholder>
        </w:sdtPr>
        <w:sdtEndPr/>
        <w:sdtContent>
          <w:r w:rsidR="000203EB">
            <w:rPr>
              <w:b/>
              <w:sz w:val="28"/>
              <w:lang w:bidi="fa-IR"/>
            </w:rPr>
            <w:t>Defense Date</w:t>
          </w:r>
        </w:sdtContent>
      </w:sdt>
    </w:p>
    <w:p w14:paraId="1B9CDA0B" w14:textId="77777777" w:rsidR="00C85ADA" w:rsidRDefault="00C85ADA" w:rsidP="003E4BA7">
      <w:pPr>
        <w:bidi w:val="0"/>
        <w:spacing w:before="100" w:after="100"/>
        <w:jc w:val="center"/>
        <w:rPr>
          <w:sz w:val="28"/>
          <w:szCs w:val="32"/>
          <w:lang w:bidi="fa-IR"/>
        </w:rPr>
      </w:pPr>
    </w:p>
    <w:p w14:paraId="44A8BA8D" w14:textId="1809983B" w:rsidR="00A14322" w:rsidRDefault="00A14322" w:rsidP="00AE1A91">
      <w:pPr>
        <w:spacing w:before="0" w:beforeAutospacing="0" w:line="580" w:lineRule="exact"/>
        <w:jc w:val="center"/>
        <w:rPr>
          <w:sz w:val="28"/>
          <w:szCs w:val="32"/>
          <w:lang w:bidi="fa-IR"/>
        </w:rPr>
      </w:pPr>
      <w:r>
        <w:rPr>
          <w:sz w:val="28"/>
          <w:szCs w:val="32"/>
          <w:lang w:bidi="fa-IR"/>
        </w:rPr>
        <w:br w:type="page"/>
      </w:r>
    </w:p>
    <w:p w14:paraId="4321BD37" w14:textId="77777777" w:rsidR="00A14322" w:rsidRPr="00B013C7" w:rsidRDefault="00A14322" w:rsidP="00A14322">
      <w:pPr>
        <w:bidi w:val="0"/>
        <w:spacing w:before="100" w:after="100"/>
        <w:rPr>
          <w:sz w:val="28"/>
          <w:szCs w:val="32"/>
          <w:lang w:bidi="fa-IR"/>
        </w:rPr>
      </w:pPr>
    </w:p>
    <w:sectPr w:rsidR="00A14322" w:rsidRPr="00B013C7" w:rsidSect="00A66008">
      <w:headerReference w:type="default" r:id="rId8"/>
      <w:footerReference w:type="default" r:id="rId9"/>
      <w:pgSz w:w="11907" w:h="16839" w:code="9"/>
      <w:pgMar w:top="1701" w:right="1701" w:bottom="1701" w:left="1134" w:header="709" w:footer="709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B0511" w14:textId="77777777" w:rsidR="00107921" w:rsidRDefault="00107921" w:rsidP="00495126">
      <w:pPr>
        <w:spacing w:before="0" w:after="0"/>
      </w:pPr>
      <w:r>
        <w:separator/>
      </w:r>
    </w:p>
  </w:endnote>
  <w:endnote w:type="continuationSeparator" w:id="0">
    <w:p w14:paraId="54979604" w14:textId="77777777" w:rsidR="00107921" w:rsidRDefault="00107921" w:rsidP="0049512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B773" w14:textId="77777777" w:rsidR="00B013C7" w:rsidRDefault="00B013C7" w:rsidP="00495126">
    <w:pPr>
      <w:pStyle w:val="Footer"/>
      <w:bidi w:val="0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E5D25" w14:textId="77777777" w:rsidR="00107921" w:rsidRDefault="00107921" w:rsidP="00495126">
      <w:pPr>
        <w:spacing w:before="0" w:after="0"/>
      </w:pPr>
      <w:r>
        <w:separator/>
      </w:r>
    </w:p>
  </w:footnote>
  <w:footnote w:type="continuationSeparator" w:id="0">
    <w:p w14:paraId="32673C1A" w14:textId="77777777" w:rsidR="00107921" w:rsidRDefault="00107921" w:rsidP="0049512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B092" w14:textId="77777777" w:rsidR="00B013C7" w:rsidRDefault="00B013C7" w:rsidP="00495126">
    <w:pPr>
      <w:pStyle w:val="Header"/>
      <w:bidi w:val="0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45FD3CC9"/>
    <w:multiLevelType w:val="hybridMultilevel"/>
    <w:tmpl w:val="36AA8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2"/>
  </w:num>
  <w:num w:numId="11" w16cid:durableId="28685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152"/>
    <w:rsid w:val="000203EB"/>
    <w:rsid w:val="000244F5"/>
    <w:rsid w:val="00026AB0"/>
    <w:rsid w:val="000366E8"/>
    <w:rsid w:val="00037DB8"/>
    <w:rsid w:val="00037F3F"/>
    <w:rsid w:val="000609B4"/>
    <w:rsid w:val="00066590"/>
    <w:rsid w:val="000A242C"/>
    <w:rsid w:val="000B7A89"/>
    <w:rsid w:val="000D5AED"/>
    <w:rsid w:val="000E2948"/>
    <w:rsid w:val="00102153"/>
    <w:rsid w:val="00107921"/>
    <w:rsid w:val="00110259"/>
    <w:rsid w:val="00143D3F"/>
    <w:rsid w:val="00150186"/>
    <w:rsid w:val="00170394"/>
    <w:rsid w:val="00173762"/>
    <w:rsid w:val="00185A42"/>
    <w:rsid w:val="00186440"/>
    <w:rsid w:val="00187496"/>
    <w:rsid w:val="00187C0C"/>
    <w:rsid w:val="00194B79"/>
    <w:rsid w:val="001B7DEF"/>
    <w:rsid w:val="001D601C"/>
    <w:rsid w:val="001E55DE"/>
    <w:rsid w:val="001F69A4"/>
    <w:rsid w:val="001F7D32"/>
    <w:rsid w:val="00203120"/>
    <w:rsid w:val="00205FDD"/>
    <w:rsid w:val="002102C3"/>
    <w:rsid w:val="0022169F"/>
    <w:rsid w:val="002516AE"/>
    <w:rsid w:val="002536AE"/>
    <w:rsid w:val="00260152"/>
    <w:rsid w:val="00274F2D"/>
    <w:rsid w:val="00281377"/>
    <w:rsid w:val="002A051F"/>
    <w:rsid w:val="002B154F"/>
    <w:rsid w:val="002D010A"/>
    <w:rsid w:val="002D5639"/>
    <w:rsid w:val="002E54BC"/>
    <w:rsid w:val="0031378A"/>
    <w:rsid w:val="003248B6"/>
    <w:rsid w:val="00341D0D"/>
    <w:rsid w:val="00352D06"/>
    <w:rsid w:val="003567AC"/>
    <w:rsid w:val="0037432C"/>
    <w:rsid w:val="00377411"/>
    <w:rsid w:val="003926F7"/>
    <w:rsid w:val="003A6448"/>
    <w:rsid w:val="003E4BA7"/>
    <w:rsid w:val="003E713D"/>
    <w:rsid w:val="00424D73"/>
    <w:rsid w:val="00436B94"/>
    <w:rsid w:val="00462A21"/>
    <w:rsid w:val="004744A1"/>
    <w:rsid w:val="0047788F"/>
    <w:rsid w:val="00483681"/>
    <w:rsid w:val="004916A6"/>
    <w:rsid w:val="00495126"/>
    <w:rsid w:val="004A156B"/>
    <w:rsid w:val="004C1E32"/>
    <w:rsid w:val="004C5ABF"/>
    <w:rsid w:val="004D5E84"/>
    <w:rsid w:val="004E5F9E"/>
    <w:rsid w:val="005252F8"/>
    <w:rsid w:val="00556D30"/>
    <w:rsid w:val="005937DB"/>
    <w:rsid w:val="00597E3C"/>
    <w:rsid w:val="005A4640"/>
    <w:rsid w:val="005B15BA"/>
    <w:rsid w:val="005B5F70"/>
    <w:rsid w:val="005B7F44"/>
    <w:rsid w:val="005E72C7"/>
    <w:rsid w:val="006341AC"/>
    <w:rsid w:val="006359CB"/>
    <w:rsid w:val="00636DAB"/>
    <w:rsid w:val="00653982"/>
    <w:rsid w:val="00657937"/>
    <w:rsid w:val="006814EB"/>
    <w:rsid w:val="00691CAA"/>
    <w:rsid w:val="00693014"/>
    <w:rsid w:val="006A2718"/>
    <w:rsid w:val="006B110F"/>
    <w:rsid w:val="006B6DE6"/>
    <w:rsid w:val="006C7932"/>
    <w:rsid w:val="006E1E98"/>
    <w:rsid w:val="006E35E8"/>
    <w:rsid w:val="006E4B4C"/>
    <w:rsid w:val="006F410E"/>
    <w:rsid w:val="006F72C2"/>
    <w:rsid w:val="007052EB"/>
    <w:rsid w:val="00721F6A"/>
    <w:rsid w:val="007254B4"/>
    <w:rsid w:val="0077720C"/>
    <w:rsid w:val="00783EDF"/>
    <w:rsid w:val="007843C3"/>
    <w:rsid w:val="00784B50"/>
    <w:rsid w:val="007936F4"/>
    <w:rsid w:val="00795F16"/>
    <w:rsid w:val="007A2596"/>
    <w:rsid w:val="007B2B17"/>
    <w:rsid w:val="007B65B4"/>
    <w:rsid w:val="007C1C74"/>
    <w:rsid w:val="007C7394"/>
    <w:rsid w:val="007D207F"/>
    <w:rsid w:val="007E4D44"/>
    <w:rsid w:val="00825507"/>
    <w:rsid w:val="00834297"/>
    <w:rsid w:val="00837BA6"/>
    <w:rsid w:val="0086060E"/>
    <w:rsid w:val="008630FA"/>
    <w:rsid w:val="00864129"/>
    <w:rsid w:val="0088321D"/>
    <w:rsid w:val="008909DC"/>
    <w:rsid w:val="00897696"/>
    <w:rsid w:val="008A011A"/>
    <w:rsid w:val="008A52A9"/>
    <w:rsid w:val="008B366A"/>
    <w:rsid w:val="008B6B30"/>
    <w:rsid w:val="008B6C9E"/>
    <w:rsid w:val="008C1F3C"/>
    <w:rsid w:val="009047C1"/>
    <w:rsid w:val="00915A00"/>
    <w:rsid w:val="00927D6D"/>
    <w:rsid w:val="00932885"/>
    <w:rsid w:val="00942B58"/>
    <w:rsid w:val="00953CCE"/>
    <w:rsid w:val="009860D5"/>
    <w:rsid w:val="009A1D1F"/>
    <w:rsid w:val="009A4812"/>
    <w:rsid w:val="009E5B8E"/>
    <w:rsid w:val="009F72FD"/>
    <w:rsid w:val="00A12426"/>
    <w:rsid w:val="00A13A59"/>
    <w:rsid w:val="00A14322"/>
    <w:rsid w:val="00A46819"/>
    <w:rsid w:val="00A5331B"/>
    <w:rsid w:val="00A60151"/>
    <w:rsid w:val="00A62DE2"/>
    <w:rsid w:val="00A66008"/>
    <w:rsid w:val="00A82CB2"/>
    <w:rsid w:val="00A832DA"/>
    <w:rsid w:val="00A9034A"/>
    <w:rsid w:val="00A97F30"/>
    <w:rsid w:val="00AA0132"/>
    <w:rsid w:val="00AA7B4F"/>
    <w:rsid w:val="00AC3541"/>
    <w:rsid w:val="00AC52B6"/>
    <w:rsid w:val="00AD585E"/>
    <w:rsid w:val="00AE1A91"/>
    <w:rsid w:val="00AE2B09"/>
    <w:rsid w:val="00AE3507"/>
    <w:rsid w:val="00AF5DC3"/>
    <w:rsid w:val="00B013C7"/>
    <w:rsid w:val="00B06A4A"/>
    <w:rsid w:val="00B47E7E"/>
    <w:rsid w:val="00B576AD"/>
    <w:rsid w:val="00C170CA"/>
    <w:rsid w:val="00C2565F"/>
    <w:rsid w:val="00C407AD"/>
    <w:rsid w:val="00C64CF9"/>
    <w:rsid w:val="00C65BE6"/>
    <w:rsid w:val="00C70A0D"/>
    <w:rsid w:val="00C85ADA"/>
    <w:rsid w:val="00C86643"/>
    <w:rsid w:val="00C94380"/>
    <w:rsid w:val="00C94C18"/>
    <w:rsid w:val="00CB6EFC"/>
    <w:rsid w:val="00CC131D"/>
    <w:rsid w:val="00CC2ADD"/>
    <w:rsid w:val="00CD2147"/>
    <w:rsid w:val="00CF015B"/>
    <w:rsid w:val="00CF0C31"/>
    <w:rsid w:val="00CF31C3"/>
    <w:rsid w:val="00CF4D46"/>
    <w:rsid w:val="00D2305B"/>
    <w:rsid w:val="00D25110"/>
    <w:rsid w:val="00D26D23"/>
    <w:rsid w:val="00D37603"/>
    <w:rsid w:val="00D42146"/>
    <w:rsid w:val="00D559EB"/>
    <w:rsid w:val="00D55BEE"/>
    <w:rsid w:val="00D7730E"/>
    <w:rsid w:val="00D938B1"/>
    <w:rsid w:val="00D9456C"/>
    <w:rsid w:val="00DA58E0"/>
    <w:rsid w:val="00DB3AA4"/>
    <w:rsid w:val="00DC124E"/>
    <w:rsid w:val="00DD2845"/>
    <w:rsid w:val="00DE0FF6"/>
    <w:rsid w:val="00DF4EC0"/>
    <w:rsid w:val="00E022E1"/>
    <w:rsid w:val="00E24FC8"/>
    <w:rsid w:val="00E32BCC"/>
    <w:rsid w:val="00E34D85"/>
    <w:rsid w:val="00E5167F"/>
    <w:rsid w:val="00E523EA"/>
    <w:rsid w:val="00E53F61"/>
    <w:rsid w:val="00E93A7A"/>
    <w:rsid w:val="00E951A5"/>
    <w:rsid w:val="00EA7E5B"/>
    <w:rsid w:val="00EB3291"/>
    <w:rsid w:val="00EC686A"/>
    <w:rsid w:val="00EC6B0B"/>
    <w:rsid w:val="00ED420F"/>
    <w:rsid w:val="00EF47A7"/>
    <w:rsid w:val="00F231A4"/>
    <w:rsid w:val="00F2600D"/>
    <w:rsid w:val="00F71D23"/>
    <w:rsid w:val="00F73C87"/>
    <w:rsid w:val="00F808FD"/>
    <w:rsid w:val="00F86744"/>
    <w:rsid w:val="00F92E24"/>
    <w:rsid w:val="00F965EE"/>
    <w:rsid w:val="00FA3604"/>
    <w:rsid w:val="00FB7547"/>
    <w:rsid w:val="00FC2990"/>
    <w:rsid w:val="00FC3FC3"/>
    <w:rsid w:val="00FE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FA131"/>
  <w15:chartTrackingRefBased/>
  <w15:docId w15:val="{9D676732-4175-45AB-9EBE-2B419B76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A4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31A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F231A4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F231A4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F231A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F231A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F231A4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F231A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F231A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F231A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F231A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231A4"/>
  </w:style>
  <w:style w:type="paragraph" w:styleId="Title">
    <w:name w:val="Title"/>
    <w:basedOn w:val="Normal"/>
    <w:next w:val="Normal"/>
    <w:link w:val="TitleChar"/>
    <w:uiPriority w:val="2"/>
    <w:qFormat/>
    <w:rsid w:val="00F231A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F231A4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F231A4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31A4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F231A4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F231A4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F231A4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F231A4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F231A4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F231A4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F231A4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F231A4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F231A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F231A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F231A4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F231A4"/>
    <w:rPr>
      <w:rFonts w:cs="B Lotus"/>
    </w:rPr>
  </w:style>
  <w:style w:type="paragraph" w:styleId="Caption">
    <w:name w:val="caption"/>
    <w:basedOn w:val="Normal"/>
    <w:next w:val="BodyText"/>
    <w:uiPriority w:val="11"/>
    <w:rsid w:val="00F231A4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F231A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F231A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F231A4"/>
    <w:rPr>
      <w:rFonts w:cs="B Lotus"/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F231A4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F231A4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F231A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F231A4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F231A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231A4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F231A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F231A4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F231A4"/>
    <w:rPr>
      <w:i/>
      <w:iCs/>
    </w:rPr>
  </w:style>
  <w:style w:type="character" w:styleId="Strong">
    <w:name w:val="Strong"/>
    <w:basedOn w:val="DefaultParagraphFont"/>
    <w:uiPriority w:val="4"/>
    <w:qFormat/>
    <w:rsid w:val="00F231A4"/>
    <w:rPr>
      <w:b/>
      <w:bCs/>
    </w:rPr>
  </w:style>
  <w:style w:type="paragraph" w:styleId="ListParagraph">
    <w:name w:val="List Paragraph"/>
    <w:basedOn w:val="Normal"/>
    <w:uiPriority w:val="6"/>
    <w:qFormat/>
    <w:rsid w:val="00F231A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F231A4"/>
  </w:style>
  <w:style w:type="paragraph" w:styleId="EndnoteText">
    <w:name w:val="endnote text"/>
    <w:basedOn w:val="Normal"/>
    <w:link w:val="EndnoteTextChar"/>
    <w:uiPriority w:val="10"/>
    <w:rsid w:val="00F231A4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F231A4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F231A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F231A4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F231A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C943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9C8B8859ED4D12A3E1B37311BB8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5F1DE-9D20-4306-8445-753E59C44DCE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13E4E090CC04D128C9E2E2B4166B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A68022-0A02-426C-AFC7-89E8F3AC573D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F2B34E5F1C44F89911DDB1DBFB54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DD1E83-54B4-40E7-B1F3-D5B45534C3DF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BF77806D3A84E0AAC29664D2FC50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4DA174-0295-49E1-8643-0831A766D64E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7C29363D1364F72A6E96D522D7A7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3F652-43CB-4F3D-9762-98301B653E7B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D8A0D54E1F54DC6B8D34558BE285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15C41-40D9-49DC-AE4E-A544595E8097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C48DBD1E7674C5A8E7C81DAA8505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89CB26-F39A-4AE3-B03F-DDA757425C6F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629313A2D7048D3B40B6C61E5D42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76B5D9-58AE-4EB4-B2A2-947E02293B2D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4CB7CC3EB2C4DE4855A41E04F7ED5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30ED18-C770-444C-9E45-5BEE26944B30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F675404A8EAF48D38BBAAD740E29FA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D07D8-0523-47A4-85DC-1AD5C1B5606C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C9F66B791E454BA0A77E408110518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4C57BD-FCA3-4EA7-B2B2-0FB73A230B09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1C31642056ED4EA2824A276187248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845D6-2600-444C-8ADD-0FD496192F43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03EF37726A6742EEAEDCE690CAC6F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D442F-EDEE-41DE-BC0A-2128AFDA4AED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63B9846893EE4CA7AA086DB5C0F42E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E7EF3-6F47-44B1-82E0-BEC7F7381D73}"/>
      </w:docPartPr>
      <w:docPartBody>
        <w:p w:rsidR="00F1759F" w:rsidRDefault="00F1759F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1F"/>
    <w:rsid w:val="00026AB0"/>
    <w:rsid w:val="00037F3F"/>
    <w:rsid w:val="00047BC0"/>
    <w:rsid w:val="000502C5"/>
    <w:rsid w:val="0006135A"/>
    <w:rsid w:val="000B7A89"/>
    <w:rsid w:val="000D2310"/>
    <w:rsid w:val="000E2948"/>
    <w:rsid w:val="00130DA7"/>
    <w:rsid w:val="00143D3F"/>
    <w:rsid w:val="00173762"/>
    <w:rsid w:val="0018142F"/>
    <w:rsid w:val="001E55DE"/>
    <w:rsid w:val="001F69A4"/>
    <w:rsid w:val="002030FD"/>
    <w:rsid w:val="00237770"/>
    <w:rsid w:val="002536AE"/>
    <w:rsid w:val="0031378A"/>
    <w:rsid w:val="003C4B72"/>
    <w:rsid w:val="00424D73"/>
    <w:rsid w:val="00451EB3"/>
    <w:rsid w:val="0047788F"/>
    <w:rsid w:val="004A156B"/>
    <w:rsid w:val="005D3A66"/>
    <w:rsid w:val="00610340"/>
    <w:rsid w:val="00637ECE"/>
    <w:rsid w:val="0069131B"/>
    <w:rsid w:val="006C3976"/>
    <w:rsid w:val="006F410E"/>
    <w:rsid w:val="007648B9"/>
    <w:rsid w:val="007656B9"/>
    <w:rsid w:val="00767AC4"/>
    <w:rsid w:val="00787EB2"/>
    <w:rsid w:val="00791A40"/>
    <w:rsid w:val="007B2B17"/>
    <w:rsid w:val="007F399B"/>
    <w:rsid w:val="00845861"/>
    <w:rsid w:val="00854DDD"/>
    <w:rsid w:val="008630FA"/>
    <w:rsid w:val="008909DC"/>
    <w:rsid w:val="008A52A9"/>
    <w:rsid w:val="00946F3D"/>
    <w:rsid w:val="00954B60"/>
    <w:rsid w:val="00A82D0F"/>
    <w:rsid w:val="00B5487D"/>
    <w:rsid w:val="00B64465"/>
    <w:rsid w:val="00BA59A4"/>
    <w:rsid w:val="00C37A29"/>
    <w:rsid w:val="00C65BE6"/>
    <w:rsid w:val="00C86643"/>
    <w:rsid w:val="00CC131D"/>
    <w:rsid w:val="00CF562F"/>
    <w:rsid w:val="00D7730E"/>
    <w:rsid w:val="00DA143F"/>
    <w:rsid w:val="00DA58E0"/>
    <w:rsid w:val="00DB5564"/>
    <w:rsid w:val="00DF120D"/>
    <w:rsid w:val="00DF4EC0"/>
    <w:rsid w:val="00E022E1"/>
    <w:rsid w:val="00E44644"/>
    <w:rsid w:val="00E8631F"/>
    <w:rsid w:val="00E9085B"/>
    <w:rsid w:val="00E93A7A"/>
    <w:rsid w:val="00F1759F"/>
    <w:rsid w:val="00F2600D"/>
    <w:rsid w:val="00F5215D"/>
    <w:rsid w:val="00F64B25"/>
    <w:rsid w:val="00F71D23"/>
    <w:rsid w:val="00F820ED"/>
    <w:rsid w:val="00FA7C2C"/>
    <w:rsid w:val="00FE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75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138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49</cp:revision>
  <dcterms:created xsi:type="dcterms:W3CDTF">2024-07-23T19:43:00Z</dcterms:created>
  <dcterms:modified xsi:type="dcterms:W3CDTF">2025-01-11T08:29:00Z</dcterms:modified>
</cp:coreProperties>
</file>