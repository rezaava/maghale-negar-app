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565B" w14:textId="4954C600" w:rsidR="00A52119" w:rsidRPr="00131E06" w:rsidRDefault="00A52119" w:rsidP="00131E06">
      <w:pPr>
        <w:spacing w:before="0" w:beforeAutospacing="0" w:after="0" w:afterAutospacing="0" w:line="240" w:lineRule="auto"/>
        <w:contextualSpacing/>
        <w:jc w:val="center"/>
        <w:rPr>
          <w:b/>
          <w:bCs/>
          <w:sz w:val="34"/>
          <w:szCs w:val="34"/>
          <w:u w:val="single"/>
        </w:rPr>
      </w:pPr>
      <w:r w:rsidRPr="00131E06">
        <w:rPr>
          <w:rFonts w:hint="cs"/>
          <w:b/>
          <w:bCs/>
          <w:sz w:val="34"/>
          <w:szCs w:val="34"/>
          <w:u w:val="single"/>
          <w:rtl/>
          <w:lang w:bidi="fa-IR"/>
        </w:rPr>
        <w:t xml:space="preserve">تعهد نامه اصالت </w:t>
      </w:r>
      <w:sdt>
        <w:sdtPr>
          <w:rPr>
            <w:rFonts w:hint="cs"/>
            <w:b/>
            <w:bCs/>
            <w:sz w:val="34"/>
            <w:szCs w:val="34"/>
            <w:u w:val="single"/>
            <w:rtl/>
          </w:rPr>
          <w:tag w:val="_field_Type_Fa"/>
          <w:id w:val="-56175418"/>
          <w:placeholder>
            <w:docPart w:val="6C9AF607310146D1A6DFD565055A9EC1"/>
          </w:placeholder>
        </w:sdtPr>
        <w:sdtEndPr/>
        <w:sdtContent>
          <w:r w:rsidR="001D4411" w:rsidRPr="00131E06">
            <w:rPr>
              <w:b/>
              <w:bCs/>
              <w:sz w:val="34"/>
              <w:szCs w:val="34"/>
              <w:u w:val="single"/>
              <w:rtl/>
            </w:rPr>
            <w:t>نوع سند</w:t>
          </w:r>
        </w:sdtContent>
      </w:sdt>
      <w:r w:rsidRPr="00131E06">
        <w:rPr>
          <w:rFonts w:hint="cs"/>
          <w:b/>
          <w:bCs/>
          <w:sz w:val="34"/>
          <w:szCs w:val="34"/>
          <w:u w:val="single"/>
          <w:rtl/>
        </w:rPr>
        <w:t xml:space="preserve"> </w:t>
      </w:r>
      <w:sdt>
        <w:sdtPr>
          <w:rPr>
            <w:b/>
            <w:bCs/>
            <w:sz w:val="34"/>
            <w:szCs w:val="34"/>
            <w:u w:val="single"/>
            <w:rtl/>
          </w:rPr>
          <w:tag w:val="_field_AcademicDegree_Fa"/>
          <w:id w:val="2127507759"/>
          <w:placeholder>
            <w:docPart w:val="3E2ED4593C454D2E81F48EE751F13B6E"/>
          </w:placeholder>
        </w:sdtPr>
        <w:sdtEndPr>
          <w:rPr>
            <w:rFonts w:hint="cs"/>
          </w:rPr>
        </w:sdtEndPr>
        <w:sdtContent>
          <w:r w:rsidR="001D4411" w:rsidRPr="00131E06">
            <w:rPr>
              <w:b/>
              <w:bCs/>
              <w:sz w:val="34"/>
              <w:szCs w:val="34"/>
              <w:u w:val="single"/>
              <w:rtl/>
            </w:rPr>
            <w:t>مقطع</w:t>
          </w:r>
        </w:sdtContent>
      </w:sdt>
    </w:p>
    <w:p w14:paraId="57FC15A7" w14:textId="77777777" w:rsidR="00DE45A6" w:rsidRDefault="00DE45A6" w:rsidP="00131E06">
      <w:pPr>
        <w:spacing w:before="0" w:beforeAutospacing="0" w:after="0" w:afterAutospacing="0" w:line="240" w:lineRule="auto"/>
        <w:rPr>
          <w:sz w:val="24"/>
          <w:szCs w:val="24"/>
          <w:rtl/>
          <w:lang w:bidi="fa-IR"/>
        </w:rPr>
      </w:pPr>
    </w:p>
    <w:p w14:paraId="5B4816B3" w14:textId="77777777" w:rsidR="00731BE1" w:rsidRPr="00731BE1" w:rsidRDefault="00731BE1" w:rsidP="00131E06">
      <w:pPr>
        <w:spacing w:before="0" w:beforeAutospacing="0" w:after="0" w:afterAutospacing="0" w:line="240" w:lineRule="auto"/>
        <w:rPr>
          <w:sz w:val="24"/>
          <w:szCs w:val="24"/>
          <w:rtl/>
          <w:lang w:bidi="fa-IR"/>
        </w:rPr>
      </w:pPr>
    </w:p>
    <w:p w14:paraId="7BADD195" w14:textId="0793B990" w:rsidR="00A52119" w:rsidRPr="00731BE1" w:rsidRDefault="00A52119" w:rsidP="00131E06">
      <w:pPr>
        <w:spacing w:before="0" w:beforeAutospacing="0" w:after="0" w:afterAutospacing="0" w:line="240" w:lineRule="auto"/>
        <w:contextualSpacing/>
        <w:rPr>
          <w:b/>
          <w:bCs/>
          <w:sz w:val="24"/>
          <w:szCs w:val="24"/>
          <w:rtl/>
        </w:rPr>
      </w:pPr>
      <w:r w:rsidRPr="00731BE1">
        <w:rPr>
          <w:rFonts w:hint="cs"/>
          <w:b/>
          <w:bCs/>
          <w:sz w:val="24"/>
          <w:szCs w:val="24"/>
          <w:rtl/>
          <w:lang w:bidi="fa-IR"/>
        </w:rPr>
        <w:t>اینجانب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: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sdt>
        <w:sdtPr>
          <w:rPr>
            <w:rFonts w:hint="cs"/>
            <w:b/>
            <w:bCs/>
            <w:sz w:val="24"/>
            <w:szCs w:val="24"/>
            <w:rtl/>
            <w:lang w:bidi="fa-IR"/>
          </w:rPr>
          <w:tag w:val="_field_Author_Fa"/>
          <w:id w:val="-832912102"/>
          <w:placeholder>
            <w:docPart w:val="A04C548368234F66AEE2F9292978EB11"/>
          </w:placeholder>
        </w:sdtPr>
        <w:sdtEndPr/>
        <w:sdtContent>
          <w:r w:rsidR="001D4411" w:rsidRPr="00731BE1">
            <w:rPr>
              <w:b/>
              <w:bCs/>
              <w:sz w:val="24"/>
              <w:szCs w:val="24"/>
              <w:rtl/>
              <w:lang w:bidi="fa-IR"/>
            </w:rPr>
            <w:t>نام</w:t>
          </w:r>
          <w:r w:rsidR="00371B0A">
            <w:rPr>
              <w:b/>
              <w:bCs/>
              <w:sz w:val="24"/>
              <w:szCs w:val="24"/>
              <w:rtl/>
              <w:lang w:bidi="fa-IR"/>
            </w:rPr>
            <w:t xml:space="preserve"> </w:t>
          </w:r>
          <w:r w:rsidR="001D4411" w:rsidRPr="00731BE1">
            <w:rPr>
              <w:b/>
              <w:bCs/>
              <w:sz w:val="24"/>
              <w:szCs w:val="24"/>
              <w:rtl/>
              <w:lang w:bidi="fa-IR"/>
            </w:rPr>
            <w:t>نگارنده</w:t>
          </w:r>
        </w:sdtContent>
      </w:sdt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دانشجوی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  <w:lang w:bidi="fa-IR"/>
        </w:rPr>
        <w:t>مقطع</w:t>
      </w:r>
      <w:r w:rsidR="00371B0A">
        <w:rPr>
          <w:b/>
          <w:bCs/>
          <w:rtl/>
        </w:rPr>
        <w:t xml:space="preserve"> </w:t>
      </w:r>
      <w:sdt>
        <w:sdtPr>
          <w:rPr>
            <w:b/>
            <w:bCs/>
            <w:sz w:val="24"/>
            <w:szCs w:val="24"/>
            <w:rtl/>
          </w:rPr>
          <w:tag w:val="_field_AcademicDegree_Fa"/>
          <w:id w:val="1315831310"/>
          <w:placeholder>
            <w:docPart w:val="FA9A6984A598477BBF9DC662D744FD25"/>
          </w:placeholder>
        </w:sdtPr>
        <w:sdtEndPr>
          <w:rPr>
            <w:rFonts w:hint="cs"/>
          </w:rPr>
        </w:sdtEndPr>
        <w:sdtContent>
          <w:r w:rsidR="001D4411" w:rsidRPr="00731BE1">
            <w:rPr>
              <w:b/>
              <w:bCs/>
              <w:sz w:val="24"/>
              <w:szCs w:val="24"/>
              <w:rtl/>
            </w:rPr>
            <w:t>مقطع</w:t>
          </w:r>
        </w:sdtContent>
      </w:sdt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  <w:lang w:bidi="fa-IR"/>
        </w:rPr>
        <w:t>در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  <w:lang w:bidi="fa-IR"/>
        </w:rPr>
        <w:t>رشته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: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sdt>
        <w:sdtPr>
          <w:rPr>
            <w:b/>
            <w:bCs/>
            <w:sz w:val="24"/>
            <w:szCs w:val="24"/>
            <w:rtl/>
          </w:rPr>
          <w:tag w:val="_field_FieldOfStudy_Fa"/>
          <w:id w:val="1751541945"/>
          <w:placeholder>
            <w:docPart w:val="4AA0E422696C4D098C0400CF9295DBCE"/>
          </w:placeholder>
        </w:sdtPr>
        <w:sdtEndPr>
          <w:rPr>
            <w:rFonts w:hint="cs"/>
          </w:rPr>
        </w:sdtEndPr>
        <w:sdtContent>
          <w:r w:rsidR="001D4411" w:rsidRPr="00731BE1">
            <w:rPr>
              <w:b/>
              <w:bCs/>
              <w:sz w:val="24"/>
              <w:szCs w:val="24"/>
              <w:rtl/>
            </w:rPr>
            <w:t>رشته</w:t>
          </w:r>
          <w:r w:rsidR="00371B0A">
            <w:rPr>
              <w:b/>
              <w:bCs/>
              <w:sz w:val="24"/>
              <w:szCs w:val="24"/>
              <w:rtl/>
            </w:rPr>
            <w:t xml:space="preserve"> </w:t>
          </w:r>
          <w:r w:rsidR="001D4411" w:rsidRPr="00731BE1">
            <w:rPr>
              <w:b/>
              <w:bCs/>
              <w:sz w:val="24"/>
              <w:szCs w:val="24"/>
              <w:rtl/>
            </w:rPr>
            <w:t>تحص</w:t>
          </w:r>
          <w:r w:rsidR="001D4411" w:rsidRPr="00731BE1">
            <w:rPr>
              <w:rFonts w:hint="cs"/>
              <w:b/>
              <w:bCs/>
              <w:sz w:val="24"/>
              <w:szCs w:val="24"/>
              <w:rtl/>
            </w:rPr>
            <w:t>ی</w:t>
          </w:r>
          <w:r w:rsidR="001D4411" w:rsidRPr="00731BE1">
            <w:rPr>
              <w:rFonts w:hint="eastAsia"/>
              <w:b/>
              <w:bCs/>
              <w:sz w:val="24"/>
              <w:szCs w:val="24"/>
              <w:rtl/>
            </w:rPr>
            <w:t>ل</w:t>
          </w:r>
          <w:r w:rsidR="001D4411" w:rsidRPr="00731BE1">
            <w:rPr>
              <w:rFonts w:hint="cs"/>
              <w:b/>
              <w:bCs/>
              <w:sz w:val="24"/>
              <w:szCs w:val="24"/>
              <w:rtl/>
            </w:rPr>
            <w:t>ی</w:t>
          </w:r>
        </w:sdtContent>
      </w:sdt>
      <w:r w:rsidR="00371B0A">
        <w:rPr>
          <w:rFonts w:hint="cs"/>
          <w:b/>
          <w:bCs/>
          <w:sz w:val="24"/>
          <w:szCs w:val="24"/>
          <w:rtl/>
        </w:rPr>
        <w:t xml:space="preserve">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AreaOfStudy_Title_Fa"/>
          <w:id w:val="35327553"/>
          <w:placeholder>
            <w:docPart w:val="C790B465F2AB48FCA3B7E2E431F41C75"/>
          </w:placeholder>
        </w:sdtPr>
        <w:sdtEndPr/>
        <w:sdtContent>
          <w:r w:rsidR="00131E06" w:rsidRPr="00731BE1">
            <w:rPr>
              <w:rFonts w:hint="cs"/>
              <w:b/>
              <w:bCs/>
              <w:sz w:val="24"/>
              <w:szCs w:val="24"/>
              <w:rtl/>
            </w:rPr>
            <w:t>گرایش:</w:t>
          </w:r>
        </w:sdtContent>
      </w:sdt>
      <w:r w:rsidR="00371B0A">
        <w:rPr>
          <w:rFonts w:hint="cs"/>
          <w:b/>
          <w:bCs/>
          <w:sz w:val="24"/>
          <w:szCs w:val="24"/>
          <w:rtl/>
        </w:rPr>
        <w:t xml:space="preserve">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AreaOfStudy_Fa"/>
          <w:id w:val="-1790345780"/>
          <w:placeholder>
            <w:docPart w:val="122488B3B03E465B8690397C297A457E"/>
          </w:placeholder>
        </w:sdtPr>
        <w:sdtEndPr/>
        <w:sdtContent>
          <w:r w:rsidR="00131E06" w:rsidRPr="00731BE1">
            <w:rPr>
              <w:rFonts w:hint="cs"/>
              <w:b/>
              <w:bCs/>
              <w:sz w:val="24"/>
              <w:szCs w:val="24"/>
              <w:rtl/>
            </w:rPr>
            <w:t>گرایش</w:t>
          </w:r>
        </w:sdtContent>
      </w:sdt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به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شماره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دانشجویي:</w:t>
      </w:r>
      <w:r w:rsidR="00371B0A">
        <w:rPr>
          <w:b/>
          <w:bCs/>
          <w:sz w:val="24"/>
          <w:szCs w:val="24"/>
          <w:rtl/>
          <w:lang w:bidi="fa-IR"/>
        </w:rPr>
        <w:t xml:space="preserve">  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>و</w:t>
      </w:r>
      <w:r w:rsidR="00371B0A"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 xml:space="preserve">کد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Type_Fa"/>
          <w:id w:val="1659263526"/>
          <w:placeholder>
            <w:docPart w:val="5CE956E5C8F34F889AD6DEA3392D3EB8"/>
          </w:placeholder>
        </w:sdtPr>
        <w:sdtEndPr/>
        <w:sdtContent>
          <w:r w:rsidR="00131E06" w:rsidRPr="00731BE1">
            <w:rPr>
              <w:b/>
              <w:bCs/>
              <w:sz w:val="24"/>
              <w:szCs w:val="24"/>
              <w:rtl/>
            </w:rPr>
            <w:t>نوع سند</w:t>
          </w:r>
        </w:sdtContent>
      </w:sdt>
      <w:r w:rsidR="00131E06" w:rsidRPr="00731BE1">
        <w:rPr>
          <w:rFonts w:hint="cs"/>
          <w:b/>
          <w:bCs/>
          <w:sz w:val="24"/>
          <w:szCs w:val="24"/>
          <w:rtl/>
        </w:rPr>
        <w:t>:</w:t>
      </w:r>
      <w:r w:rsidR="00131E06" w:rsidRPr="00731BE1">
        <w:rPr>
          <w:b/>
          <w:bCs/>
          <w:sz w:val="24"/>
          <w:szCs w:val="24"/>
          <w:rtl/>
        </w:rPr>
        <w:tab/>
      </w:r>
      <w:r w:rsidR="00131E06" w:rsidRPr="00731BE1">
        <w:rPr>
          <w:b/>
          <w:bCs/>
          <w:sz w:val="24"/>
          <w:szCs w:val="24"/>
          <w:rtl/>
        </w:rPr>
        <w:tab/>
      </w:r>
      <w:r w:rsidR="00131E06" w:rsidRPr="00731BE1">
        <w:rPr>
          <w:b/>
          <w:bCs/>
          <w:sz w:val="24"/>
          <w:szCs w:val="24"/>
          <w:rtl/>
        </w:rPr>
        <w:tab/>
      </w:r>
      <w:r w:rsidR="00131E06" w:rsidRPr="00731BE1">
        <w:rPr>
          <w:rFonts w:hint="cs"/>
          <w:b/>
          <w:bCs/>
          <w:sz w:val="24"/>
          <w:szCs w:val="24"/>
          <w:rtl/>
          <w:lang w:bidi="fa-IR"/>
        </w:rPr>
        <w:t xml:space="preserve"> ک</w:t>
      </w:r>
      <w:r w:rsidRPr="00731BE1">
        <w:rPr>
          <w:rFonts w:hint="cs"/>
          <w:b/>
          <w:bCs/>
          <w:sz w:val="24"/>
          <w:szCs w:val="24"/>
          <w:rtl/>
        </w:rPr>
        <w:t>ه در تاریخ</w:t>
      </w:r>
      <w:r w:rsidR="00131E06" w:rsidRPr="00731BE1">
        <w:rPr>
          <w:rFonts w:hint="cs"/>
          <w:b/>
          <w:bCs/>
          <w:sz w:val="24"/>
          <w:szCs w:val="24"/>
          <w:rtl/>
        </w:rPr>
        <w:t>:</w:t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rFonts w:hint="cs"/>
          <w:b/>
          <w:bCs/>
          <w:sz w:val="24"/>
          <w:szCs w:val="24"/>
          <w:rtl/>
        </w:rPr>
        <w:t xml:space="preserve"> از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Type_Fa"/>
          <w:id w:val="912582216"/>
          <w:placeholder>
            <w:docPart w:val="6E863B15C25D4E558500DF754697FF4E"/>
          </w:placeholder>
        </w:sdtPr>
        <w:sdtEndPr/>
        <w:sdtContent>
          <w:r w:rsidR="001D4411" w:rsidRPr="00731BE1">
            <w:rPr>
              <w:b/>
              <w:bCs/>
              <w:sz w:val="24"/>
              <w:szCs w:val="24"/>
              <w:rtl/>
            </w:rPr>
            <w:t>نوع سند</w:t>
          </w:r>
        </w:sdtContent>
      </w:sdt>
      <w:r w:rsidRPr="00731BE1">
        <w:rPr>
          <w:rFonts w:hint="cs"/>
          <w:b/>
          <w:bCs/>
          <w:sz w:val="24"/>
          <w:szCs w:val="24"/>
          <w:rtl/>
        </w:rPr>
        <w:t xml:space="preserve"> خود تحت عنوان: </w:t>
      </w:r>
      <w:sdt>
        <w:sdtPr>
          <w:rPr>
            <w:b/>
            <w:bCs/>
            <w:sz w:val="24"/>
            <w:szCs w:val="24"/>
            <w:rtl/>
          </w:rPr>
          <w:tag w:val="_field_Title_Fa"/>
          <w:id w:val="-1844854484"/>
          <w:placeholder>
            <w:docPart w:val="78F9C6DD2B644224AD6D53EDCCE0337A"/>
          </w:placeholder>
        </w:sdtPr>
        <w:sdtEndPr/>
        <w:sdtContent>
          <w:r w:rsidR="001D4411" w:rsidRPr="00731BE1">
            <w:rPr>
              <w:b/>
              <w:bCs/>
              <w:sz w:val="24"/>
              <w:szCs w:val="24"/>
              <w:rtl/>
            </w:rPr>
            <w:t>عنوان</w:t>
          </w:r>
        </w:sdtContent>
      </w:sdt>
    </w:p>
    <w:p w14:paraId="44F0C699" w14:textId="6D76AAD6" w:rsidR="00A52119" w:rsidRPr="00731BE1" w:rsidRDefault="00A52119" w:rsidP="00131E06">
      <w:pPr>
        <w:spacing w:before="0" w:beforeAutospacing="0" w:after="0" w:afterAutospacing="0" w:line="240" w:lineRule="auto"/>
        <w:contextualSpacing/>
        <w:rPr>
          <w:b/>
          <w:bCs/>
          <w:sz w:val="24"/>
          <w:szCs w:val="24"/>
          <w:rtl/>
        </w:rPr>
      </w:pPr>
      <w:r w:rsidRPr="00731BE1">
        <w:rPr>
          <w:rFonts w:hint="cs"/>
          <w:b/>
          <w:bCs/>
          <w:sz w:val="24"/>
          <w:szCs w:val="24"/>
          <w:rtl/>
        </w:rPr>
        <w:t>با کسب نمره</w:t>
      </w:r>
      <w:r w:rsidR="00131E06" w:rsidRPr="00731BE1">
        <w:rPr>
          <w:rFonts w:hint="cs"/>
          <w:b/>
          <w:bCs/>
          <w:sz w:val="24"/>
          <w:szCs w:val="24"/>
          <w:rtl/>
        </w:rPr>
        <w:t>:</w:t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rFonts w:hint="cs"/>
          <w:b/>
          <w:bCs/>
          <w:sz w:val="24"/>
          <w:szCs w:val="24"/>
          <w:rtl/>
        </w:rPr>
        <w:t>و درجه</w:t>
      </w:r>
      <w:r w:rsidR="00131E06" w:rsidRPr="00731BE1">
        <w:rPr>
          <w:rFonts w:hint="cs"/>
          <w:b/>
          <w:bCs/>
          <w:sz w:val="24"/>
          <w:szCs w:val="24"/>
          <w:rtl/>
        </w:rPr>
        <w:t>:</w:t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b/>
          <w:bCs/>
          <w:sz w:val="24"/>
          <w:szCs w:val="24"/>
          <w:rtl/>
        </w:rPr>
        <w:tab/>
      </w:r>
      <w:r w:rsidRPr="00731BE1">
        <w:rPr>
          <w:rFonts w:hint="cs"/>
          <w:b/>
          <w:bCs/>
          <w:sz w:val="24"/>
          <w:szCs w:val="24"/>
          <w:rtl/>
        </w:rPr>
        <w:t>دفاع نموده ام بدینوسیله متعهد می‌شوم:</w:t>
      </w:r>
    </w:p>
    <w:p w14:paraId="7C44E3EA" w14:textId="2FE2B870" w:rsidR="00A52119" w:rsidRPr="00731BE1" w:rsidRDefault="00A52119" w:rsidP="00131E06">
      <w:pPr>
        <w:pStyle w:val="ListParagraph"/>
        <w:numPr>
          <w:ilvl w:val="0"/>
          <w:numId w:val="11"/>
        </w:numPr>
        <w:spacing w:before="0" w:beforeAutospacing="0" w:after="0" w:afterAutospacing="0" w:line="240" w:lineRule="auto"/>
        <w:rPr>
          <w:b/>
          <w:bCs/>
          <w:sz w:val="24"/>
          <w:szCs w:val="24"/>
        </w:rPr>
      </w:pPr>
      <w:r w:rsidRPr="00731BE1">
        <w:rPr>
          <w:rFonts w:hint="cs"/>
          <w:b/>
          <w:bCs/>
          <w:sz w:val="24"/>
          <w:szCs w:val="24"/>
          <w:rtl/>
        </w:rPr>
        <w:t>این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Type_Fa"/>
          <w:id w:val="1458767391"/>
          <w:placeholder>
            <w:docPart w:val="A8E3C142F92B4C6889F4FBE20A91D0EB"/>
          </w:placeholder>
        </w:sdtPr>
        <w:sdtEndPr/>
        <w:sdtContent>
          <w:r w:rsidR="001D4411" w:rsidRPr="00731BE1">
            <w:rPr>
              <w:b/>
              <w:bCs/>
              <w:sz w:val="24"/>
              <w:szCs w:val="24"/>
              <w:rtl/>
            </w:rPr>
            <w:t>نوع</w:t>
          </w:r>
          <w:r w:rsidR="00371B0A">
            <w:rPr>
              <w:b/>
              <w:bCs/>
              <w:sz w:val="24"/>
              <w:szCs w:val="24"/>
              <w:rtl/>
            </w:rPr>
            <w:t xml:space="preserve"> </w:t>
          </w:r>
          <w:r w:rsidR="001D4411" w:rsidRPr="00731BE1">
            <w:rPr>
              <w:b/>
              <w:bCs/>
              <w:sz w:val="24"/>
              <w:szCs w:val="24"/>
              <w:rtl/>
            </w:rPr>
            <w:t>سند</w:t>
          </w:r>
        </w:sdtContent>
      </w:sdt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حاصل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تحقیق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پژوهش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انجام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شده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توسط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اینجانب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بوده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مواردی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که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دستاوردهای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علمی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پژوهشی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دیگران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(اعم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پایان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نامه،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کتاب،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مقاله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و...)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استفاده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نموده‌ام،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مطابق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ضوابط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رویه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های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موجود،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نام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منبع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مورد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استفاده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سایر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مشخصات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آن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را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در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فهرست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ذکر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درج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0F6F56" w:rsidRPr="00731BE1">
        <w:rPr>
          <w:rFonts w:hint="cs"/>
          <w:b/>
          <w:bCs/>
          <w:sz w:val="24"/>
          <w:szCs w:val="24"/>
          <w:rtl/>
        </w:rPr>
        <w:t>کرده‌ام.</w:t>
      </w:r>
    </w:p>
    <w:p w14:paraId="471C671F" w14:textId="090D4E01" w:rsidR="000F6F56" w:rsidRPr="00731BE1" w:rsidRDefault="000F6F56" w:rsidP="00131E06">
      <w:pPr>
        <w:pStyle w:val="ListParagraph"/>
        <w:numPr>
          <w:ilvl w:val="0"/>
          <w:numId w:val="11"/>
        </w:numPr>
        <w:spacing w:before="0" w:beforeAutospacing="0" w:after="0" w:afterAutospacing="0" w:line="240" w:lineRule="auto"/>
        <w:rPr>
          <w:b/>
          <w:bCs/>
          <w:sz w:val="24"/>
          <w:szCs w:val="24"/>
        </w:rPr>
      </w:pPr>
      <w:r w:rsidRPr="00731BE1">
        <w:rPr>
          <w:rFonts w:hint="cs"/>
          <w:b/>
          <w:bCs/>
          <w:sz w:val="24"/>
          <w:szCs w:val="24"/>
          <w:rtl/>
        </w:rPr>
        <w:t>این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Type_Fa"/>
          <w:id w:val="701369332"/>
          <w:placeholder>
            <w:docPart w:val="B4BD9FAAD65F498E981B72FC0C6011E0"/>
          </w:placeholder>
        </w:sdtPr>
        <w:sdtEndPr/>
        <w:sdtContent>
          <w:r w:rsidR="001D4411" w:rsidRPr="00731BE1">
            <w:rPr>
              <w:b/>
              <w:bCs/>
              <w:sz w:val="24"/>
              <w:szCs w:val="24"/>
              <w:rtl/>
            </w:rPr>
            <w:t>نوع</w:t>
          </w:r>
          <w:r w:rsidR="00371B0A">
            <w:rPr>
              <w:b/>
              <w:bCs/>
              <w:sz w:val="24"/>
              <w:szCs w:val="24"/>
              <w:rtl/>
            </w:rPr>
            <w:t xml:space="preserve"> </w:t>
          </w:r>
          <w:r w:rsidR="001D4411" w:rsidRPr="00731BE1">
            <w:rPr>
              <w:b/>
              <w:bCs/>
              <w:sz w:val="24"/>
              <w:szCs w:val="24"/>
              <w:rtl/>
            </w:rPr>
            <w:t>سند</w:t>
          </w:r>
        </w:sdtContent>
      </w:sdt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قبلاً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برای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دریافت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هیچ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مدرک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تحصیلی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(هم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سطح،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پایین‌تر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یا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بالاتر)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سایر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دانشگاه‌ها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مؤسسات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آموزش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عالی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ارائه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نشده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است.</w:t>
      </w:r>
    </w:p>
    <w:p w14:paraId="16B50151" w14:textId="272C0881" w:rsidR="000F6F56" w:rsidRPr="00731BE1" w:rsidRDefault="000F6F56" w:rsidP="00131E06">
      <w:pPr>
        <w:pStyle w:val="ListParagraph"/>
        <w:numPr>
          <w:ilvl w:val="0"/>
          <w:numId w:val="11"/>
        </w:numPr>
        <w:spacing w:before="0" w:beforeAutospacing="0" w:after="0" w:afterAutospacing="0" w:line="240" w:lineRule="auto"/>
        <w:rPr>
          <w:b/>
          <w:bCs/>
          <w:sz w:val="24"/>
          <w:szCs w:val="24"/>
        </w:rPr>
      </w:pPr>
      <w:r w:rsidRPr="00731BE1">
        <w:rPr>
          <w:rFonts w:hint="cs"/>
          <w:b/>
          <w:bCs/>
          <w:sz w:val="24"/>
          <w:szCs w:val="24"/>
          <w:rtl/>
        </w:rPr>
        <w:t>چنانچه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بعد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فراغت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تحصیل،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قصد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استفاده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هر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گونه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بهره‌برداری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اعم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چاپ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کتاب،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ثبت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اختراع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و....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این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sdt>
        <w:sdtPr>
          <w:rPr>
            <w:rFonts w:hint="cs"/>
            <w:b/>
            <w:bCs/>
            <w:sz w:val="24"/>
            <w:szCs w:val="24"/>
            <w:rtl/>
          </w:rPr>
          <w:tag w:val="_field_Type_Fa"/>
          <w:id w:val="1907488111"/>
          <w:placeholder>
            <w:docPart w:val="17A4F03711064CEC9DF49F14335714A3"/>
          </w:placeholder>
        </w:sdtPr>
        <w:sdtEndPr/>
        <w:sdtContent>
          <w:r w:rsidR="001D4411" w:rsidRPr="00731BE1">
            <w:rPr>
              <w:b/>
              <w:bCs/>
              <w:sz w:val="24"/>
              <w:szCs w:val="24"/>
              <w:rtl/>
            </w:rPr>
            <w:t>نوع</w:t>
          </w:r>
          <w:r w:rsidR="00371B0A">
            <w:rPr>
              <w:b/>
              <w:bCs/>
              <w:sz w:val="24"/>
              <w:szCs w:val="24"/>
              <w:rtl/>
            </w:rPr>
            <w:t xml:space="preserve"> </w:t>
          </w:r>
          <w:r w:rsidR="001D4411" w:rsidRPr="00731BE1">
            <w:rPr>
              <w:b/>
              <w:bCs/>
              <w:sz w:val="24"/>
              <w:szCs w:val="24"/>
              <w:rtl/>
            </w:rPr>
            <w:t>سند</w:t>
          </w:r>
        </w:sdtContent>
      </w:sdt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داشته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باشم،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حوزه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معاونت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پژوهشی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واحد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مجوزهای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مربوطه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را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اخذ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نمایم.</w:t>
      </w:r>
    </w:p>
    <w:p w14:paraId="34AB7F5D" w14:textId="366B1712" w:rsidR="000F6F56" w:rsidRPr="00731BE1" w:rsidRDefault="000F6F56" w:rsidP="00131E06">
      <w:pPr>
        <w:pStyle w:val="ListParagraph"/>
        <w:numPr>
          <w:ilvl w:val="0"/>
          <w:numId w:val="11"/>
        </w:numPr>
        <w:spacing w:before="0" w:beforeAutospacing="0" w:after="0" w:afterAutospacing="0" w:line="240" w:lineRule="auto"/>
        <w:rPr>
          <w:b/>
          <w:bCs/>
          <w:sz w:val="24"/>
          <w:szCs w:val="24"/>
        </w:rPr>
      </w:pPr>
      <w:r w:rsidRPr="00731BE1">
        <w:rPr>
          <w:rFonts w:hint="cs"/>
          <w:b/>
          <w:bCs/>
          <w:sz w:val="24"/>
          <w:szCs w:val="24"/>
          <w:rtl/>
        </w:rPr>
        <w:t>چنانچه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هر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مقطع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زمانی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خلاف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موارد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فوق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ثابت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شود،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عواقب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ناشی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آن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را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بپذیرم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واحد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دانشگاهی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مجاز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است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با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اینجانب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مطابق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ضوابط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مقررات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رفتار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نموده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در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صورت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ابطال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مدرک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تحصیلی‌ام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هیچگونه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ادعایی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نخواهم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داشت.</w:t>
      </w:r>
    </w:p>
    <w:p w14:paraId="75369668" w14:textId="77777777" w:rsidR="00495E32" w:rsidRPr="00731BE1" w:rsidRDefault="00495E32" w:rsidP="00131E06">
      <w:pPr>
        <w:spacing w:before="0" w:beforeAutospacing="0" w:after="0" w:afterAutospacing="0" w:line="240" w:lineRule="auto"/>
        <w:rPr>
          <w:b/>
          <w:bCs/>
          <w:sz w:val="24"/>
          <w:szCs w:val="24"/>
        </w:rPr>
      </w:pPr>
    </w:p>
    <w:p w14:paraId="3B900881" w14:textId="0B895343" w:rsidR="000F6F56" w:rsidRPr="00731BE1" w:rsidRDefault="000F6F56" w:rsidP="00896436">
      <w:pPr>
        <w:spacing w:before="0" w:beforeAutospacing="0" w:after="0" w:afterAutospacing="0" w:line="240" w:lineRule="auto"/>
        <w:ind w:left="4251"/>
        <w:contextualSpacing/>
        <w:rPr>
          <w:b/>
          <w:bCs/>
          <w:sz w:val="24"/>
          <w:szCs w:val="24"/>
          <w:rtl/>
        </w:rPr>
      </w:pPr>
      <w:r w:rsidRPr="00731BE1">
        <w:rPr>
          <w:rFonts w:hint="cs"/>
          <w:b/>
          <w:bCs/>
          <w:sz w:val="24"/>
          <w:szCs w:val="24"/>
          <w:rtl/>
        </w:rPr>
        <w:t>نام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خانوادگ</w:t>
      </w:r>
      <w:r w:rsidR="00896436" w:rsidRPr="00731BE1">
        <w:rPr>
          <w:rFonts w:hint="cs"/>
          <w:b/>
          <w:bCs/>
          <w:sz w:val="24"/>
          <w:szCs w:val="24"/>
          <w:rtl/>
        </w:rPr>
        <w:t>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دانشجو</w:t>
      </w:r>
    </w:p>
    <w:p w14:paraId="18BED552" w14:textId="37E9F870" w:rsidR="00572FCB" w:rsidRPr="00731BE1" w:rsidRDefault="000F6F56" w:rsidP="00896436">
      <w:pPr>
        <w:spacing w:before="0" w:beforeAutospacing="0" w:after="0" w:afterAutospacing="0" w:line="240" w:lineRule="auto"/>
        <w:ind w:left="4251"/>
        <w:contextualSpacing/>
        <w:rPr>
          <w:b/>
          <w:bCs/>
          <w:sz w:val="24"/>
          <w:szCs w:val="24"/>
          <w:rtl/>
        </w:rPr>
      </w:pPr>
      <w:r w:rsidRPr="00731BE1">
        <w:rPr>
          <w:rFonts w:hint="cs"/>
          <w:b/>
          <w:bCs/>
          <w:sz w:val="24"/>
          <w:szCs w:val="24"/>
          <w:rtl/>
        </w:rPr>
        <w:t>تاریخ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امضاء</w:t>
      </w:r>
    </w:p>
    <w:p w14:paraId="084B9D68" w14:textId="77777777" w:rsidR="00896436" w:rsidRPr="00731BE1" w:rsidRDefault="00896436" w:rsidP="00896436">
      <w:pPr>
        <w:spacing w:before="0" w:beforeAutospacing="0" w:after="0" w:afterAutospacing="0" w:line="240" w:lineRule="auto"/>
        <w:contextualSpacing/>
        <w:rPr>
          <w:b/>
          <w:bCs/>
          <w:sz w:val="24"/>
          <w:szCs w:val="24"/>
          <w:rtl/>
        </w:rPr>
      </w:pPr>
    </w:p>
    <w:p w14:paraId="493D88A4" w14:textId="6152D910" w:rsidR="00896436" w:rsidRPr="00731BE1" w:rsidRDefault="00371B0A" w:rsidP="00896436">
      <w:pPr>
        <w:spacing w:before="0" w:beforeAutospacing="0" w:after="0" w:afterAutospacing="0" w:line="240" w:lineRule="auto"/>
        <w:contextualSpacing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دانشجوی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فوق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الذکر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احزار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هویت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شد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و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امضای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ایشان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گواهی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896436" w:rsidRPr="00731BE1">
        <w:rPr>
          <w:rFonts w:hint="cs"/>
          <w:b/>
          <w:bCs/>
          <w:sz w:val="24"/>
          <w:szCs w:val="24"/>
          <w:rtl/>
        </w:rPr>
        <w:t>می‌گردد.</w:t>
      </w:r>
    </w:p>
    <w:p w14:paraId="21E4AF5B" w14:textId="77777777" w:rsidR="00896436" w:rsidRPr="00731BE1" w:rsidRDefault="00896436" w:rsidP="00896436">
      <w:pPr>
        <w:spacing w:before="0" w:beforeAutospacing="0" w:after="0" w:afterAutospacing="0" w:line="240" w:lineRule="auto"/>
        <w:contextualSpacing/>
        <w:rPr>
          <w:b/>
          <w:bCs/>
          <w:sz w:val="24"/>
          <w:szCs w:val="24"/>
          <w:rtl/>
        </w:rPr>
      </w:pPr>
    </w:p>
    <w:p w14:paraId="0B9A6722" w14:textId="77FB7D42" w:rsidR="00896436" w:rsidRPr="00731BE1" w:rsidRDefault="00896436" w:rsidP="00896436">
      <w:pPr>
        <w:spacing w:before="0" w:beforeAutospacing="0" w:after="0" w:afterAutospacing="0" w:line="240" w:lineRule="auto"/>
        <w:ind w:left="4251"/>
        <w:contextualSpacing/>
        <w:rPr>
          <w:b/>
          <w:bCs/>
          <w:sz w:val="24"/>
          <w:szCs w:val="24"/>
          <w:rtl/>
        </w:rPr>
      </w:pPr>
      <w:r w:rsidRPr="00731BE1">
        <w:rPr>
          <w:rFonts w:hint="cs"/>
          <w:b/>
          <w:bCs/>
          <w:sz w:val="24"/>
          <w:szCs w:val="24"/>
          <w:rtl/>
        </w:rPr>
        <w:t>نام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نام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خانوادگی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731BE1" w:rsidRPr="00731BE1">
        <w:rPr>
          <w:rFonts w:hint="cs"/>
          <w:b/>
          <w:bCs/>
          <w:sz w:val="24"/>
          <w:szCs w:val="24"/>
          <w:rtl/>
        </w:rPr>
        <w:t>مدیرپژوهش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="00731BE1" w:rsidRPr="00731BE1">
        <w:rPr>
          <w:rFonts w:hint="cs"/>
          <w:b/>
          <w:bCs/>
          <w:sz w:val="24"/>
          <w:szCs w:val="24"/>
          <w:rtl/>
        </w:rPr>
        <w:t>دانشکده</w:t>
      </w:r>
    </w:p>
    <w:p w14:paraId="61D1E070" w14:textId="153A1E08" w:rsidR="00896436" w:rsidRPr="00731BE1" w:rsidRDefault="00896436" w:rsidP="00896436">
      <w:pPr>
        <w:spacing w:before="0" w:beforeAutospacing="0" w:after="0" w:afterAutospacing="0" w:line="240" w:lineRule="auto"/>
        <w:ind w:left="4251"/>
        <w:contextualSpacing/>
        <w:rPr>
          <w:b/>
          <w:bCs/>
          <w:sz w:val="24"/>
          <w:szCs w:val="24"/>
          <w:rtl/>
        </w:rPr>
      </w:pPr>
      <w:r w:rsidRPr="00731BE1">
        <w:rPr>
          <w:rFonts w:hint="cs"/>
          <w:b/>
          <w:bCs/>
          <w:sz w:val="24"/>
          <w:szCs w:val="24"/>
          <w:rtl/>
        </w:rPr>
        <w:t>تاریخ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و</w:t>
      </w:r>
      <w:r w:rsidR="00371B0A">
        <w:rPr>
          <w:rFonts w:hint="cs"/>
          <w:b/>
          <w:bCs/>
          <w:sz w:val="24"/>
          <w:szCs w:val="24"/>
          <w:rtl/>
        </w:rPr>
        <w:t xml:space="preserve"> </w:t>
      </w:r>
      <w:r w:rsidRPr="00731BE1">
        <w:rPr>
          <w:rFonts w:hint="cs"/>
          <w:b/>
          <w:bCs/>
          <w:sz w:val="24"/>
          <w:szCs w:val="24"/>
          <w:rtl/>
        </w:rPr>
        <w:t>امضاء</w:t>
      </w:r>
    </w:p>
    <w:p w14:paraId="549969CB" w14:textId="77777777" w:rsidR="00896436" w:rsidRPr="00731BE1" w:rsidRDefault="00896436" w:rsidP="00896436">
      <w:pPr>
        <w:spacing w:before="0" w:beforeAutospacing="0" w:after="0" w:afterAutospacing="0" w:line="240" w:lineRule="auto"/>
        <w:contextualSpacing/>
        <w:rPr>
          <w:b/>
          <w:bCs/>
          <w:sz w:val="24"/>
          <w:szCs w:val="24"/>
          <w:rtl/>
        </w:rPr>
      </w:pPr>
    </w:p>
    <w:sectPr w:rsidR="00896436" w:rsidRPr="00731BE1" w:rsidSect="000D64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B182" w14:textId="77777777" w:rsidR="00875704" w:rsidRDefault="00875704" w:rsidP="00D14F55">
      <w:pPr>
        <w:spacing w:before="0" w:after="0"/>
      </w:pPr>
      <w:r>
        <w:separator/>
      </w:r>
    </w:p>
  </w:endnote>
  <w:endnote w:type="continuationSeparator" w:id="0">
    <w:p w14:paraId="57C5888C" w14:textId="77777777" w:rsidR="00875704" w:rsidRDefault="00875704" w:rsidP="00D14F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59A7" w14:textId="77777777" w:rsidR="00D14F55" w:rsidRDefault="00D1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EC5A" w14:textId="3DABAFE7" w:rsidR="00D14F55" w:rsidRPr="00CA4A79" w:rsidRDefault="002C0AF2" w:rsidP="002C0AF2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C166" w14:textId="77777777" w:rsidR="00D14F55" w:rsidRDefault="00D1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1082" w14:textId="77777777" w:rsidR="00875704" w:rsidRDefault="00875704" w:rsidP="00D14F55">
      <w:pPr>
        <w:spacing w:before="0" w:after="0"/>
      </w:pPr>
      <w:r>
        <w:separator/>
      </w:r>
    </w:p>
  </w:footnote>
  <w:footnote w:type="continuationSeparator" w:id="0">
    <w:p w14:paraId="1C677EF6" w14:textId="77777777" w:rsidR="00875704" w:rsidRDefault="00875704" w:rsidP="00D14F5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AEC4" w14:textId="77777777" w:rsidR="00D14F55" w:rsidRDefault="00D1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90BB" w14:textId="1877F0A7" w:rsidR="00D14F55" w:rsidRDefault="00D14F55" w:rsidP="00D14F55">
    <w:pPr>
      <w:pStyle w:val="Header"/>
    </w:pPr>
    <w:r w:rsidRPr="00BA76D7"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B5BF" w14:textId="77777777" w:rsidR="00D14F55" w:rsidRDefault="00D14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2A570C1F"/>
    <w:multiLevelType w:val="hybridMultilevel"/>
    <w:tmpl w:val="55C86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303707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4D3AC4"/>
    <w:rsid w:val="000366E8"/>
    <w:rsid w:val="00062BAD"/>
    <w:rsid w:val="00066590"/>
    <w:rsid w:val="000A24DF"/>
    <w:rsid w:val="000D5AED"/>
    <w:rsid w:val="000D646E"/>
    <w:rsid w:val="000E2571"/>
    <w:rsid w:val="000E4F9E"/>
    <w:rsid w:val="000F6F56"/>
    <w:rsid w:val="00102153"/>
    <w:rsid w:val="00110259"/>
    <w:rsid w:val="00124B1C"/>
    <w:rsid w:val="00126363"/>
    <w:rsid w:val="00131E06"/>
    <w:rsid w:val="001563E4"/>
    <w:rsid w:val="00173762"/>
    <w:rsid w:val="00185A42"/>
    <w:rsid w:val="00186440"/>
    <w:rsid w:val="00187C0C"/>
    <w:rsid w:val="00194B79"/>
    <w:rsid w:val="001B7DEF"/>
    <w:rsid w:val="001D4411"/>
    <w:rsid w:val="00205FDD"/>
    <w:rsid w:val="002167DF"/>
    <w:rsid w:val="002516AE"/>
    <w:rsid w:val="0026284B"/>
    <w:rsid w:val="00281377"/>
    <w:rsid w:val="00285049"/>
    <w:rsid w:val="002B154F"/>
    <w:rsid w:val="002C0AF2"/>
    <w:rsid w:val="002E0625"/>
    <w:rsid w:val="0030026D"/>
    <w:rsid w:val="003248B6"/>
    <w:rsid w:val="00352D06"/>
    <w:rsid w:val="00371B0A"/>
    <w:rsid w:val="00377411"/>
    <w:rsid w:val="003A1A5D"/>
    <w:rsid w:val="003A6448"/>
    <w:rsid w:val="003E42C7"/>
    <w:rsid w:val="003F0575"/>
    <w:rsid w:val="00400DF1"/>
    <w:rsid w:val="0040630A"/>
    <w:rsid w:val="00436B94"/>
    <w:rsid w:val="0044177B"/>
    <w:rsid w:val="00462A21"/>
    <w:rsid w:val="00483681"/>
    <w:rsid w:val="004916A6"/>
    <w:rsid w:val="00495E32"/>
    <w:rsid w:val="004C0995"/>
    <w:rsid w:val="004C1E32"/>
    <w:rsid w:val="004D3AC4"/>
    <w:rsid w:val="004D5E84"/>
    <w:rsid w:val="004E5F9E"/>
    <w:rsid w:val="00505209"/>
    <w:rsid w:val="00511FFB"/>
    <w:rsid w:val="0056397C"/>
    <w:rsid w:val="00566AF2"/>
    <w:rsid w:val="00572FCB"/>
    <w:rsid w:val="00597E3C"/>
    <w:rsid w:val="005A4640"/>
    <w:rsid w:val="005B5F70"/>
    <w:rsid w:val="005B774F"/>
    <w:rsid w:val="005E1AC3"/>
    <w:rsid w:val="006203B9"/>
    <w:rsid w:val="006264E7"/>
    <w:rsid w:val="00636DAB"/>
    <w:rsid w:val="00653982"/>
    <w:rsid w:val="0067785B"/>
    <w:rsid w:val="006814EB"/>
    <w:rsid w:val="00691CAA"/>
    <w:rsid w:val="00693014"/>
    <w:rsid w:val="006A2718"/>
    <w:rsid w:val="006B6DE6"/>
    <w:rsid w:val="006C7932"/>
    <w:rsid w:val="006E4B4C"/>
    <w:rsid w:val="0070328B"/>
    <w:rsid w:val="00703D47"/>
    <w:rsid w:val="007052EB"/>
    <w:rsid w:val="00716012"/>
    <w:rsid w:val="00716031"/>
    <w:rsid w:val="007254B4"/>
    <w:rsid w:val="00731BE1"/>
    <w:rsid w:val="00740121"/>
    <w:rsid w:val="00774E69"/>
    <w:rsid w:val="00777B3F"/>
    <w:rsid w:val="00783EDF"/>
    <w:rsid w:val="00795F16"/>
    <w:rsid w:val="007A2596"/>
    <w:rsid w:val="007B65B4"/>
    <w:rsid w:val="007B7BE2"/>
    <w:rsid w:val="007E4D44"/>
    <w:rsid w:val="007F58F3"/>
    <w:rsid w:val="00864129"/>
    <w:rsid w:val="00875704"/>
    <w:rsid w:val="0088321D"/>
    <w:rsid w:val="00896436"/>
    <w:rsid w:val="00897696"/>
    <w:rsid w:val="008B366A"/>
    <w:rsid w:val="008B6338"/>
    <w:rsid w:val="008B6B30"/>
    <w:rsid w:val="008B6C9E"/>
    <w:rsid w:val="008C1F3C"/>
    <w:rsid w:val="008F0E8D"/>
    <w:rsid w:val="008F602D"/>
    <w:rsid w:val="008F749C"/>
    <w:rsid w:val="00911EFD"/>
    <w:rsid w:val="00927D6D"/>
    <w:rsid w:val="00932885"/>
    <w:rsid w:val="00943ECC"/>
    <w:rsid w:val="00957A61"/>
    <w:rsid w:val="009860D5"/>
    <w:rsid w:val="009A1D1F"/>
    <w:rsid w:val="009E5B8E"/>
    <w:rsid w:val="009F328D"/>
    <w:rsid w:val="009F4805"/>
    <w:rsid w:val="009F72FD"/>
    <w:rsid w:val="00A12426"/>
    <w:rsid w:val="00A44406"/>
    <w:rsid w:val="00A46819"/>
    <w:rsid w:val="00A52119"/>
    <w:rsid w:val="00A60151"/>
    <w:rsid w:val="00A832DA"/>
    <w:rsid w:val="00A97F30"/>
    <w:rsid w:val="00AC52B6"/>
    <w:rsid w:val="00AF5DC3"/>
    <w:rsid w:val="00B06A4A"/>
    <w:rsid w:val="00B15B27"/>
    <w:rsid w:val="00B43DF8"/>
    <w:rsid w:val="00B47E7E"/>
    <w:rsid w:val="00B74D5D"/>
    <w:rsid w:val="00BE53C1"/>
    <w:rsid w:val="00C2565F"/>
    <w:rsid w:val="00C407AD"/>
    <w:rsid w:val="00C560F9"/>
    <w:rsid w:val="00C70A0D"/>
    <w:rsid w:val="00C86643"/>
    <w:rsid w:val="00CA0484"/>
    <w:rsid w:val="00CA3D61"/>
    <w:rsid w:val="00CA4A79"/>
    <w:rsid w:val="00CD2147"/>
    <w:rsid w:val="00CE610E"/>
    <w:rsid w:val="00CF015B"/>
    <w:rsid w:val="00CF0C31"/>
    <w:rsid w:val="00CF31C3"/>
    <w:rsid w:val="00CF4D46"/>
    <w:rsid w:val="00D14F55"/>
    <w:rsid w:val="00D2305B"/>
    <w:rsid w:val="00D23CFB"/>
    <w:rsid w:val="00D25110"/>
    <w:rsid w:val="00D26D23"/>
    <w:rsid w:val="00D42146"/>
    <w:rsid w:val="00D46B7C"/>
    <w:rsid w:val="00D938B1"/>
    <w:rsid w:val="00D9456C"/>
    <w:rsid w:val="00DB3AA4"/>
    <w:rsid w:val="00DC0E6C"/>
    <w:rsid w:val="00DD2845"/>
    <w:rsid w:val="00DE45A6"/>
    <w:rsid w:val="00E24FC8"/>
    <w:rsid w:val="00E32BCC"/>
    <w:rsid w:val="00E523EA"/>
    <w:rsid w:val="00E9077D"/>
    <w:rsid w:val="00F11520"/>
    <w:rsid w:val="00F137E7"/>
    <w:rsid w:val="00F376F0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778"/>
  <w15:chartTrackingRefBased/>
  <w15:docId w15:val="{A7BDA651-C28F-4ED0-B83C-56B186D6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B0A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371B0A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71B0A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71B0A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71B0A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71B0A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71B0A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71B0A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71B0A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71B0A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371B0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71B0A"/>
  </w:style>
  <w:style w:type="paragraph" w:styleId="Title">
    <w:name w:val="Title"/>
    <w:basedOn w:val="Normal"/>
    <w:next w:val="Normal"/>
    <w:link w:val="TitleChar"/>
    <w:uiPriority w:val="2"/>
    <w:qFormat/>
    <w:rsid w:val="00371B0A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371B0A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71B0A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71B0A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371B0A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71B0A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71B0A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71B0A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71B0A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71B0A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71B0A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71B0A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71B0A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371B0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71B0A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371B0A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371B0A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71B0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71B0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71B0A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371B0A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71B0A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371B0A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71B0A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71B0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71B0A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71B0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71B0A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371B0A"/>
    <w:rPr>
      <w:i/>
      <w:iCs/>
    </w:rPr>
  </w:style>
  <w:style w:type="character" w:styleId="Strong">
    <w:name w:val="Strong"/>
    <w:basedOn w:val="DefaultParagraphFont"/>
    <w:uiPriority w:val="4"/>
    <w:qFormat/>
    <w:rsid w:val="00371B0A"/>
    <w:rPr>
      <w:b/>
      <w:bCs/>
    </w:rPr>
  </w:style>
  <w:style w:type="paragraph" w:styleId="ListParagraph">
    <w:name w:val="List Paragraph"/>
    <w:basedOn w:val="Normal"/>
    <w:uiPriority w:val="6"/>
    <w:qFormat/>
    <w:rsid w:val="00371B0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71B0A"/>
  </w:style>
  <w:style w:type="paragraph" w:styleId="EndnoteText">
    <w:name w:val="endnote text"/>
    <w:basedOn w:val="Normal"/>
    <w:link w:val="EndnoteTextChar"/>
    <w:uiPriority w:val="10"/>
    <w:rsid w:val="00371B0A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71B0A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71B0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71B0A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71B0A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F58F3"/>
    <w:rPr>
      <w:color w:val="666666"/>
    </w:rPr>
  </w:style>
  <w:style w:type="paragraph" w:styleId="Bibliography">
    <w:name w:val="Bibliography"/>
    <w:basedOn w:val="Normal"/>
    <w:next w:val="Normal"/>
    <w:uiPriority w:val="13"/>
    <w:rsid w:val="00371B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9AF607310146D1A6DFD565055A9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77C00-D363-4E54-80D3-53CA0A9E73F5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E2ED4593C454D2E81F48EE751F13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76671-16F2-43F2-8DDA-64D4DF5F35DF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04C548368234F66AEE2F9292978E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3B04D-3C86-4EF0-B28A-A5D75FC20E67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A9A6984A598477BBF9DC662D744F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A523C-7C0A-4085-A072-197990443F90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AA0E422696C4D098C0400CF9295D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CB5F5-5923-47E4-9685-9AFB5BE5A902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790B465F2AB48FCA3B7E2E431F41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803E2-A9F6-4F6B-87F7-25E1F8C7B477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22488B3B03E465B8690397C297A4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74438-190F-4118-AE26-D239E59CBEA4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CE956E5C8F34F889AD6DEA3392D3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8EC49-1CCB-4FF0-A7CB-F86BD2600FDB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E863B15C25D4E558500DF754697F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919DA-6F8D-49BC-B705-6AE382B6D2FE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8F9C6DD2B644224AD6D53EDCCE03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A3421-36F2-44C6-B05E-C0C46403A372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8E3C142F92B4C6889F4FBE20A91D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AFE24D-5CF7-4FD9-BC38-276D7CF0205F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4BD9FAAD65F498E981B72FC0C601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70015-5B23-4939-9AB3-D29B1D704D95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7A4F03711064CEC9DF49F1433571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995FF-2437-41F6-B642-D9AAF0217623}"/>
      </w:docPartPr>
      <w:docPartBody>
        <w:p w:rsidR="00A0442D" w:rsidRDefault="00A0442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88"/>
    <w:rsid w:val="00036272"/>
    <w:rsid w:val="00037FC2"/>
    <w:rsid w:val="00150457"/>
    <w:rsid w:val="00173762"/>
    <w:rsid w:val="001A1275"/>
    <w:rsid w:val="003C72F5"/>
    <w:rsid w:val="0044177B"/>
    <w:rsid w:val="00583517"/>
    <w:rsid w:val="00703D47"/>
    <w:rsid w:val="00740121"/>
    <w:rsid w:val="00745788"/>
    <w:rsid w:val="00777B3F"/>
    <w:rsid w:val="007B7BE2"/>
    <w:rsid w:val="00853DD5"/>
    <w:rsid w:val="00877F50"/>
    <w:rsid w:val="00890691"/>
    <w:rsid w:val="00912FFB"/>
    <w:rsid w:val="009F328D"/>
    <w:rsid w:val="00A0442D"/>
    <w:rsid w:val="00B15B27"/>
    <w:rsid w:val="00B43DF8"/>
    <w:rsid w:val="00BE53C1"/>
    <w:rsid w:val="00BF0187"/>
    <w:rsid w:val="00C86643"/>
    <w:rsid w:val="00CA0484"/>
    <w:rsid w:val="00D23CFB"/>
    <w:rsid w:val="00D84C34"/>
    <w:rsid w:val="00DD57E4"/>
    <w:rsid w:val="00E9077D"/>
    <w:rsid w:val="00F3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42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96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38</cp:revision>
  <dcterms:created xsi:type="dcterms:W3CDTF">2024-07-23T17:42:00Z</dcterms:created>
  <dcterms:modified xsi:type="dcterms:W3CDTF">2025-01-25T04:55:00Z</dcterms:modified>
</cp:coreProperties>
</file>