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AF67" w14:textId="4EF069D3" w:rsidR="00EC4DB7" w:rsidRPr="0024312B" w:rsidRDefault="00EC4DB7" w:rsidP="00A02FAB">
      <w:pPr>
        <w:pStyle w:val="Heading1"/>
        <w:rPr>
          <w:rtl/>
          <w:lang w:bidi="fa-IR"/>
        </w:rPr>
      </w:pPr>
      <w:r w:rsidRPr="0024312B">
        <w:rPr>
          <w:rtl/>
        </w:rPr>
        <w:t>چک</w:t>
      </w:r>
      <w:r w:rsidRPr="0024312B">
        <w:rPr>
          <w:rFonts w:hint="cs"/>
          <w:rtl/>
        </w:rPr>
        <w:t>ی</w:t>
      </w:r>
      <w:r w:rsidRPr="0024312B">
        <w:rPr>
          <w:rFonts w:hint="eastAsia"/>
          <w:rtl/>
        </w:rPr>
        <w:t>ده</w:t>
      </w:r>
    </w:p>
    <w:sdt>
      <w:sdtPr>
        <w:rPr>
          <w:rtl/>
        </w:rPr>
        <w:tag w:val="_field_Abstract_Fa"/>
        <w:id w:val="-1706708448"/>
        <w:placeholder>
          <w:docPart w:val="52D38ED007064E3A9895B1D939BD84A7"/>
        </w:placeholder>
      </w:sdtPr>
      <w:sdtContent>
        <w:p w14:paraId="074A0E21" w14:textId="1C789677" w:rsidR="00EC4DB7" w:rsidRPr="004A19E9" w:rsidRDefault="00EC4DB7" w:rsidP="004A19E9">
          <w:pPr>
            <w:rPr>
              <w:rtl/>
            </w:rPr>
          </w:pPr>
          <w:r w:rsidRPr="004A19E9">
            <w:rPr>
              <w:rtl/>
            </w:rPr>
            <w:t>در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متن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چکيده،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از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ارجاع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منابع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اشاره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جداول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نمودارها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اجتناب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شود.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در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صورت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نياز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معرفي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حوزه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تحقيق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مباني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نظری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آن،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حداکثر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در</w:t>
          </w:r>
          <w:r w:rsidR="00D760C9">
            <w:rPr>
              <w:rtl/>
            </w:rPr>
            <w:t xml:space="preserve"> بند اوّل </w:t>
          </w:r>
          <w:r w:rsidRPr="004A19E9">
            <w:rPr>
              <w:rtl/>
            </w:rPr>
            <w:t>از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چکيده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ارائه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شود.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فقط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ارائه</w:t>
          </w:r>
          <w:r w:rsidRPr="004A19E9">
            <w:t>‌</w:t>
          </w:r>
          <w:r w:rsidRPr="004A19E9">
            <w:rPr>
              <w:rtl/>
            </w:rPr>
            <w:t>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روش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تحقيق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نتايج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نهايي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محوري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بسنده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از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ارائه</w:t>
          </w:r>
          <w:r w:rsidRPr="004A19E9">
            <w:t>‌</w:t>
          </w:r>
          <w:r w:rsidRPr="004A19E9">
            <w:rPr>
              <w:rtl/>
            </w:rPr>
            <w:t>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موضوعات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نتايج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كلي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اجتناب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شود.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كلمات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يا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عباراتي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كه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در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اين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بخش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توضيح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داده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مي</w:t>
          </w:r>
          <w:r w:rsidRPr="004A19E9">
            <w:t>‌</w:t>
          </w:r>
          <w:r w:rsidRPr="004A19E9">
            <w:rPr>
              <w:rtl/>
            </w:rPr>
            <w:t>شود،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بايد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كاملاً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محوري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و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مرتبط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با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موضوع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پژوهش</w:t>
          </w:r>
          <w:r w:rsidR="00D760C9">
            <w:rPr>
              <w:rtl/>
            </w:rPr>
            <w:t xml:space="preserve"> </w:t>
          </w:r>
          <w:r w:rsidRPr="004A19E9">
            <w:rPr>
              <w:rtl/>
            </w:rPr>
            <w:t>باشند.</w:t>
          </w:r>
          <w:r w:rsidR="00D760C9">
            <w:rPr>
              <w:rtl/>
            </w:rPr>
            <w:t xml:space="preserve"> </w:t>
          </w:r>
        </w:p>
      </w:sdtContent>
    </w:sdt>
    <w:p w14:paraId="25DB7E5E" w14:textId="77777777" w:rsidR="00C23C82" w:rsidRPr="004A19E9" w:rsidRDefault="00C23C82" w:rsidP="00C23C82">
      <w:pPr>
        <w:pStyle w:val="BodyText"/>
        <w:ind w:firstLine="0"/>
        <w:rPr>
          <w:bCs/>
          <w:rtl/>
          <w:lang w:bidi="fa-IR"/>
        </w:rPr>
      </w:pPr>
    </w:p>
    <w:p w14:paraId="3E6AC50A" w14:textId="6A91D17D" w:rsidR="00EC4DB7" w:rsidRPr="007C754C" w:rsidRDefault="00EC4DB7" w:rsidP="00C23C82">
      <w:pPr>
        <w:pStyle w:val="BodyText"/>
        <w:ind w:firstLine="0"/>
        <w:rPr>
          <w:b/>
          <w:rtl/>
          <w:lang w:bidi="fa-IR"/>
        </w:rPr>
      </w:pPr>
      <w:r w:rsidRPr="007C754C">
        <w:rPr>
          <w:b/>
          <w:rtl/>
          <w:lang w:bidi="fa-IR"/>
        </w:rPr>
        <w:t>کل</w:t>
      </w:r>
      <w:r w:rsidRPr="007C754C">
        <w:rPr>
          <w:rFonts w:hint="cs"/>
          <w:b/>
          <w:rtl/>
          <w:lang w:bidi="fa-IR"/>
        </w:rPr>
        <w:t>ی</w:t>
      </w:r>
      <w:r w:rsidRPr="007C754C">
        <w:rPr>
          <w:rFonts w:hint="eastAsia"/>
          <w:b/>
          <w:rtl/>
          <w:lang w:bidi="fa-IR"/>
        </w:rPr>
        <w:t>دواژه‌ها</w:t>
      </w:r>
      <w:r w:rsidRPr="007C754C">
        <w:rPr>
          <w:b/>
          <w:rtl/>
          <w:lang w:bidi="fa-IR"/>
        </w:rPr>
        <w:t>:</w:t>
      </w:r>
      <w:r w:rsidR="00D760C9">
        <w:rPr>
          <w:b/>
          <w:rtl/>
          <w:lang w:bidi="fa-IR"/>
        </w:rPr>
        <w:t xml:space="preserve"> </w:t>
      </w:r>
      <w:sdt>
        <w:sdtPr>
          <w:rPr>
            <w:b/>
            <w:rtl/>
          </w:rPr>
          <w:tag w:val="_field_Keywords_Fa"/>
          <w:id w:val="-575199920"/>
          <w:placeholder>
            <w:docPart w:val="AA3AD9F9B139464DBF3475FD2F176564"/>
          </w:placeholder>
        </w:sdtPr>
        <w:sdtContent>
          <w:r w:rsidRPr="007C754C">
            <w:rPr>
              <w:b/>
              <w:rtl/>
            </w:rPr>
            <w:t>تعداد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واژه</w:t>
          </w:r>
          <w:r w:rsidRPr="007C754C">
            <w:rPr>
              <w:b/>
            </w:rPr>
            <w:t>‌</w:t>
          </w:r>
          <w:r w:rsidRPr="007C754C">
            <w:rPr>
              <w:b/>
              <w:rtl/>
            </w:rPr>
            <w:t>ها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يا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عبارات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كليدي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حداقل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سه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واژه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و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حداكثر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پنج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واژه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يا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عبارت</w:t>
          </w:r>
          <w:r w:rsidR="00D760C9">
            <w:rPr>
              <w:b/>
              <w:rtl/>
            </w:rPr>
            <w:t xml:space="preserve"> </w:t>
          </w:r>
          <w:r w:rsidRPr="007C754C">
            <w:rPr>
              <w:b/>
              <w:rtl/>
            </w:rPr>
            <w:t>باشد.</w:t>
          </w:r>
        </w:sdtContent>
      </w:sdt>
    </w:p>
    <w:p w14:paraId="1211EB69" w14:textId="77777777" w:rsidR="00EC4DB7" w:rsidRPr="00C407AD" w:rsidRDefault="00EC4DB7" w:rsidP="00EC4DB7">
      <w:pPr>
        <w:pStyle w:val="BodyText"/>
        <w:ind w:firstLine="0"/>
        <w:rPr>
          <w:lang w:bidi="fa-IR"/>
        </w:rPr>
      </w:pPr>
    </w:p>
    <w:sectPr w:rsidR="00EC4DB7" w:rsidRPr="00C407AD" w:rsidSect="00DD45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start="1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62D28" w14:textId="77777777" w:rsidR="00EE686D" w:rsidRDefault="00EE686D" w:rsidP="00A92CBD">
      <w:pPr>
        <w:spacing w:before="0" w:after="0"/>
      </w:pPr>
      <w:r>
        <w:separator/>
      </w:r>
    </w:p>
  </w:endnote>
  <w:endnote w:type="continuationSeparator" w:id="0">
    <w:p w14:paraId="70B48100" w14:textId="77777777" w:rsidR="00EE686D" w:rsidRDefault="00EE686D" w:rsidP="00A92C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2C2D" w14:textId="77777777" w:rsidR="00A92CBD" w:rsidRDefault="00A92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73887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AD6CD" w14:textId="5754E1CD" w:rsidR="0053474B" w:rsidRDefault="005347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3474B">
          <w:rPr>
            <w:rFonts w:ascii="B Lotus" w:hAnsi="B Lotus"/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4D6E" w14:textId="77777777" w:rsidR="00A92CBD" w:rsidRDefault="00A9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A90A8" w14:textId="77777777" w:rsidR="00EE686D" w:rsidRDefault="00EE686D" w:rsidP="00A92CBD">
      <w:pPr>
        <w:spacing w:before="0" w:after="0"/>
      </w:pPr>
      <w:r>
        <w:separator/>
      </w:r>
    </w:p>
  </w:footnote>
  <w:footnote w:type="continuationSeparator" w:id="0">
    <w:p w14:paraId="0E6DEAD7" w14:textId="77777777" w:rsidR="00EE686D" w:rsidRDefault="00EE686D" w:rsidP="00A92CB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B9FB" w14:textId="77777777" w:rsidR="00A92CBD" w:rsidRDefault="00A92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7102" w14:textId="5A1D64EA" w:rsidR="00A92CBD" w:rsidRDefault="00A92CBD" w:rsidP="00A92CB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6A19" w14:textId="77777777" w:rsidR="00A92CBD" w:rsidRDefault="00A92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A5"/>
    <w:rsid w:val="000116DE"/>
    <w:rsid w:val="000366E8"/>
    <w:rsid w:val="000626F9"/>
    <w:rsid w:val="00066590"/>
    <w:rsid w:val="000768CC"/>
    <w:rsid w:val="000C43DD"/>
    <w:rsid w:val="000D5AED"/>
    <w:rsid w:val="00100DFF"/>
    <w:rsid w:val="00102153"/>
    <w:rsid w:val="00110259"/>
    <w:rsid w:val="0014516B"/>
    <w:rsid w:val="00173762"/>
    <w:rsid w:val="00185A42"/>
    <w:rsid w:val="00186440"/>
    <w:rsid w:val="00187C0C"/>
    <w:rsid w:val="00194B79"/>
    <w:rsid w:val="001B7DEF"/>
    <w:rsid w:val="001F1496"/>
    <w:rsid w:val="00205FDD"/>
    <w:rsid w:val="00225150"/>
    <w:rsid w:val="0024312B"/>
    <w:rsid w:val="002516AE"/>
    <w:rsid w:val="00281377"/>
    <w:rsid w:val="002B154F"/>
    <w:rsid w:val="00307DAE"/>
    <w:rsid w:val="003248B6"/>
    <w:rsid w:val="00352D06"/>
    <w:rsid w:val="00377411"/>
    <w:rsid w:val="003A6448"/>
    <w:rsid w:val="00425724"/>
    <w:rsid w:val="00426C42"/>
    <w:rsid w:val="00436B94"/>
    <w:rsid w:val="0044177B"/>
    <w:rsid w:val="00462A21"/>
    <w:rsid w:val="00476C44"/>
    <w:rsid w:val="00483681"/>
    <w:rsid w:val="004916A6"/>
    <w:rsid w:val="00493747"/>
    <w:rsid w:val="004A19E9"/>
    <w:rsid w:val="004A289D"/>
    <w:rsid w:val="004C1E32"/>
    <w:rsid w:val="004D5E84"/>
    <w:rsid w:val="004D744F"/>
    <w:rsid w:val="004E5F9E"/>
    <w:rsid w:val="0053263A"/>
    <w:rsid w:val="0053474B"/>
    <w:rsid w:val="0054185C"/>
    <w:rsid w:val="00597E3C"/>
    <w:rsid w:val="005A4640"/>
    <w:rsid w:val="005B5F70"/>
    <w:rsid w:val="00636DAB"/>
    <w:rsid w:val="00644E43"/>
    <w:rsid w:val="00653982"/>
    <w:rsid w:val="0067785B"/>
    <w:rsid w:val="006814EB"/>
    <w:rsid w:val="006842A7"/>
    <w:rsid w:val="00691CAA"/>
    <w:rsid w:val="0069228F"/>
    <w:rsid w:val="00692A6E"/>
    <w:rsid w:val="00693014"/>
    <w:rsid w:val="006A2718"/>
    <w:rsid w:val="006B6DE6"/>
    <w:rsid w:val="006C7932"/>
    <w:rsid w:val="006E4B4C"/>
    <w:rsid w:val="0070328B"/>
    <w:rsid w:val="00703D47"/>
    <w:rsid w:val="007052EB"/>
    <w:rsid w:val="00721A54"/>
    <w:rsid w:val="007254B4"/>
    <w:rsid w:val="0075337F"/>
    <w:rsid w:val="00783EDF"/>
    <w:rsid w:val="00795F16"/>
    <w:rsid w:val="007A2596"/>
    <w:rsid w:val="007B65B4"/>
    <w:rsid w:val="007B7BE2"/>
    <w:rsid w:val="007C754C"/>
    <w:rsid w:val="007E4D44"/>
    <w:rsid w:val="00864129"/>
    <w:rsid w:val="0088321D"/>
    <w:rsid w:val="00897696"/>
    <w:rsid w:val="008B366A"/>
    <w:rsid w:val="008B6B30"/>
    <w:rsid w:val="008B6C9E"/>
    <w:rsid w:val="008C1F3C"/>
    <w:rsid w:val="00913747"/>
    <w:rsid w:val="00927D6D"/>
    <w:rsid w:val="00932885"/>
    <w:rsid w:val="00972BC5"/>
    <w:rsid w:val="009860D5"/>
    <w:rsid w:val="0098683A"/>
    <w:rsid w:val="009A1D1F"/>
    <w:rsid w:val="009C13D3"/>
    <w:rsid w:val="009C2255"/>
    <w:rsid w:val="009E5B8E"/>
    <w:rsid w:val="009F328D"/>
    <w:rsid w:val="009F72FD"/>
    <w:rsid w:val="00A02FAB"/>
    <w:rsid w:val="00A077A5"/>
    <w:rsid w:val="00A12426"/>
    <w:rsid w:val="00A218E4"/>
    <w:rsid w:val="00A27B4F"/>
    <w:rsid w:val="00A46819"/>
    <w:rsid w:val="00A60151"/>
    <w:rsid w:val="00A832DA"/>
    <w:rsid w:val="00A9044D"/>
    <w:rsid w:val="00A92CBD"/>
    <w:rsid w:val="00A97F30"/>
    <w:rsid w:val="00AC52B6"/>
    <w:rsid w:val="00AF5DC3"/>
    <w:rsid w:val="00B06A4A"/>
    <w:rsid w:val="00B47E7E"/>
    <w:rsid w:val="00B51C02"/>
    <w:rsid w:val="00B76B57"/>
    <w:rsid w:val="00B9596E"/>
    <w:rsid w:val="00BB45B3"/>
    <w:rsid w:val="00C23C82"/>
    <w:rsid w:val="00C2565F"/>
    <w:rsid w:val="00C407AD"/>
    <w:rsid w:val="00C53FA7"/>
    <w:rsid w:val="00C70A0D"/>
    <w:rsid w:val="00C7738B"/>
    <w:rsid w:val="00C95F9F"/>
    <w:rsid w:val="00CD2147"/>
    <w:rsid w:val="00CF015B"/>
    <w:rsid w:val="00CF0C31"/>
    <w:rsid w:val="00CF31C3"/>
    <w:rsid w:val="00CF4D46"/>
    <w:rsid w:val="00D2189C"/>
    <w:rsid w:val="00D2305B"/>
    <w:rsid w:val="00D25110"/>
    <w:rsid w:val="00D26D23"/>
    <w:rsid w:val="00D42146"/>
    <w:rsid w:val="00D760C9"/>
    <w:rsid w:val="00D938B1"/>
    <w:rsid w:val="00D9456C"/>
    <w:rsid w:val="00DB3AA4"/>
    <w:rsid w:val="00DD2845"/>
    <w:rsid w:val="00DD45FB"/>
    <w:rsid w:val="00E24FC8"/>
    <w:rsid w:val="00E32BCC"/>
    <w:rsid w:val="00E523EA"/>
    <w:rsid w:val="00EC4DB7"/>
    <w:rsid w:val="00EE686D"/>
    <w:rsid w:val="00F03268"/>
    <w:rsid w:val="00F137E7"/>
    <w:rsid w:val="00F22258"/>
    <w:rsid w:val="00F35DB1"/>
    <w:rsid w:val="00F67C1A"/>
    <w:rsid w:val="00F73C87"/>
    <w:rsid w:val="00F76EBF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6276"/>
  <w15:chartTrackingRefBased/>
  <w15:docId w15:val="{B8DED343-2392-46BF-96C3-4419051A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0C9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D760C9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D760C9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D760C9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D760C9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D760C9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D760C9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D760C9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D760C9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D760C9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D760C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760C9"/>
  </w:style>
  <w:style w:type="paragraph" w:styleId="Title">
    <w:name w:val="Title"/>
    <w:basedOn w:val="Normal"/>
    <w:next w:val="Normal"/>
    <w:link w:val="TitleChar"/>
    <w:uiPriority w:val="2"/>
    <w:qFormat/>
    <w:rsid w:val="00D760C9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D760C9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D760C9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D760C9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D760C9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760C9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760C9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760C9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760C9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760C9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760C9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760C9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D760C9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D760C9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D760C9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D760C9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D760C9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D760C9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D760C9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760C9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D760C9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D760C9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D760C9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D760C9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D760C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D760C9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D760C9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D760C9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D760C9"/>
    <w:rPr>
      <w:i/>
      <w:iCs/>
    </w:rPr>
  </w:style>
  <w:style w:type="character" w:styleId="Strong">
    <w:name w:val="Strong"/>
    <w:basedOn w:val="DefaultParagraphFont"/>
    <w:uiPriority w:val="4"/>
    <w:qFormat/>
    <w:rsid w:val="00D760C9"/>
    <w:rPr>
      <w:b/>
      <w:bCs/>
    </w:rPr>
  </w:style>
  <w:style w:type="paragraph" w:styleId="ListParagraph">
    <w:name w:val="List Paragraph"/>
    <w:basedOn w:val="Normal"/>
    <w:uiPriority w:val="6"/>
    <w:qFormat/>
    <w:rsid w:val="00D760C9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D760C9"/>
  </w:style>
  <w:style w:type="paragraph" w:styleId="EndnoteText">
    <w:name w:val="endnote text"/>
    <w:basedOn w:val="Normal"/>
    <w:link w:val="EndnoteTextChar"/>
    <w:uiPriority w:val="10"/>
    <w:rsid w:val="00D760C9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D760C9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D760C9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D760C9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D760C9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26C42"/>
    <w:rPr>
      <w:color w:val="666666"/>
    </w:rPr>
  </w:style>
  <w:style w:type="paragraph" w:styleId="Bibliography">
    <w:name w:val="Bibliography"/>
    <w:basedOn w:val="Normal"/>
    <w:next w:val="Normal"/>
    <w:uiPriority w:val="13"/>
    <w:rsid w:val="00D760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D38ED007064E3A9895B1D939BD8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28D92-C56A-4B37-8098-B271A170797C}"/>
      </w:docPartPr>
      <w:docPartBody>
        <w:p w:rsidR="004D4DA4" w:rsidRDefault="004D4DA4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A3AD9F9B139464DBF3475FD2F176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3EE35-D8CB-4A31-90DF-5161E77E6420}"/>
      </w:docPartPr>
      <w:docPartBody>
        <w:p w:rsidR="004D4DA4" w:rsidRDefault="004D4DA4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A0DF1"/>
    <w:multiLevelType w:val="multilevel"/>
    <w:tmpl w:val="F2BA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674704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7"/>
    <w:rsid w:val="000116DE"/>
    <w:rsid w:val="000220FA"/>
    <w:rsid w:val="000626F9"/>
    <w:rsid w:val="00173762"/>
    <w:rsid w:val="001F1496"/>
    <w:rsid w:val="0028477F"/>
    <w:rsid w:val="002B7285"/>
    <w:rsid w:val="00335859"/>
    <w:rsid w:val="003451BD"/>
    <w:rsid w:val="0044177B"/>
    <w:rsid w:val="004D4DA4"/>
    <w:rsid w:val="00522879"/>
    <w:rsid w:val="0053263A"/>
    <w:rsid w:val="005A0C1E"/>
    <w:rsid w:val="005B2A78"/>
    <w:rsid w:val="00601A28"/>
    <w:rsid w:val="00644E43"/>
    <w:rsid w:val="0067785B"/>
    <w:rsid w:val="0069228F"/>
    <w:rsid w:val="0070328B"/>
    <w:rsid w:val="00703D47"/>
    <w:rsid w:val="00757EE7"/>
    <w:rsid w:val="007B7BE2"/>
    <w:rsid w:val="00962A30"/>
    <w:rsid w:val="00972BC5"/>
    <w:rsid w:val="009F328D"/>
    <w:rsid w:val="00A21440"/>
    <w:rsid w:val="00A9044D"/>
    <w:rsid w:val="00B4052E"/>
    <w:rsid w:val="00B63FD7"/>
    <w:rsid w:val="00C53FA7"/>
    <w:rsid w:val="00C7738B"/>
    <w:rsid w:val="00CB59E0"/>
    <w:rsid w:val="00D2189C"/>
    <w:rsid w:val="00DE24AA"/>
    <w:rsid w:val="00E46323"/>
    <w:rsid w:val="00E97606"/>
    <w:rsid w:val="00EA6420"/>
    <w:rsid w:val="00EF1634"/>
    <w:rsid w:val="00F137E7"/>
    <w:rsid w:val="00F22258"/>
    <w:rsid w:val="00F2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4DA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27</cp:revision>
  <dcterms:created xsi:type="dcterms:W3CDTF">2024-07-23T18:10:00Z</dcterms:created>
  <dcterms:modified xsi:type="dcterms:W3CDTF">2025-01-25T04:56:00Z</dcterms:modified>
</cp:coreProperties>
</file>