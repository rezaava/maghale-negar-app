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B Titr"/>
          <w:b/>
          <w:bCs/>
          <w:noProof/>
          <w:sz w:val="32"/>
          <w:szCs w:val="32"/>
          <w:rtl/>
          <w:lang w:bidi="fa-IR"/>
        </w:rPr>
        <w:tag w:val="_field_Icon_University"/>
        <w:id w:val="1988823153"/>
        <w:picture/>
      </w:sdtPr>
      <w:sdtContent>
        <w:p w14:paraId="1166D53D" w14:textId="3469353A" w:rsidR="00C46E6B" w:rsidRPr="00C46E6B" w:rsidRDefault="00487C29" w:rsidP="00B92747">
          <w:pPr>
            <w:spacing w:before="0" w:beforeAutospacing="0" w:after="160" w:afterAutospacing="0" w:line="259" w:lineRule="auto"/>
            <w:jc w:val="center"/>
            <w:rPr>
              <w:rFonts w:cs="B Titr"/>
              <w:b/>
              <w:bCs/>
              <w:noProof/>
              <w:sz w:val="32"/>
              <w:szCs w:val="32"/>
              <w:rtl/>
              <w:lang w:bidi="fa-IR"/>
            </w:rPr>
          </w:pPr>
          <w:r w:rsidRPr="00C46E6B">
            <w:rPr>
              <w:rFonts w:cs="B Titr"/>
              <w:b/>
              <w:bCs/>
              <w:noProof/>
              <w:sz w:val="32"/>
              <w:szCs w:val="32"/>
              <w:lang w:bidi="fa-IR"/>
            </w:rPr>
            <w:drawing>
              <wp:inline distT="0" distB="0" distL="0" distR="0" wp14:anchorId="4E970FD7" wp14:editId="314B2EDE">
                <wp:extent cx="585779" cy="936000"/>
                <wp:effectExtent l="0" t="0" r="508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hq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779" cy="93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E277F55" w14:textId="06C54C60" w:rsidR="00627159" w:rsidRPr="00A50B7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  <w:rtl/>
        </w:rPr>
      </w:pPr>
      <w:sdt>
        <w:sdtPr>
          <w:rPr>
            <w:rFonts w:cs="B Titr"/>
            <w:b/>
            <w:bCs/>
            <w:sz w:val="32"/>
            <w:szCs w:val="32"/>
            <w:rtl/>
          </w:rPr>
          <w:tag w:val="_field_University_Fa"/>
          <w:id w:val="2106070610"/>
          <w:placeholder>
            <w:docPart w:val="44426D0A15D842B4A86FD1AA4C613C0F"/>
          </w:placeholder>
        </w:sdtPr>
        <w:sdtEndPr>
          <w:rPr>
            <w:rFonts w:hint="cs"/>
          </w:rPr>
        </w:sdtEndPr>
        <w:sdtContent>
          <w:r w:rsidR="009C1573" w:rsidRPr="00A50B77">
            <w:rPr>
              <w:rFonts w:cs="B Titr" w:hint="cs"/>
              <w:b/>
              <w:bCs/>
              <w:sz w:val="32"/>
              <w:szCs w:val="32"/>
              <w:rtl/>
            </w:rPr>
            <w:t>دانشگاه</w:t>
          </w:r>
        </w:sdtContent>
      </w:sdt>
      <w:r w:rsidR="007828A9">
        <w:rPr>
          <w:rFonts w:cs="B Titr" w:hint="cs"/>
          <w:b/>
          <w:bCs/>
          <w:sz w:val="32"/>
          <w:szCs w:val="32"/>
          <w:rtl/>
        </w:rPr>
        <w:t xml:space="preserve"> </w:t>
      </w:r>
      <w:sdt>
        <w:sdtPr>
          <w:rPr>
            <w:rFonts w:cs="B Titr" w:hint="cs"/>
            <w:b/>
            <w:bCs/>
            <w:sz w:val="32"/>
            <w:szCs w:val="32"/>
            <w:rtl/>
          </w:rPr>
          <w:tag w:val="_field_Branch_Fa"/>
          <w:id w:val="39175577"/>
          <w:placeholder>
            <w:docPart w:val="5F0BD1DF56DA41CA98B08805E0C7CFD6"/>
          </w:placeholder>
        </w:sdtPr>
        <w:sdtContent>
          <w:r w:rsidR="00B41051" w:rsidRPr="00A50B77">
            <w:rPr>
              <w:rFonts w:cs="B Titr" w:hint="cs"/>
              <w:b/>
              <w:bCs/>
              <w:sz w:val="32"/>
              <w:szCs w:val="32"/>
              <w:rtl/>
            </w:rPr>
            <w:t>واحد</w:t>
          </w:r>
        </w:sdtContent>
      </w:sdt>
    </w:p>
    <w:p w14:paraId="26AECE04" w14:textId="3054B285" w:rsidR="008C1F53" w:rsidRPr="00A50B7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  <w:rtl/>
        </w:rPr>
      </w:pPr>
      <w:sdt>
        <w:sdtPr>
          <w:rPr>
            <w:rFonts w:cs="B Titr" w:hint="cs"/>
            <w:b/>
            <w:bCs/>
            <w:sz w:val="32"/>
            <w:szCs w:val="32"/>
            <w:rtl/>
          </w:rPr>
          <w:tag w:val="_field_Department_Fa"/>
          <w:id w:val="-1603181978"/>
          <w:placeholder>
            <w:docPart w:val="D6F70D9F5BB643C393E9788C2BC1F272"/>
          </w:placeholder>
        </w:sdtPr>
        <w:sdtContent>
          <w:r w:rsidR="008C1F53" w:rsidRPr="00A50B77">
            <w:rPr>
              <w:rFonts w:cs="B Titr" w:hint="cs"/>
              <w:b/>
              <w:bCs/>
              <w:sz w:val="32"/>
              <w:szCs w:val="32"/>
              <w:rtl/>
              <w:lang w:bidi="fa-IR"/>
            </w:rPr>
            <w:t>دانشکده</w:t>
          </w:r>
        </w:sdtContent>
      </w:sdt>
      <w:r w:rsidR="007828A9">
        <w:rPr>
          <w:rFonts w:cs="B Titr" w:hint="cs"/>
          <w:b/>
          <w:bCs/>
          <w:sz w:val="32"/>
          <w:szCs w:val="32"/>
          <w:rtl/>
        </w:rPr>
        <w:t xml:space="preserve"> </w:t>
      </w:r>
      <w:sdt>
        <w:sdtPr>
          <w:rPr>
            <w:rFonts w:cs="B Titr" w:hint="cs"/>
            <w:b/>
            <w:bCs/>
            <w:sz w:val="32"/>
            <w:szCs w:val="32"/>
            <w:rtl/>
          </w:rPr>
          <w:tag w:val="_field_Group_Fa"/>
          <w:id w:val="-243494166"/>
          <w:placeholder>
            <w:docPart w:val="A181C5D87D2C4EF7B4DC96834602C611"/>
          </w:placeholder>
        </w:sdtPr>
        <w:sdtContent>
          <w:r w:rsidR="008C1F53" w:rsidRPr="00A50B77">
            <w:rPr>
              <w:rFonts w:cs="B Titr" w:hint="cs"/>
              <w:b/>
              <w:bCs/>
              <w:sz w:val="32"/>
              <w:szCs w:val="32"/>
              <w:rtl/>
              <w:lang w:bidi="fa-IR"/>
            </w:rPr>
            <w:t>گروه</w:t>
          </w:r>
        </w:sdtContent>
      </w:sdt>
    </w:p>
    <w:p w14:paraId="094582BE" w14:textId="77777777" w:rsidR="008C1F53" w:rsidRPr="00C46E6B" w:rsidRDefault="008C1F53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</w:rPr>
      </w:pPr>
    </w:p>
    <w:p w14:paraId="37DEE7CE" w14:textId="316E8413" w:rsidR="00627159" w:rsidRPr="00A50B7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</w:rPr>
      </w:pPr>
      <w:sdt>
        <w:sdtPr>
          <w:rPr>
            <w:rFonts w:cs="B Titr" w:hint="cs"/>
            <w:b/>
            <w:bCs/>
            <w:sz w:val="32"/>
            <w:szCs w:val="32"/>
            <w:rtl/>
          </w:rPr>
          <w:tag w:val="_field_Type_Fa"/>
          <w:id w:val="912582216"/>
          <w:placeholder>
            <w:docPart w:val="38CC2C1335BB4E56AB4EB9B951170E11"/>
          </w:placeholder>
        </w:sdtPr>
        <w:sdtContent>
          <w:r w:rsidR="009C1573" w:rsidRPr="00A50B77">
            <w:rPr>
              <w:rFonts w:cs="B Titr" w:hint="cs"/>
              <w:b/>
              <w:bCs/>
              <w:sz w:val="32"/>
              <w:szCs w:val="32"/>
              <w:rtl/>
            </w:rPr>
            <w:t>نوع</w:t>
          </w:r>
          <w:r w:rsidR="007828A9">
            <w:rPr>
              <w:rFonts w:cs="B Titr" w:hint="cs"/>
              <w:b/>
              <w:bCs/>
              <w:sz w:val="32"/>
              <w:szCs w:val="32"/>
              <w:rtl/>
            </w:rPr>
            <w:t xml:space="preserve"> </w:t>
          </w:r>
          <w:r w:rsidR="009C1573" w:rsidRPr="00A50B77">
            <w:rPr>
              <w:rFonts w:cs="B Titr" w:hint="cs"/>
              <w:b/>
              <w:bCs/>
              <w:sz w:val="32"/>
              <w:szCs w:val="32"/>
              <w:rtl/>
            </w:rPr>
            <w:t>سند</w:t>
          </w:r>
        </w:sdtContent>
      </w:sdt>
      <w:r w:rsidR="007828A9">
        <w:rPr>
          <w:rFonts w:cs="B Titr" w:hint="cs"/>
          <w:sz w:val="32"/>
          <w:szCs w:val="32"/>
          <w:rtl/>
        </w:rPr>
        <w:t xml:space="preserve"> </w:t>
      </w:r>
      <w:r w:rsidR="008C1F53" w:rsidRPr="00A50B77">
        <w:rPr>
          <w:rFonts w:cs="B Titr" w:hint="cs"/>
          <w:sz w:val="32"/>
          <w:szCs w:val="32"/>
          <w:rtl/>
        </w:rPr>
        <w:t>برای</w:t>
      </w:r>
      <w:r w:rsidR="007828A9">
        <w:rPr>
          <w:rFonts w:cs="B Titr" w:hint="cs"/>
          <w:sz w:val="32"/>
          <w:szCs w:val="32"/>
          <w:rtl/>
        </w:rPr>
        <w:t xml:space="preserve"> </w:t>
      </w:r>
      <w:r w:rsidR="008C1F53" w:rsidRPr="00A50B77">
        <w:rPr>
          <w:rFonts w:cs="B Titr" w:hint="cs"/>
          <w:sz w:val="32"/>
          <w:szCs w:val="32"/>
          <w:rtl/>
        </w:rPr>
        <w:t>دریافت</w:t>
      </w:r>
      <w:r w:rsidR="007828A9">
        <w:rPr>
          <w:rFonts w:cs="B Titr" w:hint="cs"/>
          <w:sz w:val="32"/>
          <w:szCs w:val="32"/>
          <w:rtl/>
        </w:rPr>
        <w:t xml:space="preserve"> </w:t>
      </w:r>
      <w:r w:rsidR="008C1F53" w:rsidRPr="00A50B77">
        <w:rPr>
          <w:rFonts w:cs="B Titr" w:hint="cs"/>
          <w:sz w:val="32"/>
          <w:szCs w:val="32"/>
          <w:rtl/>
        </w:rPr>
        <w:t>درجه</w:t>
      </w:r>
      <w:r w:rsidR="007828A9">
        <w:rPr>
          <w:rFonts w:cs="B Titr" w:hint="cs"/>
          <w:sz w:val="32"/>
          <w:szCs w:val="32"/>
          <w:rtl/>
        </w:rPr>
        <w:t xml:space="preserve"> </w:t>
      </w:r>
      <w:sdt>
        <w:sdtPr>
          <w:rPr>
            <w:rFonts w:cs="B Titr"/>
            <w:b/>
            <w:bCs/>
            <w:sz w:val="32"/>
            <w:szCs w:val="32"/>
            <w:rtl/>
          </w:rPr>
          <w:tag w:val="_field_AcademicDegree_Fa"/>
          <w:id w:val="1315831310"/>
          <w:placeholder>
            <w:docPart w:val="914B9F9DC0124A15A8D89EFB062D06DF"/>
          </w:placeholder>
        </w:sdtPr>
        <w:sdtEndPr>
          <w:rPr>
            <w:rFonts w:hint="cs"/>
          </w:rPr>
        </w:sdtEndPr>
        <w:sdtContent>
          <w:r w:rsidR="009C1573" w:rsidRPr="00A50B77">
            <w:rPr>
              <w:rFonts w:cs="B Titr" w:hint="cs"/>
              <w:b/>
              <w:bCs/>
              <w:sz w:val="32"/>
              <w:szCs w:val="32"/>
              <w:rtl/>
            </w:rPr>
            <w:t>مقطع</w:t>
          </w:r>
        </w:sdtContent>
      </w:sdt>
      <w:r w:rsidR="007828A9">
        <w:rPr>
          <w:rFonts w:cs="B Titr" w:hint="cs"/>
          <w:sz w:val="32"/>
          <w:szCs w:val="32"/>
          <w:rtl/>
        </w:rPr>
        <w:t xml:space="preserve"> </w:t>
      </w:r>
      <w:r w:rsidR="00EC5A9A" w:rsidRPr="00A50B77">
        <w:rPr>
          <w:rFonts w:cs="B Titr" w:hint="cs"/>
          <w:b/>
          <w:bCs/>
          <w:sz w:val="32"/>
          <w:szCs w:val="32"/>
          <w:rtl/>
        </w:rPr>
        <w:t>(</w:t>
      </w:r>
      <w:sdt>
        <w:sdtPr>
          <w:rPr>
            <w:rFonts w:cs="B Titr"/>
            <w:b/>
            <w:bCs/>
            <w:sz w:val="32"/>
            <w:szCs w:val="32"/>
            <w:rtl/>
            <w:lang w:bidi="fa-IR"/>
          </w:rPr>
          <w:tag w:val="_field_AcademicDegree_En"/>
          <w:id w:val="797578482"/>
          <w:placeholder>
            <w:docPart w:val="254643DF0B644464B68B46F226E4469B"/>
          </w:placeholder>
        </w:sdtPr>
        <w:sdtContent>
          <w:r w:rsidR="009C1573" w:rsidRPr="00A50B77">
            <w:rPr>
              <w:rFonts w:cs="B Titr"/>
              <w:b/>
              <w:bCs/>
              <w:sz w:val="32"/>
              <w:szCs w:val="32"/>
              <w:lang w:bidi="fa-IR"/>
            </w:rPr>
            <w:t>Degree</w:t>
          </w:r>
        </w:sdtContent>
      </w:sdt>
      <w:r w:rsidR="00EC5A9A" w:rsidRPr="00A50B77">
        <w:rPr>
          <w:rFonts w:cs="B Titr" w:hint="cs"/>
          <w:b/>
          <w:bCs/>
          <w:sz w:val="32"/>
          <w:szCs w:val="32"/>
          <w:rtl/>
        </w:rPr>
        <w:t>)</w:t>
      </w:r>
    </w:p>
    <w:p w14:paraId="367A1A6F" w14:textId="77777777" w:rsidR="008C1F53" w:rsidRPr="007828A9" w:rsidRDefault="008C1F53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24"/>
          <w:szCs w:val="24"/>
          <w:rtl/>
        </w:rPr>
      </w:pPr>
    </w:p>
    <w:p w14:paraId="7B9C26FC" w14:textId="3DDF2184" w:rsidR="008C1F53" w:rsidRPr="00A50B77" w:rsidRDefault="00C46E6B" w:rsidP="00892354">
      <w:pPr>
        <w:spacing w:before="0" w:beforeAutospacing="0" w:after="160" w:afterAutospacing="0" w:line="259" w:lineRule="auto"/>
        <w:jc w:val="center"/>
        <w:rPr>
          <w:rFonts w:cs="B Titr"/>
          <w:sz w:val="32"/>
          <w:szCs w:val="32"/>
          <w:rtl/>
        </w:rPr>
      </w:pPr>
      <w:r>
        <w:rPr>
          <w:rFonts w:cs="B Titr" w:hint="cs"/>
          <w:sz w:val="32"/>
          <w:szCs w:val="32"/>
          <w:rtl/>
        </w:rPr>
        <w:t>رشته/</w:t>
      </w:r>
      <w:r w:rsidR="00F73F94" w:rsidRPr="00A50B77">
        <w:rPr>
          <w:rFonts w:cs="B Titr" w:hint="cs"/>
          <w:sz w:val="32"/>
          <w:szCs w:val="32"/>
          <w:rtl/>
        </w:rPr>
        <w:t>گرایش</w:t>
      </w:r>
      <w:r w:rsidR="007E7B82">
        <w:rPr>
          <w:rFonts w:cs="B Titr" w:hint="cs"/>
          <w:sz w:val="32"/>
          <w:szCs w:val="32"/>
          <w:rtl/>
        </w:rPr>
        <w:t>:</w:t>
      </w:r>
      <w:r w:rsidR="007828A9">
        <w:rPr>
          <w:rFonts w:cs="B Titr" w:hint="cs"/>
          <w:sz w:val="32"/>
          <w:szCs w:val="32"/>
          <w:rtl/>
        </w:rPr>
        <w:t xml:space="preserve"> </w:t>
      </w:r>
      <w:sdt>
        <w:sdtPr>
          <w:rPr>
            <w:rFonts w:cs="B Titr"/>
            <w:b/>
            <w:bCs/>
            <w:sz w:val="32"/>
            <w:szCs w:val="32"/>
            <w:rtl/>
          </w:rPr>
          <w:tag w:val="_field_FieldOfStudy_Fa"/>
          <w:id w:val="1751541945"/>
          <w:placeholder>
            <w:docPart w:val="9ABD821E3B4E46EC9932492E7E559E52"/>
          </w:placeholder>
        </w:sdtPr>
        <w:sdtEndPr>
          <w:rPr>
            <w:rFonts w:hint="cs"/>
          </w:rPr>
        </w:sdtEndPr>
        <w:sdtContent>
          <w:r w:rsidRPr="00A50B77">
            <w:rPr>
              <w:rFonts w:cs="B Titr" w:hint="cs"/>
              <w:b/>
              <w:bCs/>
              <w:sz w:val="32"/>
              <w:szCs w:val="32"/>
              <w:rtl/>
            </w:rPr>
            <w:t>رشته</w:t>
          </w:r>
          <w:r w:rsidR="007828A9">
            <w:rPr>
              <w:rFonts w:cs="B Titr" w:hint="cs"/>
              <w:b/>
              <w:bCs/>
              <w:sz w:val="32"/>
              <w:szCs w:val="32"/>
              <w:rtl/>
            </w:rPr>
            <w:t xml:space="preserve"> </w:t>
          </w:r>
          <w:r w:rsidRPr="00A50B77">
            <w:rPr>
              <w:rFonts w:cs="B Titr" w:hint="cs"/>
              <w:b/>
              <w:bCs/>
              <w:sz w:val="32"/>
              <w:szCs w:val="32"/>
              <w:rtl/>
            </w:rPr>
            <w:t>تحصیلی</w:t>
          </w:r>
        </w:sdtContent>
      </w:sdt>
      <w:sdt>
        <w:sdtPr>
          <w:rPr>
            <w:rFonts w:cs="B Titr" w:hint="cs"/>
            <w:sz w:val="32"/>
            <w:szCs w:val="32"/>
            <w:rtl/>
          </w:rPr>
          <w:tag w:val="_field_AreaOfStudy_Fa"/>
          <w:id w:val="-1718502043"/>
          <w:placeholder>
            <w:docPart w:val="6B3267BCFD304AB7AF898D537EA16824"/>
          </w:placeholder>
        </w:sdtPr>
        <w:sdtContent>
          <w:r w:rsidR="007828A9">
            <w:rPr>
              <w:rFonts w:cs="B Titr"/>
              <w:sz w:val="32"/>
              <w:szCs w:val="32"/>
              <w:rtl/>
            </w:rPr>
            <w:t xml:space="preserve"> </w:t>
          </w:r>
          <w:r w:rsidR="00DC2674">
            <w:rPr>
              <w:rFonts w:cs="B Titr" w:hint="cs"/>
              <w:sz w:val="32"/>
              <w:szCs w:val="32"/>
              <w:rtl/>
            </w:rPr>
            <w:t>گرایش</w:t>
          </w:r>
        </w:sdtContent>
      </w:sdt>
    </w:p>
    <w:p w14:paraId="0F59DC5E" w14:textId="6B79A586" w:rsidR="00A04C41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sz w:val="32"/>
          <w:szCs w:val="32"/>
          <w:rtl/>
        </w:rPr>
      </w:pPr>
      <w:sdt>
        <w:sdtPr>
          <w:rPr>
            <w:rFonts w:cs="B Titr" w:hint="cs"/>
            <w:sz w:val="32"/>
            <w:szCs w:val="32"/>
            <w:rtl/>
          </w:rPr>
          <w:tag w:val="_field_Title_Title_Fa"/>
          <w:id w:val="-610279395"/>
          <w:placeholder>
            <w:docPart w:val="7C5CE38047BA4733B09399AA65D1DC15"/>
          </w:placeholder>
        </w:sdtPr>
        <w:sdtContent>
          <w:r w:rsidR="00627159" w:rsidRPr="00A50B77">
            <w:rPr>
              <w:rFonts w:cs="B Titr" w:hint="cs"/>
              <w:sz w:val="32"/>
              <w:szCs w:val="32"/>
              <w:rtl/>
            </w:rPr>
            <w:t>عنوان</w:t>
          </w:r>
          <w:r w:rsidR="007E7B82">
            <w:rPr>
              <w:rFonts w:cs="B Titr" w:hint="cs"/>
              <w:sz w:val="32"/>
              <w:szCs w:val="32"/>
              <w:rtl/>
            </w:rPr>
            <w:t>:</w:t>
          </w:r>
          <w:r w:rsidR="007828A9">
            <w:rPr>
              <w:rFonts w:cs="B Titr" w:hint="cs"/>
              <w:sz w:val="32"/>
              <w:szCs w:val="32"/>
              <w:rtl/>
            </w:rPr>
            <w:t xml:space="preserve"> </w:t>
          </w:r>
        </w:sdtContent>
      </w:sdt>
    </w:p>
    <w:p w14:paraId="7D2A9BFE" w14:textId="740217D9" w:rsidR="00627159" w:rsidRPr="00B9274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sz w:val="32"/>
          <w:szCs w:val="32"/>
          <w:rtl/>
        </w:rPr>
      </w:pPr>
      <w:sdt>
        <w:sdtPr>
          <w:rPr>
            <w:rFonts w:cs="B Titr"/>
            <w:sz w:val="32"/>
            <w:szCs w:val="32"/>
            <w:rtl/>
          </w:rPr>
          <w:tag w:val="_field_Title_Fa"/>
          <w:id w:val="-1844854484"/>
          <w:placeholder>
            <w:docPart w:val="1FAD166C9292467AB7399122832617AE"/>
          </w:placeholder>
        </w:sdtPr>
        <w:sdtContent>
          <w:r w:rsidR="009C1573" w:rsidRPr="00B92747">
            <w:rPr>
              <w:rFonts w:cs="B Titr" w:hint="cs"/>
              <w:sz w:val="32"/>
              <w:szCs w:val="32"/>
              <w:rtl/>
              <w:lang w:bidi="fa-IR"/>
            </w:rPr>
            <w:t>عنوان</w:t>
          </w:r>
        </w:sdtContent>
      </w:sdt>
    </w:p>
    <w:sdt>
      <w:sdtPr>
        <w:rPr>
          <w:rFonts w:cs="B Titr"/>
          <w:sz w:val="32"/>
          <w:szCs w:val="32"/>
          <w:rtl/>
        </w:rPr>
        <w:tag w:val="_field_Supervisor_Title_Fa"/>
        <w:id w:val="1195508978"/>
        <w:placeholder>
          <w:docPart w:val="B63118CEDF3D4037A2717488E86A9951"/>
        </w:placeholder>
      </w:sdtPr>
      <w:sdtContent>
        <w:p w14:paraId="4C03E624" w14:textId="6D86B4DD" w:rsidR="00F85E51" w:rsidRPr="00A50B77" w:rsidRDefault="00F85E51" w:rsidP="00892354">
          <w:pPr>
            <w:spacing w:before="0" w:beforeAutospacing="0" w:after="160" w:afterAutospacing="0" w:line="259" w:lineRule="auto"/>
            <w:jc w:val="center"/>
            <w:rPr>
              <w:rFonts w:cs="B Titr"/>
              <w:sz w:val="32"/>
              <w:szCs w:val="32"/>
              <w:rtl/>
            </w:rPr>
          </w:pPr>
          <w:r w:rsidRPr="00A50B77">
            <w:rPr>
              <w:rFonts w:cs="B Titr"/>
              <w:sz w:val="32"/>
              <w:szCs w:val="32"/>
              <w:rtl/>
            </w:rPr>
            <w:t>استاد</w:t>
          </w:r>
          <w:r w:rsidR="007828A9">
            <w:rPr>
              <w:rFonts w:cs="B Titr"/>
              <w:sz w:val="32"/>
              <w:szCs w:val="32"/>
              <w:rtl/>
            </w:rPr>
            <w:t xml:space="preserve"> </w:t>
          </w:r>
          <w:r w:rsidRPr="00A50B77">
            <w:rPr>
              <w:rFonts w:cs="B Titr"/>
              <w:sz w:val="32"/>
              <w:szCs w:val="32"/>
              <w:rtl/>
            </w:rPr>
            <w:t>راهنما</w:t>
          </w:r>
          <w:r w:rsidR="007E7B82">
            <w:rPr>
              <w:rFonts w:cs="B Titr" w:hint="cs"/>
              <w:sz w:val="32"/>
              <w:szCs w:val="32"/>
              <w:rtl/>
            </w:rPr>
            <w:t>:</w:t>
          </w:r>
          <w:r w:rsidR="007828A9">
            <w:rPr>
              <w:rFonts w:cs="B Titr" w:hint="cs"/>
              <w:sz w:val="32"/>
              <w:szCs w:val="32"/>
              <w:rtl/>
            </w:rPr>
            <w:t xml:space="preserve"> </w:t>
          </w:r>
        </w:p>
      </w:sdtContent>
    </w:sdt>
    <w:sdt>
      <w:sdtPr>
        <w:rPr>
          <w:rFonts w:cs="B Titr"/>
          <w:b/>
          <w:bCs/>
          <w:sz w:val="32"/>
          <w:szCs w:val="32"/>
          <w:rtl/>
        </w:rPr>
        <w:tag w:val="_field_Supervisor_Fa"/>
        <w:id w:val="-318030213"/>
        <w:placeholder>
          <w:docPart w:val="6E007CF2BDD34536994BFF44A23E5B46"/>
        </w:placeholder>
      </w:sdtPr>
      <w:sdtContent>
        <w:p w14:paraId="50ED7904" w14:textId="798BBC41" w:rsidR="00F85E51" w:rsidRPr="00C46E6B" w:rsidRDefault="009C1573" w:rsidP="00892354">
          <w:pPr>
            <w:spacing w:before="0" w:beforeAutospacing="0" w:after="160" w:afterAutospacing="0" w:line="259" w:lineRule="auto"/>
            <w:jc w:val="center"/>
            <w:rPr>
              <w:rFonts w:cs="B Titr"/>
              <w:b/>
              <w:bCs/>
              <w:sz w:val="32"/>
              <w:szCs w:val="32"/>
              <w:rtl/>
            </w:rPr>
          </w:pPr>
          <w:r w:rsidRPr="00A50B77">
            <w:rPr>
              <w:rFonts w:cs="B Titr" w:hint="cs"/>
              <w:b/>
              <w:bCs/>
              <w:sz w:val="32"/>
              <w:szCs w:val="32"/>
              <w:rtl/>
            </w:rPr>
            <w:t>استاد</w:t>
          </w:r>
          <w:r w:rsidR="007828A9">
            <w:rPr>
              <w:rFonts w:cs="B Titr" w:hint="cs"/>
              <w:b/>
              <w:bCs/>
              <w:sz w:val="32"/>
              <w:szCs w:val="32"/>
              <w:rtl/>
            </w:rPr>
            <w:t xml:space="preserve"> </w:t>
          </w:r>
          <w:r w:rsidRPr="00A50B77">
            <w:rPr>
              <w:rFonts w:cs="B Titr" w:hint="cs"/>
              <w:b/>
              <w:bCs/>
              <w:sz w:val="32"/>
              <w:szCs w:val="32"/>
              <w:rtl/>
            </w:rPr>
            <w:t>راهنما</w:t>
          </w:r>
        </w:p>
      </w:sdtContent>
    </w:sdt>
    <w:p w14:paraId="01FE350A" w14:textId="189266A8" w:rsidR="00B92747" w:rsidRPr="007828A9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  <w:rtl/>
        </w:rPr>
      </w:pPr>
      <w:sdt>
        <w:sdtPr>
          <w:rPr>
            <w:rFonts w:cs="B Titr"/>
            <w:sz w:val="32"/>
            <w:szCs w:val="32"/>
            <w:rtl/>
          </w:rPr>
          <w:tag w:val="_field_Advisor_Title_Fa"/>
          <w:id w:val="-1717119916"/>
          <w:placeholder>
            <w:docPart w:val="553295F0AA9043F68C4C6B748DB52ABF"/>
          </w:placeholder>
        </w:sdtPr>
        <w:sdtContent>
          <w:r w:rsidR="002E3D9F">
            <w:rPr>
              <w:rFonts w:cs="B Titr"/>
              <w:sz w:val="32"/>
              <w:szCs w:val="32"/>
              <w:rtl/>
            </w:rPr>
            <w:t>استاد</w:t>
          </w:r>
          <w:r w:rsidR="007828A9">
            <w:rPr>
              <w:rFonts w:cs="B Titr"/>
              <w:sz w:val="32"/>
              <w:szCs w:val="32"/>
              <w:rtl/>
            </w:rPr>
            <w:t xml:space="preserve"> </w:t>
          </w:r>
          <w:r w:rsidR="002E3D9F">
            <w:rPr>
              <w:rFonts w:cs="B Titr"/>
              <w:sz w:val="32"/>
              <w:szCs w:val="32"/>
              <w:rtl/>
            </w:rPr>
            <w:t>مشاور</w:t>
          </w:r>
          <w:r w:rsidR="002E3D9F">
            <w:rPr>
              <w:rFonts w:cs="B Titr"/>
              <w:sz w:val="32"/>
              <w:szCs w:val="32"/>
            </w:rPr>
            <w:t>:</w:t>
          </w:r>
        </w:sdtContent>
      </w:sdt>
      <w:r w:rsidR="007828A9">
        <w:rPr>
          <w:rFonts w:cs="B Titr" w:hint="cs"/>
          <w:sz w:val="32"/>
          <w:szCs w:val="32"/>
          <w:rtl/>
        </w:rPr>
        <w:t xml:space="preserve"> </w:t>
      </w:r>
    </w:p>
    <w:p w14:paraId="797F4983" w14:textId="23852999" w:rsidR="008C1F53" w:rsidRPr="00C46E6B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sz w:val="32"/>
          <w:szCs w:val="32"/>
          <w:rtl/>
        </w:rPr>
      </w:pPr>
      <w:sdt>
        <w:sdtPr>
          <w:rPr>
            <w:rFonts w:cs="B Titr"/>
            <w:b/>
            <w:bCs/>
            <w:sz w:val="32"/>
            <w:szCs w:val="32"/>
            <w:rtl/>
          </w:rPr>
          <w:tag w:val="_field_Advisor_Fa"/>
          <w:id w:val="1561211839"/>
          <w:placeholder>
            <w:docPart w:val="D111A3E08A584DB49715604A239BECB4"/>
          </w:placeholder>
        </w:sdtPr>
        <w:sdtContent>
          <w:r w:rsidR="00F73F94" w:rsidRPr="00A50B77">
            <w:rPr>
              <w:rFonts w:cs="B Titr" w:hint="cs"/>
              <w:b/>
              <w:bCs/>
              <w:sz w:val="32"/>
              <w:szCs w:val="32"/>
              <w:rtl/>
            </w:rPr>
            <w:t>استاد</w:t>
          </w:r>
          <w:r w:rsidR="007828A9">
            <w:rPr>
              <w:rFonts w:cs="B Titr" w:hint="cs"/>
              <w:b/>
              <w:bCs/>
              <w:sz w:val="32"/>
              <w:szCs w:val="32"/>
              <w:rtl/>
            </w:rPr>
            <w:t xml:space="preserve"> </w:t>
          </w:r>
          <w:r w:rsidR="00F73F94" w:rsidRPr="00A50B77">
            <w:rPr>
              <w:rFonts w:cs="B Titr" w:hint="cs"/>
              <w:b/>
              <w:bCs/>
              <w:sz w:val="32"/>
              <w:szCs w:val="32"/>
              <w:rtl/>
            </w:rPr>
            <w:t>مشاور(اختیاری)</w:t>
          </w:r>
        </w:sdtContent>
      </w:sdt>
    </w:p>
    <w:p w14:paraId="5884676A" w14:textId="6ECFBCDD" w:rsidR="00F85E51" w:rsidRPr="00A50B7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sz w:val="32"/>
          <w:szCs w:val="32"/>
          <w:rtl/>
        </w:rPr>
      </w:pPr>
      <w:sdt>
        <w:sdtPr>
          <w:rPr>
            <w:rFonts w:cs="B Titr" w:hint="cs"/>
            <w:sz w:val="32"/>
            <w:szCs w:val="32"/>
            <w:rtl/>
          </w:rPr>
          <w:tag w:val="_field_Author_Title_Fa"/>
          <w:id w:val="180471993"/>
          <w:placeholder>
            <w:docPart w:val="7C98A68DC5CC4796A860D77EB00C53FD"/>
          </w:placeholder>
        </w:sdtPr>
        <w:sdtEndPr>
          <w:rPr>
            <w:rFonts w:hint="default"/>
          </w:rPr>
        </w:sdtEndPr>
        <w:sdtContent>
          <w:r w:rsidR="00C46E6B">
            <w:rPr>
              <w:rFonts w:cs="B Titr" w:hint="cs"/>
              <w:sz w:val="32"/>
              <w:szCs w:val="32"/>
              <w:rtl/>
            </w:rPr>
            <w:t>نگارش</w:t>
          </w:r>
          <w:r w:rsidR="007E7B82">
            <w:rPr>
              <w:rFonts w:cs="B Titr" w:hint="cs"/>
              <w:sz w:val="32"/>
              <w:szCs w:val="32"/>
              <w:rtl/>
            </w:rPr>
            <w:t>:</w:t>
          </w:r>
        </w:sdtContent>
      </w:sdt>
      <w:r w:rsidR="007828A9">
        <w:rPr>
          <w:rFonts w:cs="B Titr" w:hint="cs"/>
          <w:sz w:val="32"/>
          <w:szCs w:val="32"/>
          <w:rtl/>
        </w:rPr>
        <w:t xml:space="preserve"> </w:t>
      </w:r>
      <w:sdt>
        <w:sdtPr>
          <w:rPr>
            <w:rFonts w:cs="B Titr"/>
            <w:sz w:val="32"/>
            <w:szCs w:val="32"/>
            <w:rtl/>
          </w:rPr>
          <w:tag w:val="_field_Author_Fa"/>
          <w:id w:val="-1667398665"/>
          <w:placeholder>
            <w:docPart w:val="DF997895B86A4FD7AEA8D8E9838BC979"/>
          </w:placeholder>
        </w:sdtPr>
        <w:sdtEndPr>
          <w:rPr>
            <w:rFonts w:hint="eastAsia"/>
          </w:rPr>
        </w:sdtEndPr>
        <w:sdtContent>
          <w:r w:rsidR="00C46E6B">
            <w:rPr>
              <w:rFonts w:cs="B Titr" w:hint="cs"/>
              <w:sz w:val="32"/>
              <w:szCs w:val="32"/>
              <w:rtl/>
            </w:rPr>
            <w:t>نگارش</w:t>
          </w:r>
        </w:sdtContent>
      </w:sdt>
    </w:p>
    <w:p w14:paraId="6A8033A2" w14:textId="1C0B9A06" w:rsidR="00F85E51" w:rsidRPr="00A50B77" w:rsidRDefault="00000000" w:rsidP="00892354">
      <w:pPr>
        <w:spacing w:before="0" w:beforeAutospacing="0" w:after="160" w:afterAutospacing="0" w:line="259" w:lineRule="auto"/>
        <w:jc w:val="center"/>
        <w:rPr>
          <w:rFonts w:cs="B Titr"/>
          <w:b/>
          <w:bCs/>
          <w:sz w:val="32"/>
          <w:szCs w:val="32"/>
          <w:rtl/>
        </w:rPr>
      </w:pPr>
      <w:sdt>
        <w:sdtPr>
          <w:rPr>
            <w:rFonts w:cs="B Titr"/>
            <w:sz w:val="32"/>
            <w:szCs w:val="32"/>
            <w:rtl/>
          </w:rPr>
          <w:tag w:val="_field_DefenseDate_Fa"/>
          <w:id w:val="-1514832526"/>
          <w:placeholder>
            <w:docPart w:val="EB6B4678E51044BB803265879524436E"/>
          </w:placeholder>
        </w:sdtPr>
        <w:sdtContent>
          <w:r w:rsidR="008F4C47" w:rsidRPr="00A50B77">
            <w:rPr>
              <w:rFonts w:cs="B Titr" w:hint="cs"/>
              <w:sz w:val="32"/>
              <w:szCs w:val="32"/>
              <w:rtl/>
            </w:rPr>
            <w:t>تاریخ</w:t>
          </w:r>
          <w:r w:rsidR="007828A9">
            <w:rPr>
              <w:rFonts w:cs="B Titr" w:hint="cs"/>
              <w:sz w:val="32"/>
              <w:szCs w:val="32"/>
              <w:rtl/>
            </w:rPr>
            <w:t xml:space="preserve"> </w:t>
          </w:r>
          <w:r w:rsidR="008F4C47" w:rsidRPr="00A50B77">
            <w:rPr>
              <w:rFonts w:cs="B Titr" w:hint="cs"/>
              <w:sz w:val="32"/>
              <w:szCs w:val="32"/>
              <w:rtl/>
            </w:rPr>
            <w:t>دفاع</w:t>
          </w:r>
        </w:sdtContent>
      </w:sdt>
    </w:p>
    <w:p w14:paraId="01B5BEE6" w14:textId="77777777" w:rsidR="00B92747" w:rsidRPr="00A50B77" w:rsidRDefault="00B92747" w:rsidP="00892354">
      <w:pPr>
        <w:spacing w:before="0" w:beforeAutospacing="0" w:after="160" w:afterAutospacing="0" w:line="259" w:lineRule="auto"/>
        <w:rPr>
          <w:rFonts w:cs="B Titr"/>
          <w:sz w:val="32"/>
          <w:szCs w:val="32"/>
          <w:lang w:bidi="fa-IR"/>
        </w:rPr>
      </w:pPr>
    </w:p>
    <w:sectPr w:rsidR="00B92747" w:rsidRPr="00A50B77" w:rsidSect="00C46E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C963" w14:textId="77777777" w:rsidR="000B4978" w:rsidRDefault="000B4978" w:rsidP="00522F46">
      <w:pPr>
        <w:spacing w:before="0" w:after="0"/>
      </w:pPr>
      <w:r>
        <w:separator/>
      </w:r>
    </w:p>
  </w:endnote>
  <w:endnote w:type="continuationSeparator" w:id="0">
    <w:p w14:paraId="383390F2" w14:textId="77777777" w:rsidR="000B4978" w:rsidRDefault="000B4978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4DD" w14:textId="77777777" w:rsidR="000B4978" w:rsidRDefault="000B4978" w:rsidP="00522F46">
      <w:pPr>
        <w:spacing w:before="0" w:after="0"/>
      </w:pPr>
      <w:r>
        <w:separator/>
      </w:r>
    </w:p>
  </w:footnote>
  <w:footnote w:type="continuationSeparator" w:id="0">
    <w:p w14:paraId="6BE918A6" w14:textId="77777777" w:rsidR="000B4978" w:rsidRDefault="000B4978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26AB0"/>
    <w:rsid w:val="00034023"/>
    <w:rsid w:val="00035715"/>
    <w:rsid w:val="000366E8"/>
    <w:rsid w:val="0004633C"/>
    <w:rsid w:val="00066590"/>
    <w:rsid w:val="00076F32"/>
    <w:rsid w:val="000A214C"/>
    <w:rsid w:val="000A7ABF"/>
    <w:rsid w:val="000B4978"/>
    <w:rsid w:val="000D5AED"/>
    <w:rsid w:val="000D7617"/>
    <w:rsid w:val="000E2948"/>
    <w:rsid w:val="00102153"/>
    <w:rsid w:val="00105D2E"/>
    <w:rsid w:val="00106B9F"/>
    <w:rsid w:val="00110259"/>
    <w:rsid w:val="00113EB8"/>
    <w:rsid w:val="001259DD"/>
    <w:rsid w:val="0013542C"/>
    <w:rsid w:val="00167075"/>
    <w:rsid w:val="001700DE"/>
    <w:rsid w:val="00173762"/>
    <w:rsid w:val="00175DAC"/>
    <w:rsid w:val="00185A42"/>
    <w:rsid w:val="00186440"/>
    <w:rsid w:val="00187C0C"/>
    <w:rsid w:val="00194B79"/>
    <w:rsid w:val="001B7DEF"/>
    <w:rsid w:val="001E55DE"/>
    <w:rsid w:val="001F1ED9"/>
    <w:rsid w:val="00205FDD"/>
    <w:rsid w:val="0021093B"/>
    <w:rsid w:val="00213D0E"/>
    <w:rsid w:val="002148BB"/>
    <w:rsid w:val="0022401D"/>
    <w:rsid w:val="00225C25"/>
    <w:rsid w:val="0024554B"/>
    <w:rsid w:val="002516AE"/>
    <w:rsid w:val="002536AE"/>
    <w:rsid w:val="00260B1D"/>
    <w:rsid w:val="00280BF1"/>
    <w:rsid w:val="00281377"/>
    <w:rsid w:val="00290200"/>
    <w:rsid w:val="002A1C97"/>
    <w:rsid w:val="002A6BCA"/>
    <w:rsid w:val="002B154F"/>
    <w:rsid w:val="002D4BC1"/>
    <w:rsid w:val="002D5AC8"/>
    <w:rsid w:val="002D7E90"/>
    <w:rsid w:val="002E3D9F"/>
    <w:rsid w:val="002E4E2B"/>
    <w:rsid w:val="002E5286"/>
    <w:rsid w:val="002F3588"/>
    <w:rsid w:val="003248B6"/>
    <w:rsid w:val="00330F14"/>
    <w:rsid w:val="00352D06"/>
    <w:rsid w:val="00377411"/>
    <w:rsid w:val="003A6448"/>
    <w:rsid w:val="003E713D"/>
    <w:rsid w:val="003F3EB7"/>
    <w:rsid w:val="00400DF1"/>
    <w:rsid w:val="00421CB5"/>
    <w:rsid w:val="00436B94"/>
    <w:rsid w:val="0044177B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1552"/>
    <w:rsid w:val="004E5F9E"/>
    <w:rsid w:val="00522F46"/>
    <w:rsid w:val="00526452"/>
    <w:rsid w:val="005644D6"/>
    <w:rsid w:val="00597E3C"/>
    <w:rsid w:val="005A4640"/>
    <w:rsid w:val="005B1548"/>
    <w:rsid w:val="005D475D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B0D92"/>
    <w:rsid w:val="006B6DE6"/>
    <w:rsid w:val="006C49BE"/>
    <w:rsid w:val="006C7932"/>
    <w:rsid w:val="006D0220"/>
    <w:rsid w:val="006E4B4C"/>
    <w:rsid w:val="006F410E"/>
    <w:rsid w:val="0070328B"/>
    <w:rsid w:val="00703D47"/>
    <w:rsid w:val="007052EB"/>
    <w:rsid w:val="00716012"/>
    <w:rsid w:val="007254B4"/>
    <w:rsid w:val="00771734"/>
    <w:rsid w:val="007828A9"/>
    <w:rsid w:val="00783EDF"/>
    <w:rsid w:val="007848BE"/>
    <w:rsid w:val="00787172"/>
    <w:rsid w:val="00795F16"/>
    <w:rsid w:val="007A2596"/>
    <w:rsid w:val="007B6254"/>
    <w:rsid w:val="007B65B4"/>
    <w:rsid w:val="007B7BE2"/>
    <w:rsid w:val="007C27A2"/>
    <w:rsid w:val="007C378D"/>
    <w:rsid w:val="007E45EC"/>
    <w:rsid w:val="007E4D44"/>
    <w:rsid w:val="007E7B82"/>
    <w:rsid w:val="0082586C"/>
    <w:rsid w:val="008439ED"/>
    <w:rsid w:val="00844A3D"/>
    <w:rsid w:val="008576E0"/>
    <w:rsid w:val="008630FA"/>
    <w:rsid w:val="00864129"/>
    <w:rsid w:val="0088321D"/>
    <w:rsid w:val="00892354"/>
    <w:rsid w:val="00897696"/>
    <w:rsid w:val="008B366A"/>
    <w:rsid w:val="008B6B30"/>
    <w:rsid w:val="008B6C9E"/>
    <w:rsid w:val="008C1F3C"/>
    <w:rsid w:val="008C1F53"/>
    <w:rsid w:val="008F4C47"/>
    <w:rsid w:val="0090251D"/>
    <w:rsid w:val="0090584E"/>
    <w:rsid w:val="0092368D"/>
    <w:rsid w:val="00927D6D"/>
    <w:rsid w:val="00932885"/>
    <w:rsid w:val="009609FB"/>
    <w:rsid w:val="00961BE1"/>
    <w:rsid w:val="00962ACE"/>
    <w:rsid w:val="00967C1D"/>
    <w:rsid w:val="00975412"/>
    <w:rsid w:val="009860D5"/>
    <w:rsid w:val="009A1D1F"/>
    <w:rsid w:val="009B6D00"/>
    <w:rsid w:val="009C1573"/>
    <w:rsid w:val="009C4292"/>
    <w:rsid w:val="009D53B8"/>
    <w:rsid w:val="009E5B8E"/>
    <w:rsid w:val="009F328D"/>
    <w:rsid w:val="009F426E"/>
    <w:rsid w:val="009F72FD"/>
    <w:rsid w:val="00A04C41"/>
    <w:rsid w:val="00A05A1E"/>
    <w:rsid w:val="00A12426"/>
    <w:rsid w:val="00A34615"/>
    <w:rsid w:val="00A46819"/>
    <w:rsid w:val="00A50B77"/>
    <w:rsid w:val="00A60151"/>
    <w:rsid w:val="00A832DA"/>
    <w:rsid w:val="00A97F30"/>
    <w:rsid w:val="00AC52B6"/>
    <w:rsid w:val="00AC5946"/>
    <w:rsid w:val="00AD7D68"/>
    <w:rsid w:val="00AF16B5"/>
    <w:rsid w:val="00AF5DC3"/>
    <w:rsid w:val="00B022BE"/>
    <w:rsid w:val="00B06A4A"/>
    <w:rsid w:val="00B15B27"/>
    <w:rsid w:val="00B375D6"/>
    <w:rsid w:val="00B41051"/>
    <w:rsid w:val="00B47E7E"/>
    <w:rsid w:val="00B73371"/>
    <w:rsid w:val="00B74F18"/>
    <w:rsid w:val="00B92747"/>
    <w:rsid w:val="00BA6ABF"/>
    <w:rsid w:val="00BB28B4"/>
    <w:rsid w:val="00BB3683"/>
    <w:rsid w:val="00BD3104"/>
    <w:rsid w:val="00C10C97"/>
    <w:rsid w:val="00C2565F"/>
    <w:rsid w:val="00C407AD"/>
    <w:rsid w:val="00C46E6B"/>
    <w:rsid w:val="00C54B94"/>
    <w:rsid w:val="00C70A0D"/>
    <w:rsid w:val="00C8649E"/>
    <w:rsid w:val="00C95AF4"/>
    <w:rsid w:val="00CA1AE4"/>
    <w:rsid w:val="00CA5BE0"/>
    <w:rsid w:val="00CA6C5E"/>
    <w:rsid w:val="00CC131D"/>
    <w:rsid w:val="00CD2147"/>
    <w:rsid w:val="00CD615D"/>
    <w:rsid w:val="00CF015B"/>
    <w:rsid w:val="00CF0C31"/>
    <w:rsid w:val="00CF31C3"/>
    <w:rsid w:val="00CF44D1"/>
    <w:rsid w:val="00CF4D46"/>
    <w:rsid w:val="00D118F3"/>
    <w:rsid w:val="00D2305B"/>
    <w:rsid w:val="00D23CFB"/>
    <w:rsid w:val="00D25110"/>
    <w:rsid w:val="00D2666C"/>
    <w:rsid w:val="00D26D23"/>
    <w:rsid w:val="00D377FD"/>
    <w:rsid w:val="00D42146"/>
    <w:rsid w:val="00D56E2A"/>
    <w:rsid w:val="00D80BAD"/>
    <w:rsid w:val="00D87950"/>
    <w:rsid w:val="00D938B1"/>
    <w:rsid w:val="00D9456C"/>
    <w:rsid w:val="00DB1299"/>
    <w:rsid w:val="00DB3AA4"/>
    <w:rsid w:val="00DC2674"/>
    <w:rsid w:val="00DD2845"/>
    <w:rsid w:val="00DD4D0D"/>
    <w:rsid w:val="00DD5C33"/>
    <w:rsid w:val="00DE02B4"/>
    <w:rsid w:val="00DF4EC0"/>
    <w:rsid w:val="00E24FC8"/>
    <w:rsid w:val="00E32BCC"/>
    <w:rsid w:val="00E5278A"/>
    <w:rsid w:val="00E60634"/>
    <w:rsid w:val="00E67D15"/>
    <w:rsid w:val="00E7145B"/>
    <w:rsid w:val="00EC5A9A"/>
    <w:rsid w:val="00EC5BD9"/>
    <w:rsid w:val="00EE7770"/>
    <w:rsid w:val="00EF2785"/>
    <w:rsid w:val="00EF6294"/>
    <w:rsid w:val="00F137E7"/>
    <w:rsid w:val="00F33EED"/>
    <w:rsid w:val="00F73C87"/>
    <w:rsid w:val="00F73F94"/>
    <w:rsid w:val="00F808FD"/>
    <w:rsid w:val="00F85E51"/>
    <w:rsid w:val="00F86744"/>
    <w:rsid w:val="00F87436"/>
    <w:rsid w:val="00F91804"/>
    <w:rsid w:val="00FA3604"/>
    <w:rsid w:val="00FB53C8"/>
    <w:rsid w:val="00FB7547"/>
    <w:rsid w:val="00FB7652"/>
    <w:rsid w:val="00FC2990"/>
    <w:rsid w:val="00FC6815"/>
    <w:rsid w:val="00FE7E05"/>
    <w:rsid w:val="00FF57C2"/>
    <w:rsid w:val="00F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B82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7E7B8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7E7B82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E7B82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E7B82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E7B82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E7B82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E7B82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E7B82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E7B82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7E7B8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E7B82"/>
  </w:style>
  <w:style w:type="paragraph" w:styleId="Title">
    <w:name w:val="Title"/>
    <w:basedOn w:val="Normal"/>
    <w:next w:val="Normal"/>
    <w:link w:val="TitleChar"/>
    <w:uiPriority w:val="2"/>
    <w:qFormat/>
    <w:rsid w:val="007E7B82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7E7B82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E7B82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7E7B82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7E7B82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E7B82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E7B82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E7B82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E7B82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E7B82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E7B82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E7B82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7E7B82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7E7B8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E7B82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7E7B82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7E7B82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7E7B8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E7B8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E7B82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7E7B82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E7B82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7E7B82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E7B82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E7B8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E7B82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E7B8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E7B82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7E7B82"/>
    <w:rPr>
      <w:i/>
      <w:iCs/>
    </w:rPr>
  </w:style>
  <w:style w:type="character" w:styleId="Strong">
    <w:name w:val="Strong"/>
    <w:basedOn w:val="DefaultParagraphFont"/>
    <w:uiPriority w:val="4"/>
    <w:qFormat/>
    <w:rsid w:val="007E7B82"/>
    <w:rPr>
      <w:b/>
      <w:bCs/>
    </w:rPr>
  </w:style>
  <w:style w:type="paragraph" w:styleId="ListParagraph">
    <w:name w:val="List Paragraph"/>
    <w:basedOn w:val="Normal"/>
    <w:uiPriority w:val="6"/>
    <w:qFormat/>
    <w:rsid w:val="007E7B8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E7B82"/>
  </w:style>
  <w:style w:type="paragraph" w:styleId="EndnoteText">
    <w:name w:val="endnote text"/>
    <w:basedOn w:val="Normal"/>
    <w:link w:val="EndnoteTextChar"/>
    <w:uiPriority w:val="10"/>
    <w:rsid w:val="007E7B82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E7B82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E7B8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E7B82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E7B82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  <w:style w:type="paragraph" w:styleId="Bibliography">
    <w:name w:val="Bibliography"/>
    <w:basedOn w:val="Normal"/>
    <w:next w:val="Normal"/>
    <w:uiPriority w:val="13"/>
    <w:rsid w:val="007E7B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426D0A15D842B4A86FD1AA4C613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04D9F-B8EF-4C59-9D6B-632D49E1E47D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F0BD1DF56DA41CA98B08805E0C7C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7D70A-01B2-4157-8B61-F18EAC997D1D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6F70D9F5BB643C393E9788C2BC1F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03890-E22A-4025-8E7F-6BFC4B809EC3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181C5D87D2C4EF7B4DC96834602C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DA5C5-381E-49C1-AB5E-F52D956DDA56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8CC2C1335BB4E56AB4EB9B951170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DC60F-BEF3-434F-B72A-4A9EECDD3FA4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14B9F9DC0124A15A8D89EFB062D0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35949-6017-4238-AFF7-E80B407E6DE8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54643DF0B644464B68B46F226E44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16191-6DA7-4218-BF75-E83B3DA93935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ABD821E3B4E46EC9932492E7E559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0DA61-0CED-4F0E-B8D6-C25C77B07E1A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B3267BCFD304AB7AF898D537EA16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75BEE-E83D-409F-BC81-67446C5C19D3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5CE38047BA4733B09399AA65D1D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E8545-BAAA-48AA-BCF4-BBA8E1C717B4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FAD166C9292467AB739912283261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2B14C-2EF4-4C94-ABE2-A0EE3DE83CC6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63118CEDF3D4037A2717488E86A9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44635-788D-41D4-8AC1-559B2189DE35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E007CF2BDD34536994BFF44A23E5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9C4D5-F548-4411-A602-D3E9564564BF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53295F0AA9043F68C4C6B748DB52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5059-03A0-4F27-9C10-16F52EAE984B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111A3E08A584DB49715604A239BE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33F2-8A59-48A9-BDD6-AC0CE355BFE0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98A68DC5CC4796A860D77EB00C5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83A06-BF46-4899-8BDE-F671BA0DB560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F997895B86A4FD7AEA8D8E9838BC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361CA-5452-44E3-A816-9C6E75628C2C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B6B4678E51044BB8032658795244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E1049-DA19-4DD0-BDAA-3C5723271B39}"/>
      </w:docPartPr>
      <w:docPartBody>
        <w:p w:rsidR="00BE2DA1" w:rsidRDefault="00BE2DA1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16DE"/>
    <w:rsid w:val="00026AB0"/>
    <w:rsid w:val="00034023"/>
    <w:rsid w:val="00035715"/>
    <w:rsid w:val="00052697"/>
    <w:rsid w:val="00052EB2"/>
    <w:rsid w:val="00070FDB"/>
    <w:rsid w:val="00076F32"/>
    <w:rsid w:val="00091D93"/>
    <w:rsid w:val="000D2599"/>
    <w:rsid w:val="000E2948"/>
    <w:rsid w:val="00106B9F"/>
    <w:rsid w:val="00115912"/>
    <w:rsid w:val="001212BB"/>
    <w:rsid w:val="0014028D"/>
    <w:rsid w:val="001463F3"/>
    <w:rsid w:val="00165A1F"/>
    <w:rsid w:val="00173762"/>
    <w:rsid w:val="00196A93"/>
    <w:rsid w:val="001D3E6B"/>
    <w:rsid w:val="001E55DE"/>
    <w:rsid w:val="001F1ED9"/>
    <w:rsid w:val="001F2337"/>
    <w:rsid w:val="0021300D"/>
    <w:rsid w:val="002536AE"/>
    <w:rsid w:val="00264152"/>
    <w:rsid w:val="00281CFE"/>
    <w:rsid w:val="002D36DD"/>
    <w:rsid w:val="002E4C3C"/>
    <w:rsid w:val="002F0A96"/>
    <w:rsid w:val="002F3588"/>
    <w:rsid w:val="003606E0"/>
    <w:rsid w:val="00371FEE"/>
    <w:rsid w:val="00400384"/>
    <w:rsid w:val="00400DF1"/>
    <w:rsid w:val="0044024E"/>
    <w:rsid w:val="0044177B"/>
    <w:rsid w:val="00483F4E"/>
    <w:rsid w:val="00494D6D"/>
    <w:rsid w:val="004F659B"/>
    <w:rsid w:val="00533567"/>
    <w:rsid w:val="005644D6"/>
    <w:rsid w:val="005B1548"/>
    <w:rsid w:val="005B6731"/>
    <w:rsid w:val="005C7834"/>
    <w:rsid w:val="00614DE7"/>
    <w:rsid w:val="006806C0"/>
    <w:rsid w:val="006A21E4"/>
    <w:rsid w:val="006F410E"/>
    <w:rsid w:val="0070328B"/>
    <w:rsid w:val="00703D47"/>
    <w:rsid w:val="00716012"/>
    <w:rsid w:val="00787172"/>
    <w:rsid w:val="007B7BE2"/>
    <w:rsid w:val="007C378D"/>
    <w:rsid w:val="007E45EC"/>
    <w:rsid w:val="00833C41"/>
    <w:rsid w:val="008630FA"/>
    <w:rsid w:val="00881F2F"/>
    <w:rsid w:val="008A77D9"/>
    <w:rsid w:val="008F585E"/>
    <w:rsid w:val="00934371"/>
    <w:rsid w:val="009609FB"/>
    <w:rsid w:val="00975412"/>
    <w:rsid w:val="009813E4"/>
    <w:rsid w:val="009D420B"/>
    <w:rsid w:val="009F328D"/>
    <w:rsid w:val="009F426E"/>
    <w:rsid w:val="00A05A1E"/>
    <w:rsid w:val="00A108A3"/>
    <w:rsid w:val="00A65DD0"/>
    <w:rsid w:val="00AA67E6"/>
    <w:rsid w:val="00AC65CA"/>
    <w:rsid w:val="00B15B27"/>
    <w:rsid w:val="00B63A0D"/>
    <w:rsid w:val="00B66BB4"/>
    <w:rsid w:val="00B73136"/>
    <w:rsid w:val="00BE2AF3"/>
    <w:rsid w:val="00BE2DA1"/>
    <w:rsid w:val="00BE40EC"/>
    <w:rsid w:val="00C23912"/>
    <w:rsid w:val="00C8649E"/>
    <w:rsid w:val="00CA6C5E"/>
    <w:rsid w:val="00CC131D"/>
    <w:rsid w:val="00CC54B5"/>
    <w:rsid w:val="00D2355A"/>
    <w:rsid w:val="00D23CFB"/>
    <w:rsid w:val="00D32D56"/>
    <w:rsid w:val="00D641FD"/>
    <w:rsid w:val="00D80672"/>
    <w:rsid w:val="00DD3A3B"/>
    <w:rsid w:val="00DF4EC0"/>
    <w:rsid w:val="00E541FA"/>
    <w:rsid w:val="00E7145B"/>
    <w:rsid w:val="00E82666"/>
    <w:rsid w:val="00EB71E2"/>
    <w:rsid w:val="00ED0247"/>
    <w:rsid w:val="00ED1405"/>
    <w:rsid w:val="00EF783F"/>
    <w:rsid w:val="00F137E7"/>
    <w:rsid w:val="00F372A6"/>
    <w:rsid w:val="00F8532B"/>
    <w:rsid w:val="00F9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2D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293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79</cp:revision>
  <dcterms:created xsi:type="dcterms:W3CDTF">2024-07-23T16:48:00Z</dcterms:created>
  <dcterms:modified xsi:type="dcterms:W3CDTF">2025-01-25T04:51:00Z</dcterms:modified>
</cp:coreProperties>
</file>