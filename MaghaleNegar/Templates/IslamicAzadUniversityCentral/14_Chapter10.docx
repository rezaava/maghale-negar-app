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Default="001B7DEF" w:rsidP="00B6398F">
      <w:pPr>
        <w:spacing w:before="100" w:after="100"/>
        <w:jc w:val="center"/>
        <w:rPr>
          <w:rtl/>
        </w:rPr>
      </w:pPr>
    </w:p>
    <w:p w14:paraId="0ABA79C8" w14:textId="77777777" w:rsidR="0037361E" w:rsidRPr="00802EEC" w:rsidRDefault="0037361E" w:rsidP="00C34152">
      <w:pPr>
        <w:jc w:val="center"/>
        <w:rPr>
          <w:rtl/>
        </w:rPr>
      </w:pPr>
      <w:bookmarkStart w:id="0" w:name="_Hlk174176164"/>
    </w:p>
    <w:sdt>
      <w:sdtPr>
        <w:rPr>
          <w:rtl/>
        </w:rPr>
        <w:tag w:val="_field_Chapter10_Title"/>
        <w:id w:val="1844353790"/>
        <w:placeholder>
          <w:docPart w:val="BE79A172EBA54D8DB49695BEB6E70D0B"/>
        </w:placeholder>
      </w:sdtPr>
      <w:sdtEndPr>
        <w:rPr>
          <w:rFonts w:cs="B Nazanin" w:hint="cs"/>
          <w:sz w:val="28"/>
          <w:lang w:bidi="fa-IR"/>
        </w:rPr>
      </w:sdtEndPr>
      <w:sdtContent>
        <w:p w14:paraId="5D1E290C" w14:textId="1D7169D9" w:rsidR="00C9124F" w:rsidRPr="00D71BF3" w:rsidRDefault="00C9124F" w:rsidP="00C9124F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2D618C">
            <w:rPr>
              <w:rtl/>
            </w:rPr>
            <w:t xml:space="preserve"> </w:t>
          </w:r>
          <w:r w:rsidR="0037361E">
            <w:rPr>
              <w:rFonts w:hint="cs"/>
              <w:kern w:val="0"/>
              <w:rtl/>
              <w14:ligatures w14:val="none"/>
            </w:rPr>
            <w:t>دهم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rtl/>
            </w:rPr>
            <w:t>عنوان</w:t>
          </w:r>
          <w:r w:rsidR="002D618C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را</w:t>
          </w:r>
          <w:r w:rsidR="002D618C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وارد</w:t>
          </w:r>
          <w:r w:rsidR="002D618C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کنید</w:t>
          </w:r>
        </w:p>
      </w:sdtContent>
    </w:sdt>
    <w:p w14:paraId="6919ABA4" w14:textId="77777777" w:rsidR="00C9124F" w:rsidRDefault="00C9124F" w:rsidP="00C912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10_Title"/>
        <w:id w:val="983811841"/>
        <w:placeholder>
          <w:docPart w:val="5E20A355FF9340D88544F16FF27192D4"/>
        </w:placeholder>
      </w:sdtPr>
      <w:sdtContent>
        <w:p w14:paraId="18DA9D34" w14:textId="6AFAE049" w:rsidR="00C9124F" w:rsidRPr="0037361E" w:rsidRDefault="00C9124F" w:rsidP="00C9124F">
          <w:pPr>
            <w:pStyle w:val="Heading1"/>
            <w:rPr>
              <w:color w:val="FFFFFF" w:themeColor="background1"/>
              <w:rtl/>
            </w:rPr>
          </w:pPr>
          <w:r w:rsidRPr="0037361E">
            <w:rPr>
              <w:rFonts w:hint="cs"/>
              <w:color w:val="FFFFFF" w:themeColor="background1"/>
              <w:rtl/>
            </w:rPr>
            <w:t>فصل</w:t>
          </w:r>
          <w:r w:rsidR="002D618C">
            <w:rPr>
              <w:rFonts w:hint="cs"/>
              <w:color w:val="FFFFFF" w:themeColor="background1"/>
              <w:rtl/>
            </w:rPr>
            <w:t xml:space="preserve"> </w:t>
          </w:r>
          <w:r w:rsidR="0037361E" w:rsidRPr="0037361E">
            <w:rPr>
              <w:rFonts w:hint="cs"/>
              <w:color w:val="FFFFFF" w:themeColor="background1"/>
              <w:rtl/>
            </w:rPr>
            <w:t>دهم</w:t>
          </w:r>
          <w:r w:rsidRPr="0037361E">
            <w:rPr>
              <w:rFonts w:hint="cs"/>
              <w:color w:val="FFFFFF" w:themeColor="background1"/>
              <w:rtl/>
            </w:rPr>
            <w:t>:</w:t>
          </w:r>
          <w:r w:rsidR="002D618C">
            <w:rPr>
              <w:rFonts w:hint="cs"/>
              <w:color w:val="FFFFFF" w:themeColor="background1"/>
              <w:rtl/>
            </w:rPr>
            <w:t xml:space="preserve">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عنوان</w:t>
          </w:r>
          <w:r w:rsidR="002D618C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را</w:t>
          </w:r>
          <w:r w:rsidR="002D618C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وارد</w:t>
          </w:r>
          <w:r w:rsidR="002D618C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37361E">
            <w:rPr>
              <w:rFonts w:hint="cs"/>
              <w:color w:val="FFFFFF" w:themeColor="background1"/>
              <w:sz w:val="28"/>
              <w:rtl/>
            </w:rPr>
            <w:t>کنید</w:t>
          </w:r>
        </w:p>
      </w:sdtContent>
    </w:sdt>
    <w:p w14:paraId="15CD9994" w14:textId="77777777" w:rsidR="00C9124F" w:rsidRPr="00802EEC" w:rsidRDefault="00C9124F" w:rsidP="00C912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48139022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2D618C">
        <w:rPr>
          <w:rFonts w:hint="cs"/>
          <w:rtl/>
        </w:rPr>
        <w:t xml:space="preserve"> </w:t>
      </w:r>
      <w:r w:rsidR="00A40D0B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2D618C">
        <w:rPr>
          <w:rFonts w:hint="cs"/>
          <w:rtl/>
        </w:rPr>
        <w:t xml:space="preserve"> </w:t>
      </w:r>
      <w:r w:rsidR="00A40D0B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086C2E">
        <w:rPr>
          <w:rFonts w:hint="cs"/>
          <w:rtl/>
        </w:rPr>
        <w:t>‌</w:t>
      </w:r>
      <w:r w:rsidRPr="00802EEC">
        <w:rPr>
          <w:rFonts w:hint="cs"/>
          <w:rtl/>
        </w:rPr>
        <w:t>های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2D618C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3C0ADEA" w14:textId="77777777" w:rsidR="00127BB8" w:rsidRPr="00127BB8" w:rsidRDefault="00127BB8" w:rsidP="00B60698">
      <w:pPr>
        <w:pStyle w:val="BodyText"/>
      </w:pPr>
    </w:p>
    <w:sectPr w:rsidR="00127BB8" w:rsidRPr="00127BB8" w:rsidSect="006467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22487" w14:textId="77777777" w:rsidR="00661282" w:rsidRPr="00802EEC" w:rsidRDefault="00661282" w:rsidP="000D0454">
      <w:pPr>
        <w:spacing w:before="0" w:after="0"/>
      </w:pPr>
      <w:r w:rsidRPr="00802EEC">
        <w:separator/>
      </w:r>
    </w:p>
  </w:endnote>
  <w:endnote w:type="continuationSeparator" w:id="0">
    <w:p w14:paraId="36669E7C" w14:textId="77777777" w:rsidR="00661282" w:rsidRPr="00802EEC" w:rsidRDefault="00661282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94F3" w14:textId="77777777" w:rsidR="00E56D5E" w:rsidRDefault="00E56D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E56D5E" w:rsidRDefault="00802EEC" w:rsidP="00DA533E">
        <w:pPr>
          <w:pStyle w:val="Footer"/>
          <w:jc w:val="center"/>
        </w:pPr>
        <w:r w:rsidRPr="00E56D5E">
          <w:fldChar w:fldCharType="begin"/>
        </w:r>
        <w:r w:rsidRPr="00E56D5E">
          <w:instrText xml:space="preserve"> PAGE   \* MERGEFORMAT </w:instrText>
        </w:r>
        <w:r w:rsidRPr="00E56D5E">
          <w:fldChar w:fldCharType="separate"/>
        </w:r>
        <w:r w:rsidRPr="007D5AE9">
          <w:rPr>
            <w:rFonts w:ascii="B Nazanin" w:hAnsi="B Nazanin"/>
            <w:rtl/>
            <w:lang w:bidi="fa-IR"/>
          </w:rPr>
          <w:t>2</w:t>
        </w:r>
        <w:r w:rsidRPr="00E56D5E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132A" w14:textId="77777777" w:rsidR="00661282" w:rsidRPr="00802EEC" w:rsidRDefault="00661282" w:rsidP="000D0454">
      <w:pPr>
        <w:spacing w:before="0" w:after="0"/>
      </w:pPr>
      <w:r w:rsidRPr="00802EEC">
        <w:separator/>
      </w:r>
    </w:p>
  </w:footnote>
  <w:footnote w:type="continuationSeparator" w:id="0">
    <w:p w14:paraId="07DD1421" w14:textId="77777777" w:rsidR="00661282" w:rsidRPr="00802EEC" w:rsidRDefault="00661282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9405" w14:textId="77777777" w:rsidR="00E56D5E" w:rsidRDefault="00E56D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616D8E0F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2D618C">
      <w:rPr>
        <w:noProof/>
        <w:rtl/>
      </w:rPr>
      <w:t>فصل دهم: عنوان را وارد کن</w:t>
    </w:r>
    <w:r w:rsidR="002D618C">
      <w:rPr>
        <w:rFonts w:hint="cs"/>
        <w:noProof/>
        <w:rtl/>
      </w:rPr>
      <w:t>ی</w:t>
    </w:r>
    <w:r w:rsidR="002D618C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12751"/>
    <w:rsid w:val="000366E8"/>
    <w:rsid w:val="00041F5C"/>
    <w:rsid w:val="00042AD1"/>
    <w:rsid w:val="00055241"/>
    <w:rsid w:val="00066590"/>
    <w:rsid w:val="00086C2E"/>
    <w:rsid w:val="000913CF"/>
    <w:rsid w:val="000C6FCB"/>
    <w:rsid w:val="000D0454"/>
    <w:rsid w:val="000D5AED"/>
    <w:rsid w:val="000F4C5D"/>
    <w:rsid w:val="00102153"/>
    <w:rsid w:val="00110259"/>
    <w:rsid w:val="00116C9B"/>
    <w:rsid w:val="00127BB8"/>
    <w:rsid w:val="001412A8"/>
    <w:rsid w:val="001444D3"/>
    <w:rsid w:val="00173762"/>
    <w:rsid w:val="00185A42"/>
    <w:rsid w:val="00186440"/>
    <w:rsid w:val="00187C0C"/>
    <w:rsid w:val="00194B79"/>
    <w:rsid w:val="001B7DEF"/>
    <w:rsid w:val="001F1496"/>
    <w:rsid w:val="00205FDD"/>
    <w:rsid w:val="0020606F"/>
    <w:rsid w:val="002516AE"/>
    <w:rsid w:val="00281377"/>
    <w:rsid w:val="00292F45"/>
    <w:rsid w:val="00293B6F"/>
    <w:rsid w:val="002A75D5"/>
    <w:rsid w:val="002B154F"/>
    <w:rsid w:val="002D618C"/>
    <w:rsid w:val="002E3919"/>
    <w:rsid w:val="002F2C64"/>
    <w:rsid w:val="002F6CF9"/>
    <w:rsid w:val="003248B6"/>
    <w:rsid w:val="00351AA9"/>
    <w:rsid w:val="00352D06"/>
    <w:rsid w:val="0037361E"/>
    <w:rsid w:val="00377411"/>
    <w:rsid w:val="00377A44"/>
    <w:rsid w:val="003A4BA5"/>
    <w:rsid w:val="003A5894"/>
    <w:rsid w:val="003A6448"/>
    <w:rsid w:val="003D76AD"/>
    <w:rsid w:val="003E638E"/>
    <w:rsid w:val="00400298"/>
    <w:rsid w:val="00436B94"/>
    <w:rsid w:val="0044177B"/>
    <w:rsid w:val="00447E34"/>
    <w:rsid w:val="00455E43"/>
    <w:rsid w:val="00462A21"/>
    <w:rsid w:val="00483681"/>
    <w:rsid w:val="00487529"/>
    <w:rsid w:val="00490E74"/>
    <w:rsid w:val="004916A6"/>
    <w:rsid w:val="00495B52"/>
    <w:rsid w:val="004C1577"/>
    <w:rsid w:val="004C1E32"/>
    <w:rsid w:val="004C5AF9"/>
    <w:rsid w:val="004D0801"/>
    <w:rsid w:val="004D5E84"/>
    <w:rsid w:val="004E5F9E"/>
    <w:rsid w:val="00516FAC"/>
    <w:rsid w:val="00544D8E"/>
    <w:rsid w:val="00597E3C"/>
    <w:rsid w:val="005A4640"/>
    <w:rsid w:val="005B5F70"/>
    <w:rsid w:val="005C028E"/>
    <w:rsid w:val="005E5BD2"/>
    <w:rsid w:val="0062456F"/>
    <w:rsid w:val="00624807"/>
    <w:rsid w:val="00636DAB"/>
    <w:rsid w:val="00643D18"/>
    <w:rsid w:val="006467BB"/>
    <w:rsid w:val="00653982"/>
    <w:rsid w:val="00661282"/>
    <w:rsid w:val="006814EB"/>
    <w:rsid w:val="00691CAA"/>
    <w:rsid w:val="00693014"/>
    <w:rsid w:val="006A2718"/>
    <w:rsid w:val="006A4F67"/>
    <w:rsid w:val="006B6DE6"/>
    <w:rsid w:val="006C7932"/>
    <w:rsid w:val="006C79CE"/>
    <w:rsid w:val="006E4B4C"/>
    <w:rsid w:val="00703D47"/>
    <w:rsid w:val="007052EB"/>
    <w:rsid w:val="00711867"/>
    <w:rsid w:val="007130C8"/>
    <w:rsid w:val="007254B4"/>
    <w:rsid w:val="007321BF"/>
    <w:rsid w:val="007555E3"/>
    <w:rsid w:val="00762263"/>
    <w:rsid w:val="00783EDF"/>
    <w:rsid w:val="00795F16"/>
    <w:rsid w:val="007A2596"/>
    <w:rsid w:val="007B4B67"/>
    <w:rsid w:val="007B65B4"/>
    <w:rsid w:val="007B7BE2"/>
    <w:rsid w:val="007D5AE9"/>
    <w:rsid w:val="007E4D44"/>
    <w:rsid w:val="0080116C"/>
    <w:rsid w:val="00802EEC"/>
    <w:rsid w:val="00823A32"/>
    <w:rsid w:val="008248AF"/>
    <w:rsid w:val="00834297"/>
    <w:rsid w:val="008463C5"/>
    <w:rsid w:val="00856DD9"/>
    <w:rsid w:val="00864129"/>
    <w:rsid w:val="0088321D"/>
    <w:rsid w:val="00897696"/>
    <w:rsid w:val="008A17A7"/>
    <w:rsid w:val="008B366A"/>
    <w:rsid w:val="008B6B30"/>
    <w:rsid w:val="008B6C9E"/>
    <w:rsid w:val="008C1F3C"/>
    <w:rsid w:val="008E1592"/>
    <w:rsid w:val="008E226B"/>
    <w:rsid w:val="008E50E2"/>
    <w:rsid w:val="00904F28"/>
    <w:rsid w:val="00925C44"/>
    <w:rsid w:val="00927D6D"/>
    <w:rsid w:val="00932885"/>
    <w:rsid w:val="00946822"/>
    <w:rsid w:val="0098484A"/>
    <w:rsid w:val="009860D5"/>
    <w:rsid w:val="00990EFF"/>
    <w:rsid w:val="009A1D1F"/>
    <w:rsid w:val="009B132E"/>
    <w:rsid w:val="009C7C97"/>
    <w:rsid w:val="009E5B8E"/>
    <w:rsid w:val="009F72FD"/>
    <w:rsid w:val="00A0244C"/>
    <w:rsid w:val="00A12426"/>
    <w:rsid w:val="00A2728B"/>
    <w:rsid w:val="00A31011"/>
    <w:rsid w:val="00A4089D"/>
    <w:rsid w:val="00A40D0B"/>
    <w:rsid w:val="00A46819"/>
    <w:rsid w:val="00A54DE1"/>
    <w:rsid w:val="00A60151"/>
    <w:rsid w:val="00A67019"/>
    <w:rsid w:val="00A70D34"/>
    <w:rsid w:val="00A832DA"/>
    <w:rsid w:val="00A97F30"/>
    <w:rsid w:val="00AB2FE3"/>
    <w:rsid w:val="00AC52B6"/>
    <w:rsid w:val="00AC5838"/>
    <w:rsid w:val="00AC6649"/>
    <w:rsid w:val="00AF5DC3"/>
    <w:rsid w:val="00B06A4A"/>
    <w:rsid w:val="00B32641"/>
    <w:rsid w:val="00B3579F"/>
    <w:rsid w:val="00B47E7E"/>
    <w:rsid w:val="00B60698"/>
    <w:rsid w:val="00B6398F"/>
    <w:rsid w:val="00B97E83"/>
    <w:rsid w:val="00BC2896"/>
    <w:rsid w:val="00BC32A0"/>
    <w:rsid w:val="00BD4ADB"/>
    <w:rsid w:val="00BF59A0"/>
    <w:rsid w:val="00C20E0E"/>
    <w:rsid w:val="00C2565F"/>
    <w:rsid w:val="00C34152"/>
    <w:rsid w:val="00C37B40"/>
    <w:rsid w:val="00C407AD"/>
    <w:rsid w:val="00C504BE"/>
    <w:rsid w:val="00C70A0D"/>
    <w:rsid w:val="00C7738B"/>
    <w:rsid w:val="00C82F2C"/>
    <w:rsid w:val="00C9124F"/>
    <w:rsid w:val="00C978F4"/>
    <w:rsid w:val="00CA0484"/>
    <w:rsid w:val="00CA15D5"/>
    <w:rsid w:val="00CB4908"/>
    <w:rsid w:val="00CB4BD3"/>
    <w:rsid w:val="00CD2147"/>
    <w:rsid w:val="00CE53FA"/>
    <w:rsid w:val="00CF015B"/>
    <w:rsid w:val="00CF0C31"/>
    <w:rsid w:val="00CF2039"/>
    <w:rsid w:val="00CF25B5"/>
    <w:rsid w:val="00CF31C3"/>
    <w:rsid w:val="00CF4D46"/>
    <w:rsid w:val="00D00736"/>
    <w:rsid w:val="00D2305B"/>
    <w:rsid w:val="00D25110"/>
    <w:rsid w:val="00D26D23"/>
    <w:rsid w:val="00D371CB"/>
    <w:rsid w:val="00D42146"/>
    <w:rsid w:val="00D83CEC"/>
    <w:rsid w:val="00D862F7"/>
    <w:rsid w:val="00D938B1"/>
    <w:rsid w:val="00D9456C"/>
    <w:rsid w:val="00DA533E"/>
    <w:rsid w:val="00DB3AA4"/>
    <w:rsid w:val="00DD2845"/>
    <w:rsid w:val="00DD2E7D"/>
    <w:rsid w:val="00DE4BB8"/>
    <w:rsid w:val="00E073E4"/>
    <w:rsid w:val="00E24FC8"/>
    <w:rsid w:val="00E32BCC"/>
    <w:rsid w:val="00E523EA"/>
    <w:rsid w:val="00E56D5E"/>
    <w:rsid w:val="00E87C8A"/>
    <w:rsid w:val="00EA070F"/>
    <w:rsid w:val="00F137E7"/>
    <w:rsid w:val="00F41253"/>
    <w:rsid w:val="00F50009"/>
    <w:rsid w:val="00F54BC7"/>
    <w:rsid w:val="00F73C87"/>
    <w:rsid w:val="00F808FD"/>
    <w:rsid w:val="00F81BB4"/>
    <w:rsid w:val="00F86744"/>
    <w:rsid w:val="00F92551"/>
    <w:rsid w:val="00FA3604"/>
    <w:rsid w:val="00FB0756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18C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2D618C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2D618C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D618C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D618C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D618C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D618C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D618C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D618C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D618C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2D61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D618C"/>
  </w:style>
  <w:style w:type="paragraph" w:styleId="Title">
    <w:name w:val="Title"/>
    <w:basedOn w:val="Normal"/>
    <w:next w:val="Normal"/>
    <w:link w:val="TitleChar"/>
    <w:uiPriority w:val="2"/>
    <w:qFormat/>
    <w:rsid w:val="002D618C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2D618C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D618C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2D618C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2D618C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D618C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D618C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D618C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D618C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D618C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D618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D618C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2D618C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2D618C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D618C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2D618C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2D618C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2D618C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D618C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D618C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2D618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D618C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2D618C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D618C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D618C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D618C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D618C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D618C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2D618C"/>
    <w:rPr>
      <w:i/>
      <w:iCs/>
    </w:rPr>
  </w:style>
  <w:style w:type="character" w:styleId="Strong">
    <w:name w:val="Strong"/>
    <w:basedOn w:val="DefaultParagraphFont"/>
    <w:uiPriority w:val="4"/>
    <w:qFormat/>
    <w:rsid w:val="002D618C"/>
    <w:rPr>
      <w:b/>
      <w:bCs/>
    </w:rPr>
  </w:style>
  <w:style w:type="paragraph" w:styleId="ListParagraph">
    <w:name w:val="List Paragraph"/>
    <w:basedOn w:val="Normal"/>
    <w:uiPriority w:val="6"/>
    <w:qFormat/>
    <w:rsid w:val="002D618C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D618C"/>
  </w:style>
  <w:style w:type="paragraph" w:styleId="EndnoteText">
    <w:name w:val="endnote text"/>
    <w:basedOn w:val="Normal"/>
    <w:link w:val="EndnoteTextChar"/>
    <w:uiPriority w:val="10"/>
    <w:rsid w:val="002D618C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D618C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D618C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D618C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D618C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E53FA"/>
    <w:rPr>
      <w:color w:val="666666"/>
    </w:rPr>
  </w:style>
  <w:style w:type="paragraph" w:styleId="Bibliography">
    <w:name w:val="Bibliography"/>
    <w:basedOn w:val="Normal"/>
    <w:next w:val="Normal"/>
    <w:uiPriority w:val="13"/>
    <w:rsid w:val="002D618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79A172EBA54D8DB49695BEB6E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1C3B2-BB51-43BF-A067-2A8E3B437536}"/>
      </w:docPartPr>
      <w:docPartBody>
        <w:p w:rsidR="007953C3" w:rsidRDefault="007953C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E20A355FF9340D88544F16FF2719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33C3-B8BA-47B8-89DA-BB22E1AC8B81}"/>
      </w:docPartPr>
      <w:docPartBody>
        <w:p w:rsidR="007953C3" w:rsidRDefault="007953C3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F8"/>
    <w:rsid w:val="000316C3"/>
    <w:rsid w:val="00173762"/>
    <w:rsid w:val="001F1496"/>
    <w:rsid w:val="0021743E"/>
    <w:rsid w:val="00293B6F"/>
    <w:rsid w:val="00377A44"/>
    <w:rsid w:val="003E6F44"/>
    <w:rsid w:val="0044177B"/>
    <w:rsid w:val="00487529"/>
    <w:rsid w:val="004C1577"/>
    <w:rsid w:val="00692E95"/>
    <w:rsid w:val="00703D47"/>
    <w:rsid w:val="007877A2"/>
    <w:rsid w:val="007953C3"/>
    <w:rsid w:val="007B7BE2"/>
    <w:rsid w:val="00824F0B"/>
    <w:rsid w:val="00B00E47"/>
    <w:rsid w:val="00B237BC"/>
    <w:rsid w:val="00C025F1"/>
    <w:rsid w:val="00C7738B"/>
    <w:rsid w:val="00CA0484"/>
    <w:rsid w:val="00F137E7"/>
    <w:rsid w:val="00F54BC7"/>
    <w:rsid w:val="00FF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53C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21</TotalTime>
  <Pages>2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46</cp:revision>
  <dcterms:created xsi:type="dcterms:W3CDTF">2024-07-23T18:38:00Z</dcterms:created>
  <dcterms:modified xsi:type="dcterms:W3CDTF">2025-01-25T04:58:00Z</dcterms:modified>
</cp:coreProperties>
</file>