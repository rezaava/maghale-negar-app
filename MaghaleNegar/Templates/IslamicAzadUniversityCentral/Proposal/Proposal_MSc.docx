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A8E8" w14:textId="56BF8C84" w:rsidR="00CB59AE" w:rsidRPr="003F3AD5" w:rsidRDefault="000F31E1" w:rsidP="00CB59AE">
      <w:pPr>
        <w:pStyle w:val="Title"/>
      </w:pPr>
      <w:r w:rsidRPr="003F3AD5">
        <w:rPr>
          <w:noProof/>
        </w:rPr>
        <w:drawing>
          <wp:anchor distT="0" distB="0" distL="114300" distR="114300" simplePos="0" relativeHeight="251654144" behindDoc="0" locked="0" layoutInCell="1" allowOverlap="1" wp14:anchorId="44B605E1" wp14:editId="14D54998">
            <wp:simplePos x="0" y="0"/>
            <wp:positionH relativeFrom="column">
              <wp:posOffset>7620</wp:posOffset>
            </wp:positionH>
            <wp:positionV relativeFrom="paragraph">
              <wp:posOffset>-15875</wp:posOffset>
            </wp:positionV>
            <wp:extent cx="734060" cy="1040765"/>
            <wp:effectExtent l="0" t="0" r="0" b="0"/>
            <wp:wrapNone/>
            <wp:docPr id="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4060" cy="1040765"/>
                    </a:xfrm>
                    <a:prstGeom prst="rect">
                      <a:avLst/>
                    </a:prstGeom>
                    <a:noFill/>
                  </pic:spPr>
                </pic:pic>
              </a:graphicData>
            </a:graphic>
            <wp14:sizeRelH relativeFrom="page">
              <wp14:pctWidth>0</wp14:pctWidth>
            </wp14:sizeRelH>
            <wp14:sizeRelV relativeFrom="page">
              <wp14:pctHeight>0</wp14:pctHeight>
            </wp14:sizeRelV>
          </wp:anchor>
        </w:drawing>
      </w:r>
      <w:r w:rsidR="00CB59AE" w:rsidRPr="003F3AD5">
        <w:rPr>
          <w:rFonts w:hint="cs"/>
          <w:rtl/>
        </w:rPr>
        <w:t>دانشگاه آزاد اسلامي</w:t>
      </w:r>
    </w:p>
    <w:p w14:paraId="539180F4" w14:textId="77777777" w:rsidR="00CB59AE" w:rsidRPr="003F3AD5" w:rsidRDefault="00CB59AE" w:rsidP="00CB59AE">
      <w:pPr>
        <w:jc w:val="center"/>
        <w:rPr>
          <w:b/>
          <w:bCs/>
          <w:rtl/>
          <w:lang w:bidi="fa-IR"/>
        </w:rPr>
      </w:pPr>
      <w:r w:rsidRPr="003F3AD5">
        <w:rPr>
          <w:rFonts w:hint="cs"/>
          <w:b/>
          <w:bCs/>
          <w:rtl/>
          <w:lang w:bidi="fa-IR"/>
        </w:rPr>
        <w:t>واحد تهران مرکزی</w:t>
      </w:r>
    </w:p>
    <w:p w14:paraId="100D0515" w14:textId="77777777" w:rsidR="00CB59AE" w:rsidRPr="003F3AD5" w:rsidRDefault="00CB59AE" w:rsidP="00CB59AE">
      <w:pPr>
        <w:jc w:val="center"/>
        <w:rPr>
          <w:b/>
          <w:bCs/>
          <w:rtl/>
          <w:lang w:bidi="fa-IR"/>
        </w:rPr>
      </w:pPr>
    </w:p>
    <w:p w14:paraId="5E88B471" w14:textId="77777777" w:rsidR="00CB59AE" w:rsidRPr="003F3AD5" w:rsidRDefault="00CB59AE" w:rsidP="00CB59AE">
      <w:pPr>
        <w:pStyle w:val="Subtitle"/>
        <w:rPr>
          <w:b/>
          <w:bCs/>
          <w:sz w:val="36"/>
          <w:szCs w:val="36"/>
          <w:rtl/>
        </w:rPr>
      </w:pPr>
      <w:r w:rsidRPr="003F3AD5">
        <w:rPr>
          <w:rFonts w:hint="cs"/>
          <w:b/>
          <w:bCs/>
          <w:sz w:val="36"/>
          <w:szCs w:val="36"/>
          <w:rtl/>
        </w:rPr>
        <w:t>فرم پيشنهاد تحقيق</w:t>
      </w:r>
    </w:p>
    <w:p w14:paraId="3D7F4DA2" w14:textId="77777777" w:rsidR="00CB59AE" w:rsidRPr="003F3AD5" w:rsidRDefault="00CB59AE" w:rsidP="00CB59AE">
      <w:pPr>
        <w:pStyle w:val="Subtitle"/>
        <w:rPr>
          <w:b/>
          <w:bCs/>
          <w:sz w:val="24"/>
          <w:szCs w:val="24"/>
          <w:rtl/>
        </w:rPr>
      </w:pPr>
      <w:r w:rsidRPr="003F3AD5">
        <w:rPr>
          <w:rFonts w:hint="cs"/>
          <w:b/>
          <w:bCs/>
          <w:sz w:val="32"/>
          <w:szCs w:val="32"/>
          <w:rtl/>
        </w:rPr>
        <w:t xml:space="preserve">پایان نامه کارشناسی ارشد </w:t>
      </w:r>
    </w:p>
    <w:p w14:paraId="57D21FFC" w14:textId="77777777" w:rsidR="00CB59AE" w:rsidRPr="003F3AD5" w:rsidRDefault="00CB59AE" w:rsidP="00CB59AE">
      <w:pPr>
        <w:pStyle w:val="Subtitle"/>
        <w:jc w:val="both"/>
        <w:rPr>
          <w:b/>
          <w:bCs/>
          <w:sz w:val="24"/>
          <w:szCs w:val="24"/>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7"/>
        <w:gridCol w:w="5097"/>
      </w:tblGrid>
      <w:tr w:rsidR="00CB59AE" w:rsidRPr="003F3AD5" w14:paraId="3F475517" w14:textId="77777777" w:rsidTr="00CB59AE">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3321E21C" w14:textId="6CEFD065"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نام و نام خانوادگی: </w:t>
            </w:r>
            <w:sdt>
              <w:sdtPr>
                <w:rPr>
                  <w:rFonts w:cs="B Zar"/>
                  <w:b/>
                  <w:bCs/>
                  <w:sz w:val="24"/>
                  <w:szCs w:val="24"/>
                  <w:rtl/>
                  <w:lang w:val="en-US" w:eastAsia="en-US" w:bidi="ar-SA"/>
                </w:rPr>
                <w:tag w:val="_field_Author_Fa"/>
                <w:id w:val="-1667398665"/>
                <w:placeholder>
                  <w:docPart w:val="55F4679FDF4E43F08B88E878E14A8A65"/>
                </w:placeholder>
              </w:sdtPr>
              <w:sdtEndPr>
                <w:rPr>
                  <w:rFonts w:hint="eastAsia"/>
                </w:rPr>
              </w:sdtEndPr>
              <w:sdtContent>
                <w:r w:rsidR="00E71DF4">
                  <w:rPr>
                    <w:rFonts w:cs="B Zar" w:hint="cs"/>
                    <w:b/>
                    <w:bCs/>
                    <w:sz w:val="24"/>
                    <w:szCs w:val="24"/>
                    <w:rtl/>
                    <w:lang w:val="en-US" w:eastAsia="en-US"/>
                  </w:rPr>
                  <w:t>نام و نام خانوادگی</w:t>
                </w:r>
              </w:sdtContent>
            </w:sdt>
          </w:p>
        </w:tc>
        <w:tc>
          <w:tcPr>
            <w:tcW w:w="2500" w:type="pct"/>
            <w:tcBorders>
              <w:top w:val="single" w:sz="4" w:space="0" w:color="auto"/>
              <w:left w:val="single" w:sz="4" w:space="0" w:color="auto"/>
              <w:bottom w:val="single" w:sz="4" w:space="0" w:color="auto"/>
              <w:right w:val="single" w:sz="4" w:space="0" w:color="auto"/>
            </w:tcBorders>
            <w:vAlign w:val="center"/>
            <w:hideMark/>
          </w:tcPr>
          <w:p w14:paraId="35EC24AA" w14:textId="77777777" w:rsidR="00CB59AE" w:rsidRPr="00A5554C" w:rsidRDefault="00CB59AE">
            <w:pPr>
              <w:pStyle w:val="Subtitle"/>
              <w:jc w:val="left"/>
              <w:rPr>
                <w:rFonts w:cs="B Zar"/>
                <w:b/>
                <w:bCs/>
                <w:sz w:val="24"/>
                <w:szCs w:val="24"/>
                <w:lang w:val="en-US" w:eastAsia="en-US"/>
              </w:rPr>
            </w:pPr>
            <w:r w:rsidRPr="00A5554C">
              <w:rPr>
                <w:rFonts w:cs="B Zar" w:hint="cs"/>
                <w:b/>
                <w:bCs/>
                <w:sz w:val="24"/>
                <w:szCs w:val="24"/>
                <w:rtl/>
                <w:lang w:val="en-US" w:eastAsia="en-US"/>
              </w:rPr>
              <w:t xml:space="preserve">شماره دانشجویی: </w:t>
            </w:r>
          </w:p>
        </w:tc>
      </w:tr>
      <w:tr w:rsidR="00CB59AE" w:rsidRPr="003F3AD5" w14:paraId="3BFB6781" w14:textId="77777777" w:rsidTr="00CB59AE">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2E982A33" w14:textId="600EE1DD"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رشته و گرایش: </w:t>
            </w:r>
            <w:sdt>
              <w:sdtPr>
                <w:rPr>
                  <w:rFonts w:cs="B Zar"/>
                  <w:b/>
                  <w:bCs/>
                  <w:sz w:val="24"/>
                  <w:szCs w:val="24"/>
                  <w:rtl/>
                  <w:lang w:val="en-US" w:eastAsia="en-US" w:bidi="ar-SA"/>
                </w:rPr>
                <w:tag w:val="_field_FieldOfStudy_Fa"/>
                <w:id w:val="1751541945"/>
                <w:placeholder>
                  <w:docPart w:val="9AE5B7EE960D4715A8BE58A33BB28A6F"/>
                </w:placeholder>
              </w:sdtPr>
              <w:sdtEndPr>
                <w:rPr>
                  <w:rFonts w:hint="cs"/>
                </w:rPr>
              </w:sdtEndPr>
              <w:sdtContent>
                <w:r w:rsidR="00E71DF4" w:rsidRPr="00E71DF4">
                  <w:rPr>
                    <w:rFonts w:cs="B Zar" w:hint="cs"/>
                    <w:b/>
                    <w:bCs/>
                    <w:sz w:val="24"/>
                    <w:szCs w:val="24"/>
                    <w:rtl/>
                    <w:lang w:val="en-US" w:eastAsia="en-US" w:bidi="ar-SA"/>
                  </w:rPr>
                  <w:t>رشته تحصیلی</w:t>
                </w:r>
              </w:sdtContent>
            </w:sdt>
            <w:r w:rsidR="00E71DF4">
              <w:rPr>
                <w:rFonts w:cs="B Zar" w:hint="cs"/>
                <w:b/>
                <w:bCs/>
                <w:sz w:val="24"/>
                <w:szCs w:val="24"/>
                <w:rtl/>
                <w:lang w:val="en-US" w:eastAsia="en-US" w:bidi="ar-SA"/>
              </w:rPr>
              <w:t xml:space="preserve"> </w:t>
            </w:r>
            <w:sdt>
              <w:sdtPr>
                <w:rPr>
                  <w:rFonts w:cs="B Zar" w:hint="cs"/>
                  <w:b/>
                  <w:bCs/>
                  <w:sz w:val="24"/>
                  <w:szCs w:val="24"/>
                  <w:rtl/>
                  <w:lang w:val="en-US" w:eastAsia="en-US" w:bidi="ar-SA"/>
                </w:rPr>
                <w:tag w:val="_field_AreaOfStudy_Fa"/>
                <w:id w:val="-1718502043"/>
                <w:placeholder>
                  <w:docPart w:val="08B0684958F0414C8503B1D1AA96D68E"/>
                </w:placeholder>
              </w:sdtPr>
              <w:sdtContent>
                <w:r w:rsidR="00E71DF4" w:rsidRPr="00E71DF4">
                  <w:rPr>
                    <w:rFonts w:cs="B Zar"/>
                    <w:b/>
                    <w:bCs/>
                    <w:sz w:val="24"/>
                    <w:szCs w:val="24"/>
                    <w:rtl/>
                    <w:lang w:val="en-US" w:eastAsia="en-US" w:bidi="ar-SA"/>
                  </w:rPr>
                  <w:t>‌</w:t>
                </w:r>
                <w:r w:rsidR="00E71DF4" w:rsidRPr="00E71DF4">
                  <w:rPr>
                    <w:rFonts w:cs="B Zar" w:hint="cs"/>
                    <w:b/>
                    <w:bCs/>
                    <w:sz w:val="24"/>
                    <w:szCs w:val="24"/>
                    <w:rtl/>
                    <w:lang w:val="en-US" w:eastAsia="en-US" w:bidi="ar-SA"/>
                  </w:rPr>
                  <w:t>گرایش</w:t>
                </w:r>
              </w:sdtContent>
            </w:sdt>
          </w:p>
        </w:tc>
        <w:tc>
          <w:tcPr>
            <w:tcW w:w="2500" w:type="pct"/>
            <w:tcBorders>
              <w:top w:val="single" w:sz="4" w:space="0" w:color="auto"/>
              <w:left w:val="single" w:sz="4" w:space="0" w:color="auto"/>
              <w:bottom w:val="single" w:sz="4" w:space="0" w:color="auto"/>
              <w:right w:val="single" w:sz="4" w:space="0" w:color="auto"/>
            </w:tcBorders>
            <w:vAlign w:val="center"/>
            <w:hideMark/>
          </w:tcPr>
          <w:p w14:paraId="1E97AE03" w14:textId="0C8CCA06"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دانشکده: </w:t>
            </w:r>
            <w:sdt>
              <w:sdtPr>
                <w:rPr>
                  <w:rFonts w:cs="B Zar" w:hint="cs"/>
                  <w:b/>
                  <w:bCs/>
                  <w:sz w:val="24"/>
                  <w:szCs w:val="24"/>
                  <w:rtl/>
                  <w:lang w:val="en-US" w:eastAsia="en-US" w:bidi="ar-SA"/>
                </w:rPr>
                <w:tag w:val="_field_Department_Fa"/>
                <w:id w:val="-1603181978"/>
                <w:placeholder>
                  <w:docPart w:val="BEA5D3F8890C4D00B37EBEEEC60ABE9B"/>
                </w:placeholder>
              </w:sdtPr>
              <w:sdtContent>
                <w:r w:rsidR="00E71DF4" w:rsidRPr="00E71DF4">
                  <w:rPr>
                    <w:rFonts w:cs="B Zar" w:hint="cs"/>
                    <w:b/>
                    <w:bCs/>
                    <w:sz w:val="24"/>
                    <w:szCs w:val="24"/>
                    <w:rtl/>
                    <w:lang w:val="en-US" w:eastAsia="en-US" w:bidi="ar-SA"/>
                  </w:rPr>
                  <w:t>دانشکده</w:t>
                </w:r>
              </w:sdtContent>
            </w:sdt>
          </w:p>
        </w:tc>
      </w:tr>
      <w:tr w:rsidR="00CB59AE" w:rsidRPr="003F3AD5" w14:paraId="5B701009" w14:textId="77777777" w:rsidTr="00CB59AE">
        <w:trPr>
          <w:trHeight w:val="567"/>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6BEA578" w14:textId="77777777" w:rsidR="00CB59AE" w:rsidRPr="00A5554C" w:rsidRDefault="00CB59AE">
            <w:pPr>
              <w:pStyle w:val="Subtitle"/>
              <w:jc w:val="left"/>
              <w:rPr>
                <w:rFonts w:cs="B Zar"/>
                <w:b/>
                <w:bCs/>
                <w:sz w:val="24"/>
                <w:szCs w:val="24"/>
                <w:rtl/>
                <w:lang w:val="en-US" w:eastAsia="en-US"/>
              </w:rPr>
            </w:pPr>
            <w:r w:rsidRPr="00A5554C">
              <w:rPr>
                <w:rFonts w:cs="B Zar" w:hint="cs"/>
                <w:b/>
                <w:bCs/>
                <w:sz w:val="24"/>
                <w:szCs w:val="24"/>
                <w:rtl/>
                <w:lang w:val="en-US" w:eastAsia="en-US"/>
              </w:rPr>
              <w:t xml:space="preserve">آدرس، تلفن ثابت و همراه: </w:t>
            </w:r>
          </w:p>
          <w:p w14:paraId="4ADEABC2" w14:textId="77777777" w:rsidR="00CB59AE" w:rsidRPr="00A5554C" w:rsidRDefault="00CB59AE">
            <w:pPr>
              <w:pStyle w:val="Subtitle"/>
              <w:jc w:val="left"/>
              <w:rPr>
                <w:rFonts w:cs="B Zar"/>
                <w:b/>
                <w:bCs/>
                <w:sz w:val="24"/>
                <w:szCs w:val="24"/>
                <w:lang w:val="en-US" w:eastAsia="en-US"/>
              </w:rPr>
            </w:pPr>
          </w:p>
        </w:tc>
      </w:tr>
      <w:tr w:rsidR="00CB59AE" w:rsidRPr="003F3AD5" w14:paraId="17BF78F6" w14:textId="77777777" w:rsidTr="00CB59AE">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75240BF2" w14:textId="0DC0FA44" w:rsidR="00CB59AE" w:rsidRPr="00E71DF4" w:rsidRDefault="00CB59AE" w:rsidP="00E71DF4">
            <w:pPr>
              <w:pStyle w:val="Subtitle"/>
              <w:jc w:val="left"/>
              <w:rPr>
                <w:rFonts w:cs="B Zar"/>
                <w:b/>
                <w:bCs/>
                <w:lang w:bidi="ar-SA"/>
              </w:rPr>
            </w:pPr>
            <w:r w:rsidRPr="00A5554C">
              <w:rPr>
                <w:rFonts w:cs="B Zar" w:hint="cs"/>
                <w:b/>
                <w:bCs/>
                <w:sz w:val="24"/>
                <w:szCs w:val="24"/>
                <w:rtl/>
                <w:lang w:val="en-US" w:eastAsia="en-US"/>
              </w:rPr>
              <w:t xml:space="preserve">استاد راهنما: </w:t>
            </w:r>
            <w:sdt>
              <w:sdtPr>
                <w:rPr>
                  <w:rFonts w:cs="B Zar"/>
                  <w:b/>
                  <w:bCs/>
                  <w:sz w:val="24"/>
                  <w:szCs w:val="24"/>
                  <w:rtl/>
                  <w:lang w:bidi="ar-SA"/>
                </w:rPr>
                <w:tag w:val="_field_Supervisor_Fa"/>
                <w:id w:val="-318030213"/>
                <w:placeholder>
                  <w:docPart w:val="48D87E2FDD754461A12B7C4BF07A26E6"/>
                </w:placeholder>
              </w:sdtPr>
              <w:sdtContent>
                <w:r w:rsidR="00E71DF4" w:rsidRPr="00E71DF4">
                  <w:rPr>
                    <w:rFonts w:cs="B Zar" w:hint="cs"/>
                    <w:b/>
                    <w:bCs/>
                    <w:sz w:val="24"/>
                    <w:szCs w:val="24"/>
                    <w:rtl/>
                    <w:lang w:bidi="ar-SA"/>
                  </w:rPr>
                  <w:t>استاد راهنما</w:t>
                </w:r>
              </w:sdtContent>
            </w:sdt>
          </w:p>
        </w:tc>
        <w:tc>
          <w:tcPr>
            <w:tcW w:w="2500" w:type="pct"/>
            <w:tcBorders>
              <w:top w:val="single" w:sz="4" w:space="0" w:color="auto"/>
              <w:left w:val="single" w:sz="4" w:space="0" w:color="auto"/>
              <w:bottom w:val="single" w:sz="4" w:space="0" w:color="auto"/>
              <w:right w:val="single" w:sz="4" w:space="0" w:color="auto"/>
            </w:tcBorders>
            <w:vAlign w:val="center"/>
            <w:hideMark/>
          </w:tcPr>
          <w:p w14:paraId="02EB4B96" w14:textId="23E37A12"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استاد مشاور: </w:t>
            </w:r>
            <w:sdt>
              <w:sdtPr>
                <w:rPr>
                  <w:rFonts w:cs="B Zar"/>
                  <w:b/>
                  <w:bCs/>
                  <w:sz w:val="24"/>
                  <w:szCs w:val="24"/>
                  <w:rtl/>
                  <w:lang w:val="en-US" w:eastAsia="en-US" w:bidi="ar-SA"/>
                </w:rPr>
                <w:tag w:val="_field_Advisor_Fa"/>
                <w:id w:val="1561211839"/>
                <w:placeholder>
                  <w:docPart w:val="F603E6A1E6DF402094FB44BDDF450AA1"/>
                </w:placeholder>
              </w:sdtPr>
              <w:sdtContent>
                <w:r w:rsidR="00E71DF4" w:rsidRPr="00E71DF4">
                  <w:rPr>
                    <w:rFonts w:cs="B Zar" w:hint="cs"/>
                    <w:b/>
                    <w:bCs/>
                    <w:sz w:val="24"/>
                    <w:szCs w:val="24"/>
                    <w:rtl/>
                    <w:lang w:val="en-US" w:eastAsia="en-US" w:bidi="ar-SA"/>
                  </w:rPr>
                  <w:t>استاد مشاور</w:t>
                </w:r>
              </w:sdtContent>
            </w:sdt>
          </w:p>
        </w:tc>
      </w:tr>
      <w:tr w:rsidR="00CB59AE" w:rsidRPr="003F3AD5" w14:paraId="5F9E791A" w14:textId="77777777" w:rsidTr="00CB59AE">
        <w:trPr>
          <w:trHeight w:val="567"/>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27902314" w14:textId="16C0018C" w:rsidR="00CB59AE" w:rsidRPr="00A5554C" w:rsidRDefault="00CB59AE" w:rsidP="00E71DF4">
            <w:pPr>
              <w:pStyle w:val="Subtitle"/>
              <w:jc w:val="left"/>
              <w:rPr>
                <w:rFonts w:cs="B Zar"/>
                <w:b/>
                <w:bCs/>
                <w:sz w:val="24"/>
                <w:szCs w:val="24"/>
                <w:lang w:val="en-US" w:eastAsia="en-US"/>
              </w:rPr>
            </w:pPr>
            <w:r w:rsidRPr="00A5554C">
              <w:rPr>
                <w:rFonts w:cs="B Zar" w:hint="cs"/>
                <w:b/>
                <w:bCs/>
                <w:sz w:val="24"/>
                <w:szCs w:val="24"/>
                <w:rtl/>
                <w:lang w:val="en-US" w:eastAsia="en-US"/>
              </w:rPr>
              <w:t xml:space="preserve">عنوان پايان نامه: </w:t>
            </w:r>
            <w:sdt>
              <w:sdtPr>
                <w:rPr>
                  <w:rFonts w:cs="B Zar"/>
                  <w:b/>
                  <w:bCs/>
                  <w:sz w:val="24"/>
                  <w:szCs w:val="24"/>
                  <w:rtl/>
                  <w:lang w:val="en-US" w:eastAsia="en-US" w:bidi="ar-SA"/>
                </w:rPr>
                <w:tag w:val="_field_Title_Fa"/>
                <w:id w:val="-1844854484"/>
                <w:placeholder>
                  <w:docPart w:val="9DAB183F415346DFA1A94B31644EEF6D"/>
                </w:placeholder>
              </w:sdtPr>
              <w:sdtContent>
                <w:r w:rsidR="00E71DF4" w:rsidRPr="00E71DF4">
                  <w:rPr>
                    <w:rFonts w:cs="B Zar" w:hint="cs"/>
                    <w:b/>
                    <w:bCs/>
                    <w:sz w:val="24"/>
                    <w:szCs w:val="24"/>
                    <w:rtl/>
                    <w:lang w:val="en-US" w:eastAsia="en-US" w:bidi="ar-SA"/>
                  </w:rPr>
                  <w:t>عنوان</w:t>
                </w:r>
              </w:sdtContent>
            </w:sdt>
          </w:p>
        </w:tc>
      </w:tr>
    </w:tbl>
    <w:p w14:paraId="5D98B52F" w14:textId="77777777" w:rsidR="00CB59AE" w:rsidRPr="003F3AD5" w:rsidRDefault="00CB59AE" w:rsidP="00CB59AE">
      <w:pPr>
        <w:pStyle w:val="Subtitle"/>
        <w:jc w:val="both"/>
        <w:rPr>
          <w:b/>
          <w:bCs/>
          <w:sz w:val="24"/>
          <w:szCs w:val="24"/>
          <w:rtl/>
        </w:rPr>
      </w:pPr>
    </w:p>
    <w:p w14:paraId="466BA4A4" w14:textId="77777777" w:rsidR="00CB59AE" w:rsidRPr="003F3AD5" w:rsidRDefault="00CB59AE" w:rsidP="00CB59AE">
      <w:pPr>
        <w:pStyle w:val="Subtitle"/>
        <w:jc w:val="both"/>
        <w:rPr>
          <w:b/>
          <w:bCs/>
          <w:sz w:val="24"/>
          <w:szCs w:val="24"/>
          <w:rtl/>
        </w:rPr>
      </w:pPr>
      <w:r w:rsidRPr="0092513B">
        <w:rPr>
          <w:rFonts w:hint="cs"/>
          <w:b/>
          <w:bCs/>
          <w:sz w:val="24"/>
          <w:szCs w:val="24"/>
          <w:rtl/>
        </w:rPr>
        <w:t xml:space="preserve">ظرفیت استاد راهنما و استاد مشاور بر اساس بخشنامه </w:t>
      </w:r>
      <w:r w:rsidR="00C365C2" w:rsidRPr="0092513B">
        <w:rPr>
          <w:rFonts w:cs="B Nazanin" w:hint="cs"/>
          <w:b/>
          <w:bCs/>
          <w:sz w:val="24"/>
          <w:szCs w:val="24"/>
          <w:rtl/>
        </w:rPr>
        <w:t xml:space="preserve">43871/30 مورخ 24/07/1400 </w:t>
      </w:r>
      <w:r w:rsidRPr="0092513B">
        <w:rPr>
          <w:rFonts w:hint="cs"/>
          <w:b/>
          <w:bCs/>
          <w:sz w:val="24"/>
          <w:szCs w:val="24"/>
          <w:rtl/>
        </w:rPr>
        <w:t xml:space="preserve">بررسی گردید و انتخاب اساتید توسط دانشجو بلامانع می باشد </w:t>
      </w:r>
      <w:r w:rsidRPr="0092513B">
        <w:rPr>
          <w:b/>
          <w:bCs/>
          <w:sz w:val="24"/>
          <w:szCs w:val="24"/>
        </w:rPr>
        <w:sym w:font="WP MathA" w:char="007E"/>
      </w:r>
      <w:r w:rsidRPr="0092513B">
        <w:rPr>
          <w:rFonts w:hint="cs"/>
          <w:b/>
          <w:bCs/>
          <w:sz w:val="24"/>
          <w:szCs w:val="24"/>
          <w:rtl/>
        </w:rPr>
        <w:t>، انتخاب اساتید بدلیل تکمیل ظرفیت استاد راهنما/ استاد مشاور امکان پذیر نمی باشد</w:t>
      </w:r>
      <w:r w:rsidRPr="0092513B">
        <w:rPr>
          <w:b/>
          <w:bCs/>
          <w:sz w:val="24"/>
          <w:szCs w:val="24"/>
        </w:rPr>
        <w:sym w:font="WP MathA" w:char="007E"/>
      </w:r>
      <w:r w:rsidRPr="0092513B">
        <w:rPr>
          <w:rFonts w:hint="cs"/>
          <w:b/>
          <w:bCs/>
          <w:sz w:val="24"/>
          <w:szCs w:val="24"/>
          <w:rtl/>
        </w:rPr>
        <w:t>.</w:t>
      </w:r>
    </w:p>
    <w:p w14:paraId="2A97F5E1" w14:textId="77777777" w:rsidR="00CB59AE" w:rsidRPr="003F3AD5" w:rsidRDefault="00CB59AE" w:rsidP="00CB59AE">
      <w:pPr>
        <w:pStyle w:val="Subtitle"/>
        <w:jc w:val="both"/>
        <w:rPr>
          <w:b/>
          <w:bCs/>
          <w:sz w:val="24"/>
          <w:szCs w:val="24"/>
          <w:rtl/>
        </w:rPr>
      </w:pPr>
    </w:p>
    <w:p w14:paraId="22C08B76" w14:textId="77777777" w:rsidR="00CB59AE" w:rsidRPr="003F3AD5" w:rsidRDefault="00CB59AE" w:rsidP="00CB59AE">
      <w:pPr>
        <w:pStyle w:val="Subtitle"/>
        <w:ind w:left="6480"/>
        <w:rPr>
          <w:b/>
          <w:bCs/>
          <w:sz w:val="24"/>
          <w:szCs w:val="24"/>
          <w:rtl/>
        </w:rPr>
      </w:pPr>
      <w:r w:rsidRPr="003F3AD5">
        <w:rPr>
          <w:rFonts w:hint="cs"/>
          <w:b/>
          <w:bCs/>
          <w:sz w:val="24"/>
          <w:szCs w:val="24"/>
          <w:rtl/>
        </w:rPr>
        <w:t>نام و نام خانوادگی مدیر گروه</w:t>
      </w:r>
    </w:p>
    <w:p w14:paraId="4FB2F5B9" w14:textId="77777777" w:rsidR="00CB59AE" w:rsidRPr="003F3AD5" w:rsidRDefault="00CB59AE" w:rsidP="00CB59AE">
      <w:pPr>
        <w:pStyle w:val="Subtitle"/>
        <w:ind w:left="6480"/>
        <w:rPr>
          <w:b/>
          <w:bCs/>
          <w:sz w:val="24"/>
          <w:szCs w:val="24"/>
          <w:rtl/>
        </w:rPr>
      </w:pPr>
      <w:r w:rsidRPr="003F3AD5">
        <w:rPr>
          <w:rFonts w:hint="cs"/>
          <w:b/>
          <w:bCs/>
          <w:sz w:val="24"/>
          <w:szCs w:val="24"/>
          <w:rtl/>
        </w:rPr>
        <w:t>تاریخ و امضاء</w:t>
      </w:r>
    </w:p>
    <w:p w14:paraId="1F899B77" w14:textId="77777777" w:rsidR="00CB59AE" w:rsidRPr="003F3AD5" w:rsidRDefault="00CB59AE" w:rsidP="00CB59AE">
      <w:pPr>
        <w:pStyle w:val="Subtitle"/>
        <w:jc w:val="both"/>
        <w:rPr>
          <w:b/>
          <w:bCs/>
          <w:sz w:val="24"/>
          <w:szCs w:val="24"/>
          <w:rtl/>
        </w:rPr>
      </w:pPr>
    </w:p>
    <w:p w14:paraId="7D1DF539" w14:textId="77777777" w:rsidR="00CB59AE" w:rsidRPr="003F3AD5" w:rsidRDefault="00CB59AE" w:rsidP="00CB59AE">
      <w:pPr>
        <w:pStyle w:val="Subtitle"/>
        <w:jc w:val="both"/>
        <w:rPr>
          <w:b/>
          <w:bCs/>
          <w:sz w:val="24"/>
          <w:szCs w:val="24"/>
        </w:rPr>
      </w:pPr>
      <w:r w:rsidRPr="003F3AD5">
        <w:rPr>
          <w:rFonts w:hint="cs"/>
          <w:b/>
          <w:bCs/>
          <w:sz w:val="24"/>
          <w:szCs w:val="24"/>
          <w:rtl/>
        </w:rPr>
        <w:t xml:space="preserve">اینجانب </w:t>
      </w:r>
      <w:r w:rsidRPr="003F3AD5">
        <w:rPr>
          <w:rFonts w:hint="cs"/>
          <w:b/>
          <w:bCs/>
          <w:sz w:val="24"/>
          <w:szCs w:val="24"/>
          <w:rtl/>
        </w:rPr>
        <w:tab/>
      </w:r>
      <w:r w:rsidRPr="003F3AD5">
        <w:rPr>
          <w:rFonts w:hint="cs"/>
          <w:b/>
          <w:bCs/>
          <w:sz w:val="24"/>
          <w:szCs w:val="24"/>
          <w:rtl/>
        </w:rPr>
        <w:tab/>
        <w:t xml:space="preserve"> با توجه به آگاهی از تکمیل ظرفیت استاد راهنما/استاد مشاور  تعهد می نمایم که عواقب ناشی از تاخیر در صدور کد شناسایی پایان نامه را پذیرفته و حق هر گونه اعتراض را از خود سلب می نمایم. </w:t>
      </w:r>
    </w:p>
    <w:p w14:paraId="0155997A" w14:textId="77777777" w:rsidR="00CB59AE" w:rsidRPr="003F3AD5" w:rsidRDefault="00CB59AE" w:rsidP="00CB59AE">
      <w:pPr>
        <w:pStyle w:val="Subtitle"/>
        <w:jc w:val="both"/>
        <w:rPr>
          <w:b/>
          <w:bCs/>
          <w:sz w:val="24"/>
          <w:szCs w:val="24"/>
          <w:rtl/>
        </w:rPr>
      </w:pPr>
    </w:p>
    <w:p w14:paraId="4BED83E8" w14:textId="77777777" w:rsidR="00CB59AE" w:rsidRPr="003F3AD5" w:rsidRDefault="00CB59AE" w:rsidP="00CB59AE">
      <w:pPr>
        <w:pStyle w:val="Subtitle"/>
        <w:ind w:left="5760"/>
        <w:rPr>
          <w:b/>
          <w:bCs/>
          <w:sz w:val="24"/>
          <w:szCs w:val="24"/>
          <w:rtl/>
        </w:rPr>
      </w:pPr>
      <w:r w:rsidRPr="003F3AD5">
        <w:rPr>
          <w:rFonts w:hint="cs"/>
          <w:b/>
          <w:bCs/>
          <w:sz w:val="24"/>
          <w:szCs w:val="24"/>
          <w:rtl/>
        </w:rPr>
        <w:t>نام و نام خانوادگی دانشجو</w:t>
      </w:r>
    </w:p>
    <w:p w14:paraId="71EA4A06" w14:textId="77777777" w:rsidR="00CB59AE" w:rsidRPr="003F3AD5" w:rsidRDefault="00CB59AE" w:rsidP="00CB59AE">
      <w:pPr>
        <w:pStyle w:val="Subtitle"/>
        <w:ind w:left="5760"/>
        <w:rPr>
          <w:b/>
          <w:bCs/>
          <w:sz w:val="24"/>
          <w:szCs w:val="24"/>
          <w:rtl/>
        </w:rPr>
      </w:pPr>
      <w:r w:rsidRPr="003F3AD5">
        <w:rPr>
          <w:rFonts w:hint="cs"/>
          <w:b/>
          <w:bCs/>
          <w:sz w:val="24"/>
          <w:szCs w:val="24"/>
          <w:rtl/>
        </w:rPr>
        <w:t>تاریخ و امضاء</w:t>
      </w:r>
    </w:p>
    <w:p w14:paraId="4426BF51" w14:textId="77777777" w:rsidR="00CB59AE" w:rsidRPr="003F3AD5" w:rsidRDefault="00CB59AE" w:rsidP="00CB59AE">
      <w:pPr>
        <w:pStyle w:val="Subtitle"/>
        <w:jc w:val="both"/>
        <w:rPr>
          <w:b/>
          <w:bCs/>
          <w:sz w:val="24"/>
          <w:szCs w:val="24"/>
          <w:rtl/>
        </w:rPr>
      </w:pPr>
    </w:p>
    <w:p w14:paraId="1D865913" w14:textId="77777777" w:rsidR="00CB59AE" w:rsidRPr="003F3AD5" w:rsidRDefault="00CB59AE" w:rsidP="00CB59AE">
      <w:pPr>
        <w:pStyle w:val="Subtitle"/>
        <w:ind w:left="-694" w:firstLine="694"/>
        <w:rPr>
          <w:b/>
          <w:bCs/>
          <w:sz w:val="24"/>
          <w:szCs w:val="24"/>
          <w:rtl/>
        </w:rPr>
      </w:pPr>
    </w:p>
    <w:p w14:paraId="4613EECA" w14:textId="77777777" w:rsidR="00CB59AE" w:rsidRPr="003F3AD5" w:rsidRDefault="00CB59AE" w:rsidP="00CB59AE">
      <w:pPr>
        <w:pStyle w:val="Subtitle"/>
        <w:ind w:left="-694" w:firstLine="694"/>
        <w:rPr>
          <w:b/>
          <w:bCs/>
          <w:sz w:val="24"/>
          <w:szCs w:val="24"/>
          <w:rtl/>
        </w:rPr>
      </w:pPr>
      <w:r w:rsidRPr="003F3AD5">
        <w:rPr>
          <w:rFonts w:hint="cs"/>
          <w:b/>
          <w:bCs/>
          <w:sz w:val="24"/>
          <w:szCs w:val="24"/>
          <w:rtl/>
        </w:rPr>
        <w:t>این قسمت توسط گروه آموزشی و پژوهش دانشکده تکمیل خواهد شد</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3"/>
        <w:gridCol w:w="3851"/>
      </w:tblGrid>
      <w:tr w:rsidR="00CB59AE" w:rsidRPr="003F3AD5" w14:paraId="59F37ECA"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05BCA0C4" w14:textId="77777777" w:rsidR="00CB59AE" w:rsidRPr="00A5554C" w:rsidRDefault="00CB59AE">
            <w:pPr>
              <w:pStyle w:val="Subtitle"/>
              <w:jc w:val="left"/>
              <w:rPr>
                <w:rFonts w:cs="B Zar"/>
                <w:b/>
                <w:bCs/>
                <w:sz w:val="24"/>
                <w:szCs w:val="24"/>
                <w:lang w:val="en-US" w:eastAsia="en-US" w:bidi="ar-SA"/>
              </w:rPr>
            </w:pPr>
            <w:r w:rsidRPr="00A5554C">
              <w:rPr>
                <w:rFonts w:cs="B Zar" w:hint="cs"/>
                <w:b/>
                <w:bCs/>
                <w:sz w:val="24"/>
                <w:szCs w:val="24"/>
                <w:rtl/>
                <w:lang w:val="en-US" w:eastAsia="en-US" w:bidi="ar-SA"/>
              </w:rPr>
              <w:t>تاریخ دریافت پروپوزال توسط گروه آموزشی</w:t>
            </w:r>
          </w:p>
        </w:tc>
        <w:tc>
          <w:tcPr>
            <w:tcW w:w="1889" w:type="pct"/>
            <w:tcBorders>
              <w:top w:val="single" w:sz="4" w:space="0" w:color="auto"/>
              <w:left w:val="single" w:sz="4" w:space="0" w:color="auto"/>
              <w:bottom w:val="single" w:sz="4" w:space="0" w:color="auto"/>
              <w:right w:val="single" w:sz="4" w:space="0" w:color="auto"/>
            </w:tcBorders>
            <w:vAlign w:val="center"/>
          </w:tcPr>
          <w:p w14:paraId="30702977" w14:textId="77777777" w:rsidR="00CB59AE" w:rsidRPr="00A5554C" w:rsidRDefault="00CB59AE">
            <w:pPr>
              <w:pStyle w:val="Subtitle"/>
              <w:jc w:val="left"/>
              <w:rPr>
                <w:rFonts w:cs="B Zar"/>
                <w:b/>
                <w:bCs/>
                <w:sz w:val="24"/>
                <w:szCs w:val="24"/>
                <w:lang w:val="en-US" w:eastAsia="en-US" w:bidi="ar-SA"/>
              </w:rPr>
            </w:pPr>
          </w:p>
        </w:tc>
      </w:tr>
      <w:tr w:rsidR="00CB59AE" w:rsidRPr="003F3AD5" w14:paraId="1DCA3672"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6D53ECF0" w14:textId="77777777" w:rsidR="00CB59AE" w:rsidRPr="00A5554C" w:rsidRDefault="00CB59AE" w:rsidP="00BB3EB1">
            <w:pPr>
              <w:pStyle w:val="Subtitle"/>
              <w:jc w:val="left"/>
              <w:rPr>
                <w:rFonts w:cs="B Zar"/>
                <w:b/>
                <w:bCs/>
                <w:sz w:val="24"/>
                <w:szCs w:val="24"/>
                <w:lang w:val="en-US" w:eastAsia="en-US" w:bidi="ar-SA"/>
              </w:rPr>
            </w:pPr>
            <w:r w:rsidRPr="00A5554C">
              <w:rPr>
                <w:rFonts w:cs="B Zar" w:hint="cs"/>
                <w:b/>
                <w:bCs/>
                <w:sz w:val="24"/>
                <w:szCs w:val="24"/>
                <w:rtl/>
                <w:lang w:val="en-US" w:eastAsia="en-US" w:bidi="ar-SA"/>
              </w:rPr>
              <w:t xml:space="preserve">تاریخ تصویب پروپوزال در </w:t>
            </w:r>
            <w:r w:rsidR="00BB3EB1">
              <w:rPr>
                <w:rFonts w:cs="B Zar" w:hint="cs"/>
                <w:b/>
                <w:bCs/>
                <w:sz w:val="24"/>
                <w:szCs w:val="24"/>
                <w:rtl/>
                <w:lang w:val="en-US" w:eastAsia="en-US" w:bidi="ar-SA"/>
              </w:rPr>
              <w:t>کمیته</w:t>
            </w:r>
            <w:r w:rsidRPr="00A5554C">
              <w:rPr>
                <w:rFonts w:cs="B Zar" w:hint="cs"/>
                <w:b/>
                <w:bCs/>
                <w:sz w:val="24"/>
                <w:szCs w:val="24"/>
                <w:rtl/>
                <w:lang w:val="en-US" w:eastAsia="en-US" w:bidi="ar-SA"/>
              </w:rPr>
              <w:t xml:space="preserve"> تخصصی گروه </w:t>
            </w:r>
          </w:p>
        </w:tc>
        <w:tc>
          <w:tcPr>
            <w:tcW w:w="1889" w:type="pct"/>
            <w:tcBorders>
              <w:top w:val="single" w:sz="4" w:space="0" w:color="auto"/>
              <w:left w:val="single" w:sz="4" w:space="0" w:color="auto"/>
              <w:bottom w:val="single" w:sz="4" w:space="0" w:color="auto"/>
              <w:right w:val="single" w:sz="4" w:space="0" w:color="auto"/>
            </w:tcBorders>
            <w:vAlign w:val="center"/>
          </w:tcPr>
          <w:p w14:paraId="47B5A00F" w14:textId="77777777" w:rsidR="00CB59AE" w:rsidRPr="00A5554C" w:rsidRDefault="00CB59AE">
            <w:pPr>
              <w:pStyle w:val="Subtitle"/>
              <w:jc w:val="left"/>
              <w:rPr>
                <w:rFonts w:cs="B Zar"/>
                <w:b/>
                <w:bCs/>
                <w:sz w:val="24"/>
                <w:szCs w:val="24"/>
                <w:lang w:val="en-US" w:eastAsia="en-US" w:bidi="ar-SA"/>
              </w:rPr>
            </w:pPr>
          </w:p>
        </w:tc>
      </w:tr>
      <w:tr w:rsidR="00CB59AE" w:rsidRPr="003F3AD5" w14:paraId="1A8C426B"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71976277" w14:textId="77777777" w:rsidR="00CB59AE" w:rsidRPr="00A5554C" w:rsidRDefault="00CB59AE">
            <w:pPr>
              <w:pStyle w:val="Subtitle"/>
              <w:jc w:val="left"/>
              <w:rPr>
                <w:rFonts w:cs="B Zar"/>
                <w:b/>
                <w:bCs/>
                <w:sz w:val="24"/>
                <w:szCs w:val="24"/>
                <w:lang w:val="en-US" w:eastAsia="en-US" w:bidi="ar-SA"/>
              </w:rPr>
            </w:pPr>
            <w:r w:rsidRPr="00A5554C">
              <w:rPr>
                <w:rFonts w:cs="B Zar" w:hint="cs"/>
                <w:b/>
                <w:bCs/>
                <w:sz w:val="24"/>
                <w:szCs w:val="24"/>
                <w:rtl/>
                <w:lang w:val="en-US" w:eastAsia="en-US" w:bidi="ar-SA"/>
              </w:rPr>
              <w:t>شماره و تاریخ تصویب پروپوزال در شورای پژوهشی دانشکده</w:t>
            </w:r>
          </w:p>
        </w:tc>
        <w:tc>
          <w:tcPr>
            <w:tcW w:w="1889" w:type="pct"/>
            <w:tcBorders>
              <w:top w:val="single" w:sz="4" w:space="0" w:color="auto"/>
              <w:left w:val="single" w:sz="4" w:space="0" w:color="auto"/>
              <w:bottom w:val="single" w:sz="4" w:space="0" w:color="auto"/>
              <w:right w:val="single" w:sz="4" w:space="0" w:color="auto"/>
            </w:tcBorders>
            <w:vAlign w:val="center"/>
          </w:tcPr>
          <w:p w14:paraId="57A97221" w14:textId="77777777" w:rsidR="00CB59AE" w:rsidRPr="00A5554C" w:rsidRDefault="00CB59AE">
            <w:pPr>
              <w:pStyle w:val="Subtitle"/>
              <w:jc w:val="left"/>
              <w:rPr>
                <w:rFonts w:cs="B Zar"/>
                <w:b/>
                <w:bCs/>
                <w:sz w:val="24"/>
                <w:szCs w:val="24"/>
                <w:lang w:val="en-US" w:eastAsia="en-US" w:bidi="ar-SA"/>
              </w:rPr>
            </w:pPr>
          </w:p>
        </w:tc>
      </w:tr>
      <w:tr w:rsidR="00CB59AE" w:rsidRPr="003F3AD5" w14:paraId="5CC88ACE"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11DCC1F7" w14:textId="77777777" w:rsidR="00CB59AE" w:rsidRPr="00A5554C" w:rsidRDefault="00CB59AE">
            <w:pPr>
              <w:pStyle w:val="Subtitle"/>
              <w:jc w:val="left"/>
              <w:rPr>
                <w:rFonts w:cs="B Zar"/>
                <w:b/>
                <w:bCs/>
                <w:sz w:val="24"/>
                <w:szCs w:val="24"/>
                <w:lang w:val="en-US" w:eastAsia="en-US" w:bidi="ar-SA"/>
              </w:rPr>
            </w:pPr>
            <w:r w:rsidRPr="00A5554C">
              <w:rPr>
                <w:rFonts w:cs="B Zar" w:hint="cs"/>
                <w:b/>
                <w:bCs/>
                <w:sz w:val="24"/>
                <w:szCs w:val="24"/>
                <w:rtl/>
                <w:lang w:val="en-US" w:eastAsia="en-US" w:bidi="ar-SA"/>
              </w:rPr>
              <w:t xml:space="preserve">تاریخ اخذ کد </w:t>
            </w:r>
          </w:p>
        </w:tc>
        <w:tc>
          <w:tcPr>
            <w:tcW w:w="1889" w:type="pct"/>
            <w:tcBorders>
              <w:top w:val="single" w:sz="4" w:space="0" w:color="auto"/>
              <w:left w:val="single" w:sz="4" w:space="0" w:color="auto"/>
              <w:bottom w:val="single" w:sz="4" w:space="0" w:color="auto"/>
              <w:right w:val="single" w:sz="4" w:space="0" w:color="auto"/>
            </w:tcBorders>
            <w:vAlign w:val="center"/>
          </w:tcPr>
          <w:p w14:paraId="5D09D1F5" w14:textId="77777777" w:rsidR="00CB59AE" w:rsidRPr="00A5554C" w:rsidRDefault="00CB59AE">
            <w:pPr>
              <w:pStyle w:val="Subtitle"/>
              <w:jc w:val="left"/>
              <w:rPr>
                <w:rFonts w:cs="B Zar"/>
                <w:b/>
                <w:bCs/>
                <w:sz w:val="24"/>
                <w:szCs w:val="24"/>
                <w:lang w:val="en-US" w:eastAsia="en-US" w:bidi="ar-SA"/>
              </w:rPr>
            </w:pPr>
          </w:p>
        </w:tc>
      </w:tr>
      <w:tr w:rsidR="00CB59AE" w:rsidRPr="003F3AD5" w14:paraId="5C02A3E5" w14:textId="77777777" w:rsidTr="00CB59AE">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1481E2C5" w14:textId="77777777" w:rsidR="00CB59AE" w:rsidRPr="00A5554C" w:rsidRDefault="00CB59AE">
            <w:pPr>
              <w:pStyle w:val="Subtitle"/>
              <w:jc w:val="left"/>
              <w:rPr>
                <w:rFonts w:cs="B Zar"/>
                <w:b/>
                <w:bCs/>
                <w:sz w:val="24"/>
                <w:szCs w:val="24"/>
                <w:lang w:val="en-US" w:eastAsia="en-US" w:bidi="ar-SA"/>
              </w:rPr>
            </w:pPr>
            <w:r w:rsidRPr="00A5554C">
              <w:rPr>
                <w:rFonts w:cs="B Zar" w:hint="cs"/>
                <w:b/>
                <w:bCs/>
                <w:sz w:val="24"/>
                <w:szCs w:val="24"/>
                <w:rtl/>
                <w:lang w:val="en-US" w:eastAsia="en-US" w:bidi="ar-SA"/>
              </w:rPr>
              <w:t xml:space="preserve">کد پایان نامه </w:t>
            </w:r>
          </w:p>
        </w:tc>
        <w:tc>
          <w:tcPr>
            <w:tcW w:w="1889" w:type="pct"/>
            <w:tcBorders>
              <w:top w:val="single" w:sz="4" w:space="0" w:color="auto"/>
              <w:left w:val="single" w:sz="4" w:space="0" w:color="auto"/>
              <w:bottom w:val="single" w:sz="4" w:space="0" w:color="auto"/>
              <w:right w:val="single" w:sz="4" w:space="0" w:color="auto"/>
            </w:tcBorders>
            <w:vAlign w:val="center"/>
          </w:tcPr>
          <w:p w14:paraId="55E5628D" w14:textId="77777777" w:rsidR="00CB59AE" w:rsidRPr="00A5554C" w:rsidRDefault="00CB59AE">
            <w:pPr>
              <w:pStyle w:val="Subtitle"/>
              <w:jc w:val="left"/>
              <w:rPr>
                <w:rFonts w:cs="B Zar"/>
                <w:b/>
                <w:bCs/>
                <w:sz w:val="24"/>
                <w:szCs w:val="24"/>
                <w:lang w:val="en-US" w:eastAsia="en-US" w:bidi="ar-SA"/>
              </w:rPr>
            </w:pPr>
          </w:p>
        </w:tc>
      </w:tr>
    </w:tbl>
    <w:p w14:paraId="6C567EE0" w14:textId="77777777" w:rsidR="00CB59AE" w:rsidRPr="003F3AD5" w:rsidRDefault="00CB59AE" w:rsidP="00CB59AE">
      <w:pPr>
        <w:bidi w:val="0"/>
        <w:rPr>
          <w:b/>
          <w:bCs/>
          <w:rtl/>
          <w:lang w:bidi="fa-IR"/>
        </w:rPr>
        <w:sectPr w:rsidR="00CB59AE" w:rsidRPr="003F3AD5">
          <w:pgSz w:w="11906" w:h="16838"/>
          <w:pgMar w:top="567" w:right="851" w:bottom="567" w:left="851" w:header="709" w:footer="709" w:gutter="0"/>
          <w:cols w:space="720"/>
          <w:bidi/>
          <w:rtlGutter/>
        </w:sectPr>
      </w:pPr>
    </w:p>
    <w:p w14:paraId="4D4E4CCA" w14:textId="77777777" w:rsidR="00BB1A49" w:rsidRPr="003F3AD5" w:rsidRDefault="00BB1A49" w:rsidP="009D0BAC">
      <w:pPr>
        <w:pStyle w:val="Subtitle"/>
        <w:jc w:val="both"/>
        <w:rPr>
          <w:b/>
          <w:bCs/>
          <w:sz w:val="24"/>
          <w:szCs w:val="24"/>
          <w:rtl/>
        </w:rPr>
      </w:pPr>
    </w:p>
    <w:p w14:paraId="4FE4AD22" w14:textId="77777777" w:rsidR="00B07157" w:rsidRPr="003F3AD5" w:rsidRDefault="00B07157" w:rsidP="00B07157">
      <w:pPr>
        <w:numPr>
          <w:ilvl w:val="1"/>
          <w:numId w:val="6"/>
        </w:numPr>
        <w:tabs>
          <w:tab w:val="clear" w:pos="1440"/>
          <w:tab w:val="num" w:pos="746"/>
        </w:tabs>
        <w:ind w:hanging="1054"/>
        <w:rPr>
          <w:rFonts w:cs="B Nazanin"/>
          <w:b/>
          <w:bCs/>
          <w:sz w:val="26"/>
          <w:szCs w:val="26"/>
        </w:rPr>
      </w:pPr>
      <w:r w:rsidRPr="003F3AD5">
        <w:rPr>
          <w:rFonts w:cs="B Nazanin" w:hint="cs"/>
          <w:b/>
          <w:bCs/>
          <w:sz w:val="26"/>
          <w:szCs w:val="26"/>
          <w:rtl/>
        </w:rPr>
        <w:t>عنوان پایان نامه</w:t>
      </w:r>
    </w:p>
    <w:p w14:paraId="12D2E3B2" w14:textId="77777777" w:rsidR="00B07157" w:rsidRPr="003F3AD5" w:rsidRDefault="00B07157" w:rsidP="00B07157">
      <w:pPr>
        <w:ind w:left="386"/>
        <w:rPr>
          <w:rFonts w:cs="B Nazanin"/>
          <w:b/>
          <w:bCs/>
          <w:sz w:val="26"/>
          <w:szCs w:val="26"/>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1"/>
        <w:gridCol w:w="8106"/>
      </w:tblGrid>
      <w:tr w:rsidR="00B07157" w:rsidRPr="003F3AD5" w14:paraId="5C40025D" w14:textId="77777777" w:rsidTr="00B07157">
        <w:trPr>
          <w:jc w:val="center"/>
        </w:trPr>
        <w:tc>
          <w:tcPr>
            <w:tcW w:w="1121" w:type="dxa"/>
          </w:tcPr>
          <w:p w14:paraId="3F75DE2F" w14:textId="77777777" w:rsidR="00B07157" w:rsidRPr="003F3AD5" w:rsidRDefault="00B07157" w:rsidP="00B07157">
            <w:pPr>
              <w:jc w:val="center"/>
              <w:rPr>
                <w:rFonts w:cs="B Nazanin"/>
                <w:b/>
                <w:bCs/>
                <w:sz w:val="26"/>
                <w:szCs w:val="26"/>
                <w:rtl/>
              </w:rPr>
            </w:pPr>
            <w:r w:rsidRPr="003F3AD5">
              <w:rPr>
                <w:rFonts w:cs="B Nazanin" w:hint="cs"/>
                <w:b/>
                <w:bCs/>
                <w:sz w:val="26"/>
                <w:szCs w:val="26"/>
                <w:rtl/>
              </w:rPr>
              <w:t>فارسی</w:t>
            </w:r>
          </w:p>
        </w:tc>
        <w:tc>
          <w:tcPr>
            <w:tcW w:w="8106" w:type="dxa"/>
          </w:tcPr>
          <w:p w14:paraId="0B0CCCEC" w14:textId="77777777" w:rsidR="00B07157" w:rsidRDefault="00E71DF4" w:rsidP="00E71DF4">
            <w:pPr>
              <w:rPr>
                <w:rFonts w:cs="B Nazanin"/>
                <w:b/>
                <w:bCs/>
                <w:sz w:val="26"/>
                <w:szCs w:val="26"/>
                <w:rtl/>
              </w:rPr>
            </w:pPr>
            <w:sdt>
              <w:sdtPr>
                <w:rPr>
                  <w:rFonts w:cs="B Nazanin"/>
                  <w:b/>
                  <w:bCs/>
                  <w:sz w:val="26"/>
                  <w:szCs w:val="26"/>
                  <w:rtl/>
                </w:rPr>
                <w:tag w:val="_field_Title_Fa"/>
                <w:id w:val="-122610177"/>
                <w:placeholder>
                  <w:docPart w:val="0AE70E4713804874BB9AF8F6D386B1F9"/>
                </w:placeholder>
              </w:sdtPr>
              <w:sdtContent>
                <w:r w:rsidRPr="00E71DF4">
                  <w:rPr>
                    <w:rFonts w:cs="B Nazanin" w:hint="cs"/>
                    <w:b/>
                    <w:bCs/>
                    <w:sz w:val="26"/>
                    <w:szCs w:val="26"/>
                    <w:rtl/>
                    <w:lang w:bidi="fa-IR"/>
                  </w:rPr>
                  <w:t>عنوان</w:t>
                </w:r>
              </w:sdtContent>
            </w:sdt>
          </w:p>
          <w:p w14:paraId="5EE6EDDC" w14:textId="177710B0" w:rsidR="00E71DF4" w:rsidRPr="003F3AD5" w:rsidRDefault="00E71DF4" w:rsidP="00E71DF4">
            <w:pPr>
              <w:rPr>
                <w:rFonts w:cs="B Nazanin"/>
                <w:b/>
                <w:bCs/>
                <w:sz w:val="26"/>
                <w:szCs w:val="26"/>
                <w:rtl/>
              </w:rPr>
            </w:pPr>
          </w:p>
        </w:tc>
      </w:tr>
      <w:tr w:rsidR="00B07157" w:rsidRPr="003F3AD5" w14:paraId="51C06E21" w14:textId="77777777" w:rsidTr="00B07157">
        <w:trPr>
          <w:jc w:val="center"/>
        </w:trPr>
        <w:tc>
          <w:tcPr>
            <w:tcW w:w="1121" w:type="dxa"/>
          </w:tcPr>
          <w:p w14:paraId="1EA783C7" w14:textId="77777777" w:rsidR="00B07157" w:rsidRPr="003F3AD5" w:rsidRDefault="00B07157" w:rsidP="00B07157">
            <w:pPr>
              <w:jc w:val="center"/>
              <w:rPr>
                <w:rFonts w:cs="B Nazanin"/>
                <w:b/>
                <w:bCs/>
                <w:sz w:val="26"/>
                <w:szCs w:val="26"/>
                <w:rtl/>
              </w:rPr>
            </w:pPr>
            <w:r w:rsidRPr="003F3AD5">
              <w:rPr>
                <w:rFonts w:cs="B Nazanin" w:hint="cs"/>
                <w:b/>
                <w:bCs/>
                <w:sz w:val="26"/>
                <w:szCs w:val="26"/>
                <w:rtl/>
              </w:rPr>
              <w:t>لاتین</w:t>
            </w:r>
          </w:p>
        </w:tc>
        <w:tc>
          <w:tcPr>
            <w:tcW w:w="8106" w:type="dxa"/>
          </w:tcPr>
          <w:sdt>
            <w:sdtPr>
              <w:rPr>
                <w:rFonts w:cs="B Nazanin"/>
                <w:b/>
                <w:bCs/>
                <w:sz w:val="26"/>
                <w:szCs w:val="26"/>
                <w:rtl/>
              </w:rPr>
              <w:tag w:val="_field_Title_En"/>
              <w:id w:val="1403337517"/>
              <w:placeholder>
                <w:docPart w:val="8D1B0467A2DB4AB5A6F1FE683D9BE990"/>
              </w:placeholder>
            </w:sdtPr>
            <w:sdtContent>
              <w:p w14:paraId="1B77228A" w14:textId="23641862" w:rsidR="00B07157" w:rsidRPr="003F3AD5" w:rsidRDefault="00E71DF4" w:rsidP="00E71DF4">
                <w:pPr>
                  <w:rPr>
                    <w:rFonts w:cs="B Nazanin"/>
                    <w:b/>
                    <w:bCs/>
                    <w:sz w:val="26"/>
                    <w:szCs w:val="26"/>
                    <w:rtl/>
                  </w:rPr>
                </w:pPr>
                <w:r w:rsidRPr="00E71DF4">
                  <w:rPr>
                    <w:rFonts w:cs="B Nazanin"/>
                    <w:b/>
                    <w:bCs/>
                    <w:sz w:val="26"/>
                    <w:szCs w:val="26"/>
                  </w:rPr>
                  <w:t>Subject</w:t>
                </w:r>
              </w:p>
            </w:sdtContent>
          </w:sdt>
          <w:p w14:paraId="4474D948" w14:textId="77777777" w:rsidR="00B07157" w:rsidRPr="003F3AD5" w:rsidRDefault="00B07157" w:rsidP="004406BB">
            <w:pPr>
              <w:rPr>
                <w:rFonts w:cs="B Nazanin"/>
                <w:b/>
                <w:bCs/>
                <w:sz w:val="26"/>
                <w:szCs w:val="26"/>
                <w:rtl/>
              </w:rPr>
            </w:pPr>
          </w:p>
        </w:tc>
      </w:tr>
    </w:tbl>
    <w:p w14:paraId="5E4DD30F" w14:textId="77777777" w:rsidR="009D0BAC" w:rsidRPr="003F3AD5" w:rsidRDefault="009D0BAC" w:rsidP="009D0BAC">
      <w:pPr>
        <w:pStyle w:val="Subtitle"/>
        <w:jc w:val="both"/>
        <w:rPr>
          <w:b/>
          <w:bCs/>
          <w:sz w:val="24"/>
          <w:szCs w:val="24"/>
          <w:rtl/>
        </w:rPr>
      </w:pPr>
    </w:p>
    <w:p w14:paraId="6AA6D5F1" w14:textId="77777777" w:rsidR="009D0BAC" w:rsidRPr="003F3AD5" w:rsidRDefault="009D0BAC" w:rsidP="0061234C">
      <w:pPr>
        <w:pStyle w:val="Subtitle"/>
        <w:jc w:val="both"/>
        <w:rPr>
          <w:b/>
          <w:bCs/>
          <w:sz w:val="24"/>
          <w:szCs w:val="24"/>
          <w:rtl/>
        </w:rPr>
      </w:pPr>
    </w:p>
    <w:p w14:paraId="1D6A632F" w14:textId="77777777" w:rsidR="00F206A0" w:rsidRPr="003F3AD5" w:rsidRDefault="0061234C" w:rsidP="0061234C">
      <w:pPr>
        <w:pStyle w:val="Subtitle"/>
        <w:jc w:val="both"/>
        <w:rPr>
          <w:b/>
          <w:bCs/>
          <w:sz w:val="24"/>
          <w:szCs w:val="24"/>
          <w:u w:val="single"/>
        </w:rPr>
      </w:pPr>
      <w:r w:rsidRPr="003F3AD5">
        <w:rPr>
          <w:rFonts w:hint="cs"/>
          <w:b/>
          <w:bCs/>
          <w:sz w:val="24"/>
          <w:szCs w:val="24"/>
          <w:u w:val="single"/>
          <w:rtl/>
        </w:rPr>
        <w:t>1-</w:t>
      </w:r>
      <w:r w:rsidR="00F206A0" w:rsidRPr="003F3AD5">
        <w:rPr>
          <w:rFonts w:hint="cs"/>
          <w:b/>
          <w:bCs/>
          <w:sz w:val="24"/>
          <w:szCs w:val="24"/>
          <w:u w:val="single"/>
          <w:rtl/>
        </w:rPr>
        <w:t>اطلاعات استاد راهنما و مشاور</w:t>
      </w:r>
      <w:r w:rsidRPr="003F3AD5">
        <w:rPr>
          <w:rFonts w:hint="cs"/>
          <w:b/>
          <w:bCs/>
          <w:sz w:val="24"/>
          <w:szCs w:val="24"/>
          <w:u w:val="single"/>
          <w:rtl/>
        </w:rPr>
        <w:t>:</w:t>
      </w:r>
    </w:p>
    <w:p w14:paraId="156BB361" w14:textId="77777777" w:rsidR="00F206A0" w:rsidRPr="003F3AD5" w:rsidRDefault="00F206A0" w:rsidP="0061234C">
      <w:pPr>
        <w:pStyle w:val="Subtitle"/>
        <w:jc w:val="both"/>
        <w:rPr>
          <w:b/>
          <w:bCs/>
          <w:sz w:val="24"/>
          <w:szCs w:val="24"/>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2212"/>
        <w:gridCol w:w="1303"/>
        <w:gridCol w:w="559"/>
        <w:gridCol w:w="836"/>
        <w:gridCol w:w="1026"/>
        <w:gridCol w:w="1211"/>
        <w:gridCol w:w="1976"/>
      </w:tblGrid>
      <w:tr w:rsidR="006E673C" w:rsidRPr="003F3AD5" w14:paraId="636A88BC" w14:textId="77777777" w:rsidTr="00C42B8E">
        <w:trPr>
          <w:trHeight w:val="576"/>
          <w:jc w:val="center"/>
        </w:trPr>
        <w:tc>
          <w:tcPr>
            <w:tcW w:w="526" w:type="pct"/>
          </w:tcPr>
          <w:p w14:paraId="5FCD57A5"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مسئولیت</w:t>
            </w:r>
          </w:p>
        </w:tc>
        <w:tc>
          <w:tcPr>
            <w:tcW w:w="1085" w:type="pct"/>
          </w:tcPr>
          <w:p w14:paraId="63A832C0"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نام و نام خانوادگی</w:t>
            </w:r>
          </w:p>
        </w:tc>
        <w:tc>
          <w:tcPr>
            <w:tcW w:w="639" w:type="pct"/>
          </w:tcPr>
          <w:p w14:paraId="46AFD979"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مرتبه علمی</w:t>
            </w:r>
          </w:p>
        </w:tc>
        <w:tc>
          <w:tcPr>
            <w:tcW w:w="274" w:type="pct"/>
          </w:tcPr>
          <w:p w14:paraId="6336DC1C"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پایه</w:t>
            </w:r>
          </w:p>
        </w:tc>
        <w:tc>
          <w:tcPr>
            <w:tcW w:w="410" w:type="pct"/>
          </w:tcPr>
          <w:p w14:paraId="4AA70041"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نام پدر</w:t>
            </w:r>
          </w:p>
        </w:tc>
        <w:tc>
          <w:tcPr>
            <w:tcW w:w="503" w:type="pct"/>
          </w:tcPr>
          <w:p w14:paraId="03C18E8A"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ش ش</w:t>
            </w:r>
          </w:p>
        </w:tc>
        <w:tc>
          <w:tcPr>
            <w:tcW w:w="594" w:type="pct"/>
          </w:tcPr>
          <w:p w14:paraId="3385FE34"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محل تولد</w:t>
            </w:r>
          </w:p>
        </w:tc>
        <w:tc>
          <w:tcPr>
            <w:tcW w:w="969" w:type="pct"/>
          </w:tcPr>
          <w:p w14:paraId="3675E1F7"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کد ملی</w:t>
            </w:r>
          </w:p>
        </w:tc>
      </w:tr>
      <w:tr w:rsidR="006E673C" w:rsidRPr="003F3AD5" w14:paraId="45D2DD1D" w14:textId="77777777" w:rsidTr="00C42B8E">
        <w:trPr>
          <w:trHeight w:val="576"/>
          <w:jc w:val="center"/>
        </w:trPr>
        <w:tc>
          <w:tcPr>
            <w:tcW w:w="526" w:type="pct"/>
          </w:tcPr>
          <w:p w14:paraId="090C837E"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راهنما</w:t>
            </w:r>
          </w:p>
        </w:tc>
        <w:tc>
          <w:tcPr>
            <w:tcW w:w="1085" w:type="pct"/>
          </w:tcPr>
          <w:sdt>
            <w:sdtPr>
              <w:rPr>
                <w:rFonts w:cs="B Zar"/>
                <w:b/>
                <w:bCs/>
                <w:sz w:val="24"/>
                <w:szCs w:val="24"/>
                <w:rtl/>
              </w:rPr>
              <w:tag w:val="_field_Supervisor_Fa"/>
              <w:id w:val="589508913"/>
              <w:placeholder>
                <w:docPart w:val="3A4B6286D90044F487ED6F2EC341E441"/>
              </w:placeholder>
            </w:sdtPr>
            <w:sdtContent>
              <w:p w14:paraId="401D4187" w14:textId="69CEF866" w:rsidR="00F206A0" w:rsidRPr="00E71DF4" w:rsidRDefault="00E71DF4" w:rsidP="00E71DF4">
                <w:pPr>
                  <w:pStyle w:val="Subtitle"/>
                  <w:jc w:val="left"/>
                  <w:rPr>
                    <w:rFonts w:cs="B Zar"/>
                    <w:b/>
                    <w:bCs/>
                    <w:sz w:val="24"/>
                    <w:szCs w:val="24"/>
                    <w:rtl/>
                  </w:rPr>
                </w:pPr>
                <w:r w:rsidRPr="00E71DF4">
                  <w:rPr>
                    <w:rFonts w:cs="B Zar" w:hint="cs"/>
                    <w:b/>
                    <w:bCs/>
                    <w:sz w:val="24"/>
                    <w:szCs w:val="24"/>
                    <w:rtl/>
                  </w:rPr>
                  <w:t>استاد راهنما</w:t>
                </w:r>
              </w:p>
            </w:sdtContent>
          </w:sdt>
        </w:tc>
        <w:tc>
          <w:tcPr>
            <w:tcW w:w="639" w:type="pct"/>
          </w:tcPr>
          <w:p w14:paraId="3D67C032" w14:textId="77777777" w:rsidR="00F206A0" w:rsidRPr="00A5554C" w:rsidRDefault="00F206A0" w:rsidP="00C42B8E">
            <w:pPr>
              <w:pStyle w:val="Subtitle"/>
              <w:jc w:val="left"/>
              <w:rPr>
                <w:rFonts w:cs="B Zar"/>
                <w:b/>
                <w:bCs/>
                <w:sz w:val="24"/>
                <w:szCs w:val="24"/>
                <w:rtl/>
                <w:lang w:val="en-US" w:eastAsia="en-US" w:bidi="ar-SA"/>
              </w:rPr>
            </w:pPr>
          </w:p>
        </w:tc>
        <w:tc>
          <w:tcPr>
            <w:tcW w:w="274" w:type="pct"/>
          </w:tcPr>
          <w:p w14:paraId="50450412" w14:textId="77777777" w:rsidR="00F206A0" w:rsidRPr="00A5554C" w:rsidRDefault="00F206A0" w:rsidP="00C42B8E">
            <w:pPr>
              <w:pStyle w:val="Subtitle"/>
              <w:jc w:val="left"/>
              <w:rPr>
                <w:rFonts w:cs="B Zar"/>
                <w:b/>
                <w:bCs/>
                <w:sz w:val="24"/>
                <w:szCs w:val="24"/>
                <w:rtl/>
                <w:lang w:val="en-US" w:eastAsia="en-US" w:bidi="ar-SA"/>
              </w:rPr>
            </w:pPr>
          </w:p>
        </w:tc>
        <w:tc>
          <w:tcPr>
            <w:tcW w:w="410" w:type="pct"/>
          </w:tcPr>
          <w:p w14:paraId="02BA1271" w14:textId="77777777" w:rsidR="00F206A0" w:rsidRPr="00A5554C" w:rsidRDefault="00F206A0" w:rsidP="00C42B8E">
            <w:pPr>
              <w:pStyle w:val="Subtitle"/>
              <w:jc w:val="left"/>
              <w:rPr>
                <w:rFonts w:cs="B Zar"/>
                <w:b/>
                <w:bCs/>
                <w:sz w:val="24"/>
                <w:szCs w:val="24"/>
                <w:rtl/>
                <w:lang w:val="en-US" w:eastAsia="en-US" w:bidi="ar-SA"/>
              </w:rPr>
            </w:pPr>
          </w:p>
        </w:tc>
        <w:tc>
          <w:tcPr>
            <w:tcW w:w="503" w:type="pct"/>
          </w:tcPr>
          <w:p w14:paraId="37621BBE" w14:textId="77777777" w:rsidR="00F206A0" w:rsidRPr="00A5554C" w:rsidRDefault="00F206A0" w:rsidP="00C42B8E">
            <w:pPr>
              <w:pStyle w:val="Subtitle"/>
              <w:jc w:val="left"/>
              <w:rPr>
                <w:rFonts w:cs="B Zar"/>
                <w:b/>
                <w:bCs/>
                <w:sz w:val="24"/>
                <w:szCs w:val="24"/>
                <w:rtl/>
                <w:lang w:val="en-US" w:eastAsia="en-US" w:bidi="ar-SA"/>
              </w:rPr>
            </w:pPr>
          </w:p>
        </w:tc>
        <w:tc>
          <w:tcPr>
            <w:tcW w:w="594" w:type="pct"/>
          </w:tcPr>
          <w:p w14:paraId="49CF25B0" w14:textId="77777777" w:rsidR="00F206A0" w:rsidRPr="00A5554C" w:rsidRDefault="00F206A0" w:rsidP="00C42B8E">
            <w:pPr>
              <w:pStyle w:val="Subtitle"/>
              <w:jc w:val="left"/>
              <w:rPr>
                <w:rFonts w:cs="B Zar"/>
                <w:b/>
                <w:bCs/>
                <w:sz w:val="24"/>
                <w:szCs w:val="24"/>
                <w:rtl/>
                <w:lang w:val="en-US" w:eastAsia="en-US" w:bidi="ar-SA"/>
              </w:rPr>
            </w:pPr>
          </w:p>
        </w:tc>
        <w:tc>
          <w:tcPr>
            <w:tcW w:w="969" w:type="pct"/>
          </w:tcPr>
          <w:p w14:paraId="2AE59D5E" w14:textId="77777777" w:rsidR="00F206A0" w:rsidRPr="00A5554C" w:rsidRDefault="00F206A0" w:rsidP="00C42B8E">
            <w:pPr>
              <w:pStyle w:val="Subtitle"/>
              <w:jc w:val="left"/>
              <w:rPr>
                <w:rFonts w:cs="B Zar"/>
                <w:b/>
                <w:bCs/>
                <w:sz w:val="24"/>
                <w:szCs w:val="24"/>
                <w:rtl/>
                <w:lang w:val="en-US" w:eastAsia="en-US" w:bidi="ar-SA"/>
              </w:rPr>
            </w:pPr>
          </w:p>
        </w:tc>
      </w:tr>
      <w:tr w:rsidR="006E673C" w:rsidRPr="003F3AD5" w14:paraId="3431FF5C" w14:textId="77777777" w:rsidTr="00C42B8E">
        <w:trPr>
          <w:trHeight w:val="576"/>
          <w:jc w:val="center"/>
        </w:trPr>
        <w:tc>
          <w:tcPr>
            <w:tcW w:w="526" w:type="pct"/>
          </w:tcPr>
          <w:p w14:paraId="457983B1" w14:textId="77777777" w:rsidR="00F206A0" w:rsidRPr="00A5554C" w:rsidRDefault="00F206A0" w:rsidP="00C42B8E">
            <w:pPr>
              <w:pStyle w:val="Subtitle"/>
              <w:jc w:val="left"/>
              <w:rPr>
                <w:rFonts w:cs="B Zar"/>
                <w:b/>
                <w:bCs/>
                <w:sz w:val="24"/>
                <w:szCs w:val="24"/>
                <w:rtl/>
                <w:lang w:val="en-US" w:eastAsia="en-US" w:bidi="ar-SA"/>
              </w:rPr>
            </w:pPr>
            <w:r w:rsidRPr="00A5554C">
              <w:rPr>
                <w:rFonts w:cs="B Zar" w:hint="cs"/>
                <w:b/>
                <w:bCs/>
                <w:sz w:val="24"/>
                <w:szCs w:val="24"/>
                <w:rtl/>
                <w:lang w:val="en-US" w:eastAsia="en-US" w:bidi="ar-SA"/>
              </w:rPr>
              <w:t>مشاور</w:t>
            </w:r>
          </w:p>
        </w:tc>
        <w:tc>
          <w:tcPr>
            <w:tcW w:w="1085" w:type="pct"/>
          </w:tcPr>
          <w:p w14:paraId="61BDF531" w14:textId="0A2FF9D1" w:rsidR="00F206A0" w:rsidRPr="00A5554C" w:rsidRDefault="00E71DF4" w:rsidP="00E71DF4">
            <w:pPr>
              <w:pStyle w:val="Subtitle"/>
              <w:jc w:val="left"/>
              <w:rPr>
                <w:rFonts w:cs="B Zar"/>
                <w:b/>
                <w:bCs/>
                <w:sz w:val="24"/>
                <w:szCs w:val="24"/>
                <w:rtl/>
                <w:lang w:val="en-US" w:eastAsia="en-US" w:bidi="ar-SA"/>
              </w:rPr>
            </w:pPr>
            <w:sdt>
              <w:sdtPr>
                <w:rPr>
                  <w:rFonts w:cs="B Zar"/>
                  <w:b/>
                  <w:bCs/>
                  <w:sz w:val="24"/>
                  <w:szCs w:val="24"/>
                  <w:rtl/>
                  <w:lang w:val="en-US" w:eastAsia="en-US" w:bidi="ar-SA"/>
                </w:rPr>
                <w:tag w:val="_field_Advisor_Fa"/>
                <w:id w:val="-49692525"/>
                <w:placeholder>
                  <w:docPart w:val="ECA2E6D39898447DA1A3579B8FC7C529"/>
                </w:placeholder>
              </w:sdtPr>
              <w:sdtContent>
                <w:r w:rsidRPr="00E71DF4">
                  <w:rPr>
                    <w:rFonts w:cs="B Zar" w:hint="cs"/>
                    <w:b/>
                    <w:bCs/>
                    <w:sz w:val="24"/>
                    <w:szCs w:val="24"/>
                    <w:rtl/>
                    <w:lang w:val="en-US" w:eastAsia="en-US" w:bidi="ar-SA"/>
                  </w:rPr>
                  <w:t>استاد مشاور</w:t>
                </w:r>
              </w:sdtContent>
            </w:sdt>
          </w:p>
        </w:tc>
        <w:tc>
          <w:tcPr>
            <w:tcW w:w="639" w:type="pct"/>
          </w:tcPr>
          <w:p w14:paraId="4F74351D" w14:textId="77777777" w:rsidR="00F206A0" w:rsidRPr="00A5554C" w:rsidRDefault="00F206A0" w:rsidP="00C42B8E">
            <w:pPr>
              <w:pStyle w:val="Subtitle"/>
              <w:jc w:val="left"/>
              <w:rPr>
                <w:rFonts w:cs="B Zar"/>
                <w:b/>
                <w:bCs/>
                <w:sz w:val="24"/>
                <w:szCs w:val="24"/>
                <w:rtl/>
                <w:lang w:val="en-US" w:eastAsia="en-US" w:bidi="ar-SA"/>
              </w:rPr>
            </w:pPr>
          </w:p>
        </w:tc>
        <w:tc>
          <w:tcPr>
            <w:tcW w:w="274" w:type="pct"/>
          </w:tcPr>
          <w:p w14:paraId="38266AFC" w14:textId="77777777" w:rsidR="00F206A0" w:rsidRPr="00A5554C" w:rsidRDefault="00F206A0" w:rsidP="00C42B8E">
            <w:pPr>
              <w:pStyle w:val="Subtitle"/>
              <w:jc w:val="left"/>
              <w:rPr>
                <w:rFonts w:cs="B Zar"/>
                <w:b/>
                <w:bCs/>
                <w:sz w:val="24"/>
                <w:szCs w:val="24"/>
                <w:rtl/>
                <w:lang w:val="en-US" w:eastAsia="en-US" w:bidi="ar-SA"/>
              </w:rPr>
            </w:pPr>
          </w:p>
        </w:tc>
        <w:tc>
          <w:tcPr>
            <w:tcW w:w="410" w:type="pct"/>
          </w:tcPr>
          <w:p w14:paraId="34E30A08" w14:textId="77777777" w:rsidR="00F206A0" w:rsidRPr="00A5554C" w:rsidRDefault="00F206A0" w:rsidP="00C42B8E">
            <w:pPr>
              <w:pStyle w:val="Subtitle"/>
              <w:jc w:val="left"/>
              <w:rPr>
                <w:rFonts w:cs="B Zar"/>
                <w:b/>
                <w:bCs/>
                <w:sz w:val="24"/>
                <w:szCs w:val="24"/>
                <w:rtl/>
                <w:lang w:val="en-US" w:eastAsia="en-US" w:bidi="ar-SA"/>
              </w:rPr>
            </w:pPr>
          </w:p>
        </w:tc>
        <w:tc>
          <w:tcPr>
            <w:tcW w:w="503" w:type="pct"/>
          </w:tcPr>
          <w:p w14:paraId="0504AF80" w14:textId="77777777" w:rsidR="00F206A0" w:rsidRPr="00A5554C" w:rsidRDefault="00F206A0" w:rsidP="00C42B8E">
            <w:pPr>
              <w:pStyle w:val="Subtitle"/>
              <w:jc w:val="left"/>
              <w:rPr>
                <w:rFonts w:cs="B Zar"/>
                <w:b/>
                <w:bCs/>
                <w:sz w:val="24"/>
                <w:szCs w:val="24"/>
                <w:rtl/>
                <w:lang w:val="en-US" w:eastAsia="en-US" w:bidi="ar-SA"/>
              </w:rPr>
            </w:pPr>
          </w:p>
        </w:tc>
        <w:tc>
          <w:tcPr>
            <w:tcW w:w="594" w:type="pct"/>
          </w:tcPr>
          <w:p w14:paraId="1FCD65C5" w14:textId="77777777" w:rsidR="00F206A0" w:rsidRPr="00A5554C" w:rsidRDefault="00F206A0" w:rsidP="00C42B8E">
            <w:pPr>
              <w:pStyle w:val="Subtitle"/>
              <w:jc w:val="left"/>
              <w:rPr>
                <w:rFonts w:cs="B Zar"/>
                <w:b/>
                <w:bCs/>
                <w:sz w:val="24"/>
                <w:szCs w:val="24"/>
                <w:rtl/>
                <w:lang w:val="en-US" w:eastAsia="en-US" w:bidi="ar-SA"/>
              </w:rPr>
            </w:pPr>
          </w:p>
        </w:tc>
        <w:tc>
          <w:tcPr>
            <w:tcW w:w="969" w:type="pct"/>
          </w:tcPr>
          <w:p w14:paraId="25C5E6BF" w14:textId="77777777" w:rsidR="00F206A0" w:rsidRPr="00A5554C" w:rsidRDefault="00F206A0" w:rsidP="00C42B8E">
            <w:pPr>
              <w:pStyle w:val="Subtitle"/>
              <w:jc w:val="left"/>
              <w:rPr>
                <w:rFonts w:cs="B Zar"/>
                <w:b/>
                <w:bCs/>
                <w:sz w:val="24"/>
                <w:szCs w:val="24"/>
                <w:rtl/>
                <w:lang w:val="en-US" w:eastAsia="en-US" w:bidi="ar-SA"/>
              </w:rPr>
            </w:pPr>
          </w:p>
        </w:tc>
      </w:tr>
    </w:tbl>
    <w:p w14:paraId="7D1E3B51" w14:textId="77777777" w:rsidR="00F206A0" w:rsidRPr="003F3AD5" w:rsidRDefault="00F206A0" w:rsidP="0061234C">
      <w:pPr>
        <w:pStyle w:val="Subtitle"/>
        <w:jc w:val="both"/>
        <w:rPr>
          <w:b/>
          <w:bCs/>
          <w:sz w:val="24"/>
          <w:szCs w:val="24"/>
          <w:u w:val="single"/>
          <w:rtl/>
        </w:rPr>
      </w:pPr>
    </w:p>
    <w:p w14:paraId="0BD69CE6" w14:textId="77777777" w:rsidR="00F206A0" w:rsidRPr="003F3AD5" w:rsidRDefault="00E711E1" w:rsidP="0061234C">
      <w:pPr>
        <w:pStyle w:val="Subtitle"/>
        <w:jc w:val="both"/>
        <w:rPr>
          <w:b/>
          <w:bCs/>
          <w:sz w:val="24"/>
          <w:szCs w:val="24"/>
          <w:u w:val="single"/>
          <w:rtl/>
        </w:rPr>
      </w:pPr>
      <w:r w:rsidRPr="003F3AD5">
        <w:rPr>
          <w:rFonts w:hint="cs"/>
          <w:b/>
          <w:bCs/>
          <w:sz w:val="24"/>
          <w:szCs w:val="24"/>
          <w:u w:val="single"/>
          <w:rtl/>
        </w:rPr>
        <w:t>2- اطل</w:t>
      </w:r>
      <w:r w:rsidR="00E41052" w:rsidRPr="003F3AD5">
        <w:rPr>
          <w:rFonts w:hint="cs"/>
          <w:b/>
          <w:bCs/>
          <w:sz w:val="24"/>
          <w:szCs w:val="24"/>
          <w:u w:val="single"/>
          <w:rtl/>
        </w:rPr>
        <w:t>اعات مربوط به پایان نامه</w:t>
      </w:r>
      <w:r w:rsidRPr="003F3AD5">
        <w:rPr>
          <w:rFonts w:hint="cs"/>
          <w:b/>
          <w:bCs/>
          <w:sz w:val="24"/>
          <w:szCs w:val="24"/>
          <w:u w:val="single"/>
          <w:rtl/>
        </w:rPr>
        <w:t>:</w:t>
      </w:r>
    </w:p>
    <w:p w14:paraId="434DCA71" w14:textId="77777777" w:rsidR="00961F41" w:rsidRPr="003F3AD5" w:rsidRDefault="00961F41" w:rsidP="00961F41">
      <w:pPr>
        <w:jc w:val="both"/>
        <w:rPr>
          <w:rFonts w:cs="B Nazanin"/>
          <w:sz w:val="26"/>
          <w:szCs w:val="26"/>
          <w:rtl/>
        </w:rPr>
      </w:pPr>
      <w:r w:rsidRPr="003F3AD5">
        <w:rPr>
          <w:rFonts w:cs="B Nazanin" w:hint="cs"/>
          <w:b/>
          <w:bCs/>
          <w:sz w:val="26"/>
          <w:szCs w:val="26"/>
          <w:rtl/>
        </w:rPr>
        <w:t>2-1) نوع تحقیق:</w:t>
      </w:r>
      <w:r w:rsidRPr="003F3AD5">
        <w:rPr>
          <w:rFonts w:cs="B Nazanin" w:hint="cs"/>
          <w:sz w:val="26"/>
          <w:szCs w:val="26"/>
          <w:rtl/>
        </w:rPr>
        <w:t xml:space="preserve">     </w:t>
      </w:r>
    </w:p>
    <w:p w14:paraId="1A5C354F" w14:textId="77777777" w:rsidR="00961F41" w:rsidRPr="003F3AD5" w:rsidRDefault="00961F41" w:rsidP="00961F41">
      <w:pPr>
        <w:jc w:val="both"/>
        <w:rPr>
          <w:rFonts w:cs="B Nazanin"/>
          <w:sz w:val="26"/>
          <w:szCs w:val="26"/>
          <w:rtl/>
        </w:rPr>
      </w:pPr>
      <w:r w:rsidRPr="003F3AD5">
        <w:rPr>
          <w:rFonts w:cs="B Nazanin" w:hint="cs"/>
          <w:sz w:val="26"/>
          <w:szCs w:val="26"/>
          <w:rtl/>
        </w:rPr>
        <w:t xml:space="preserve">    </w:t>
      </w:r>
      <w:r w:rsidRPr="003F3AD5">
        <w:rPr>
          <w:rFonts w:cs="B Nazanin" w:hint="cs"/>
          <w:sz w:val="26"/>
          <w:szCs w:val="26"/>
          <w:bdr w:val="single" w:sz="4" w:space="0" w:color="auto"/>
          <w:rtl/>
        </w:rPr>
        <w:t xml:space="preserve"> بنیادی  </w:t>
      </w:r>
      <w:r w:rsidRPr="003F3AD5">
        <w:rPr>
          <w:rFonts w:cs="B Nazanin" w:hint="cs"/>
          <w:sz w:val="26"/>
          <w:szCs w:val="26"/>
          <w:bdr w:val="single" w:sz="4" w:space="0" w:color="auto"/>
        </w:rPr>
        <w:sym w:font="Webdings" w:char="F063"/>
      </w:r>
      <w:r w:rsidRPr="003F3AD5">
        <w:rPr>
          <w:rFonts w:cs="B Nazanin" w:hint="cs"/>
          <w:sz w:val="26"/>
          <w:szCs w:val="26"/>
          <w:bdr w:val="single" w:sz="4" w:space="0" w:color="auto"/>
          <w:rtl/>
        </w:rPr>
        <w:t xml:space="preserve">                   نظری </w:t>
      </w:r>
      <w:r w:rsidRPr="003F3AD5">
        <w:rPr>
          <w:rFonts w:cs="B Nazanin" w:hint="cs"/>
          <w:sz w:val="26"/>
          <w:szCs w:val="26"/>
          <w:bdr w:val="single" w:sz="4" w:space="0" w:color="auto"/>
        </w:rPr>
        <w:sym w:font="Webdings" w:char="F063"/>
      </w:r>
      <w:r w:rsidRPr="003F3AD5">
        <w:rPr>
          <w:rFonts w:cs="B Nazanin" w:hint="cs"/>
          <w:sz w:val="26"/>
          <w:szCs w:val="26"/>
          <w:bdr w:val="single" w:sz="4" w:space="0" w:color="auto"/>
          <w:rtl/>
        </w:rPr>
        <w:t xml:space="preserve">                            کاربردی  </w:t>
      </w:r>
      <w:r w:rsidRPr="003F3AD5">
        <w:rPr>
          <w:rFonts w:cs="B Nazanin" w:hint="cs"/>
          <w:sz w:val="26"/>
          <w:szCs w:val="26"/>
          <w:bdr w:val="single" w:sz="4" w:space="0" w:color="auto"/>
        </w:rPr>
        <w:sym w:font="Webdings" w:char="F063"/>
      </w:r>
      <w:r w:rsidRPr="003F3AD5">
        <w:rPr>
          <w:rFonts w:cs="B Nazanin" w:hint="cs"/>
          <w:sz w:val="26"/>
          <w:szCs w:val="26"/>
          <w:bdr w:val="single" w:sz="4" w:space="0" w:color="auto"/>
          <w:rtl/>
        </w:rPr>
        <w:t xml:space="preserve">                    توسعه ای </w:t>
      </w:r>
      <w:r w:rsidRPr="003F3AD5">
        <w:rPr>
          <w:rFonts w:cs="B Nazanin" w:hint="cs"/>
          <w:sz w:val="26"/>
          <w:szCs w:val="26"/>
          <w:bdr w:val="single" w:sz="4" w:space="0" w:color="auto"/>
        </w:rPr>
        <w:sym w:font="Webdings" w:char="F063"/>
      </w:r>
    </w:p>
    <w:p w14:paraId="5E75CC86" w14:textId="77777777" w:rsidR="00961F41" w:rsidRPr="003F3AD5" w:rsidRDefault="00961F41" w:rsidP="00060C2B">
      <w:pPr>
        <w:jc w:val="both"/>
        <w:rPr>
          <w:rFonts w:cs="Yagut"/>
          <w:rtl/>
        </w:rPr>
      </w:pPr>
    </w:p>
    <w:p w14:paraId="68340CB1" w14:textId="77777777" w:rsidR="00060C2B" w:rsidRPr="000E3C62" w:rsidRDefault="00060C2B" w:rsidP="00060C2B">
      <w:pPr>
        <w:rPr>
          <w:rFonts w:cs="B Nazanin"/>
          <w:b/>
          <w:bCs/>
          <w:sz w:val="26"/>
          <w:szCs w:val="26"/>
          <w:rtl/>
        </w:rPr>
      </w:pPr>
      <w:r w:rsidRPr="000E3C62">
        <w:rPr>
          <w:rFonts w:cs="B Nazanin" w:hint="cs"/>
          <w:b/>
          <w:bCs/>
          <w:sz w:val="26"/>
          <w:szCs w:val="26"/>
          <w:rtl/>
        </w:rPr>
        <w:t xml:space="preserve">2-2) </w:t>
      </w:r>
      <w:r>
        <w:rPr>
          <w:rFonts w:cs="B Nazanin" w:hint="cs"/>
          <w:b/>
          <w:bCs/>
          <w:sz w:val="26"/>
          <w:szCs w:val="26"/>
          <w:rtl/>
        </w:rPr>
        <w:t>طرح مسئله</w:t>
      </w:r>
      <w:r w:rsidRPr="000E3C62">
        <w:rPr>
          <w:rFonts w:cs="B Nazanin" w:hint="cs"/>
          <w:b/>
          <w:bCs/>
          <w:sz w:val="26"/>
          <w:szCs w:val="26"/>
          <w:rtl/>
        </w:rPr>
        <w:t>:</w:t>
      </w:r>
    </w:p>
    <w:p w14:paraId="2FD7BE3D" w14:textId="77777777" w:rsidR="00060C2B" w:rsidRPr="000E3C62" w:rsidRDefault="00060C2B" w:rsidP="00060C2B">
      <w:pPr>
        <w:rPr>
          <w:rFonts w:cs="B Nazanin"/>
          <w:b/>
          <w:bCs/>
          <w:sz w:val="26"/>
          <w:szCs w:val="26"/>
          <w:rtl/>
        </w:rPr>
      </w:pPr>
    </w:p>
    <w:p w14:paraId="02A9FF22" w14:textId="77777777" w:rsidR="00060C2B" w:rsidRPr="000E3C62" w:rsidRDefault="00060C2B" w:rsidP="00060C2B">
      <w:pPr>
        <w:rPr>
          <w:rFonts w:cs="B Nazanin"/>
          <w:b/>
          <w:bCs/>
          <w:sz w:val="26"/>
          <w:szCs w:val="26"/>
          <w:rtl/>
        </w:rPr>
      </w:pPr>
      <w:r w:rsidRPr="000E3C62">
        <w:rPr>
          <w:rFonts w:cs="B Nazanin" w:hint="cs"/>
          <w:b/>
          <w:bCs/>
          <w:sz w:val="26"/>
          <w:szCs w:val="26"/>
          <w:rtl/>
        </w:rPr>
        <w:t>2-3) ضرورت و اهمیت انجام پژوهش:</w:t>
      </w:r>
    </w:p>
    <w:p w14:paraId="4EAD6E14" w14:textId="77777777" w:rsidR="00060C2B" w:rsidRPr="000E3C62" w:rsidRDefault="00060C2B" w:rsidP="00060C2B">
      <w:pPr>
        <w:jc w:val="both"/>
        <w:rPr>
          <w:rFonts w:cs="B Nazanin"/>
          <w:rtl/>
        </w:rPr>
      </w:pPr>
    </w:p>
    <w:p w14:paraId="6E64CDFB" w14:textId="77777777" w:rsidR="00060C2B" w:rsidRDefault="00060C2B" w:rsidP="00060C2B">
      <w:pPr>
        <w:ind w:left="360" w:hanging="360"/>
        <w:jc w:val="both"/>
        <w:rPr>
          <w:rFonts w:cs="B Nazanin"/>
          <w:b/>
          <w:bCs/>
          <w:sz w:val="26"/>
          <w:szCs w:val="26"/>
          <w:rtl/>
        </w:rPr>
      </w:pPr>
      <w:r w:rsidRPr="000E3C62">
        <w:rPr>
          <w:rFonts w:cs="B Nazanin" w:hint="cs"/>
          <w:b/>
          <w:bCs/>
          <w:sz w:val="26"/>
          <w:szCs w:val="26"/>
          <w:rtl/>
        </w:rPr>
        <w:t>2-</w:t>
      </w:r>
      <w:r>
        <w:rPr>
          <w:rFonts w:cs="B Nazanin" w:hint="cs"/>
          <w:b/>
          <w:bCs/>
          <w:sz w:val="26"/>
          <w:szCs w:val="26"/>
          <w:rtl/>
        </w:rPr>
        <w:t xml:space="preserve">4) هدف های انجام پژوهش (هدف کلی، </w:t>
      </w:r>
      <w:r w:rsidRPr="000E3C62">
        <w:rPr>
          <w:rFonts w:cs="B Nazanin" w:hint="cs"/>
          <w:b/>
          <w:bCs/>
          <w:sz w:val="26"/>
          <w:szCs w:val="26"/>
          <w:rtl/>
        </w:rPr>
        <w:t>ویژه</w:t>
      </w:r>
      <w:r>
        <w:rPr>
          <w:rFonts w:cs="B Nazanin" w:hint="cs"/>
          <w:b/>
          <w:bCs/>
          <w:sz w:val="26"/>
          <w:szCs w:val="26"/>
          <w:rtl/>
        </w:rPr>
        <w:t>، نظری و کاربردی</w:t>
      </w:r>
      <w:r w:rsidRPr="000E3C62">
        <w:rPr>
          <w:rFonts w:cs="B Nazanin" w:hint="cs"/>
          <w:b/>
          <w:bCs/>
          <w:sz w:val="26"/>
          <w:szCs w:val="26"/>
          <w:rtl/>
        </w:rPr>
        <w:t>):</w:t>
      </w:r>
    </w:p>
    <w:p w14:paraId="2C3F096D" w14:textId="77777777" w:rsidR="00060C2B" w:rsidRDefault="00060C2B" w:rsidP="00060C2B">
      <w:pPr>
        <w:ind w:left="360" w:hanging="360"/>
        <w:jc w:val="both"/>
        <w:rPr>
          <w:rFonts w:cs="B Nazanin"/>
          <w:b/>
          <w:bCs/>
          <w:sz w:val="26"/>
          <w:szCs w:val="26"/>
          <w:rtl/>
        </w:rPr>
      </w:pPr>
    </w:p>
    <w:p w14:paraId="09595C2A" w14:textId="77777777" w:rsidR="00060C2B" w:rsidRDefault="00060C2B" w:rsidP="00060C2B">
      <w:pPr>
        <w:ind w:left="360" w:hanging="360"/>
        <w:jc w:val="both"/>
        <w:rPr>
          <w:rFonts w:cs="B Nazanin"/>
          <w:b/>
          <w:bCs/>
          <w:sz w:val="26"/>
          <w:szCs w:val="26"/>
          <w:rtl/>
        </w:rPr>
      </w:pPr>
      <w:r>
        <w:rPr>
          <w:rFonts w:cs="B Nazanin" w:hint="cs"/>
          <w:b/>
          <w:bCs/>
          <w:sz w:val="26"/>
          <w:szCs w:val="26"/>
          <w:rtl/>
        </w:rPr>
        <w:t>2-5) متغیرهای پژوهش: (مستقل و وابسته):</w:t>
      </w:r>
    </w:p>
    <w:p w14:paraId="44316843" w14:textId="77777777" w:rsidR="00060C2B" w:rsidRDefault="00060C2B" w:rsidP="00060C2B">
      <w:pPr>
        <w:ind w:left="360" w:hanging="360"/>
        <w:jc w:val="both"/>
        <w:rPr>
          <w:rFonts w:cs="B Nazanin"/>
          <w:b/>
          <w:bCs/>
          <w:sz w:val="26"/>
          <w:szCs w:val="26"/>
          <w:rtl/>
        </w:rPr>
      </w:pPr>
    </w:p>
    <w:p w14:paraId="3679A43D" w14:textId="77777777" w:rsidR="00060C2B" w:rsidRDefault="00060C2B" w:rsidP="00060C2B">
      <w:pPr>
        <w:ind w:left="360" w:hanging="360"/>
        <w:jc w:val="both"/>
        <w:rPr>
          <w:rFonts w:cs="B Nazanin"/>
          <w:b/>
          <w:bCs/>
          <w:sz w:val="26"/>
          <w:szCs w:val="26"/>
          <w:rtl/>
        </w:rPr>
      </w:pPr>
      <w:r>
        <w:rPr>
          <w:rFonts w:cs="B Nazanin" w:hint="cs"/>
          <w:b/>
          <w:bCs/>
          <w:sz w:val="26"/>
          <w:szCs w:val="26"/>
          <w:rtl/>
        </w:rPr>
        <w:t xml:space="preserve">2-6) سوال های پژوهش: (سوال اصلی و سوالات فرعی): </w:t>
      </w:r>
    </w:p>
    <w:p w14:paraId="739E8017" w14:textId="77777777" w:rsidR="00060C2B" w:rsidRDefault="00060C2B" w:rsidP="00060C2B">
      <w:pPr>
        <w:ind w:left="360" w:hanging="360"/>
        <w:jc w:val="both"/>
        <w:rPr>
          <w:rFonts w:cs="B Nazanin"/>
          <w:b/>
          <w:bCs/>
          <w:sz w:val="26"/>
          <w:szCs w:val="26"/>
          <w:rtl/>
        </w:rPr>
      </w:pPr>
    </w:p>
    <w:p w14:paraId="22A4DA95" w14:textId="77777777" w:rsidR="00060C2B" w:rsidRDefault="00060C2B" w:rsidP="00060C2B">
      <w:pPr>
        <w:ind w:left="360" w:hanging="360"/>
        <w:jc w:val="both"/>
        <w:rPr>
          <w:rFonts w:cs="B Nazanin"/>
          <w:b/>
          <w:bCs/>
          <w:sz w:val="26"/>
          <w:szCs w:val="26"/>
          <w:rtl/>
        </w:rPr>
      </w:pPr>
      <w:r>
        <w:rPr>
          <w:rFonts w:cs="B Nazanin" w:hint="cs"/>
          <w:b/>
          <w:bCs/>
          <w:sz w:val="26"/>
          <w:szCs w:val="26"/>
          <w:rtl/>
        </w:rPr>
        <w:t>2-7)فرضیه های پژوهش:</w:t>
      </w:r>
    </w:p>
    <w:p w14:paraId="29625315" w14:textId="77777777" w:rsidR="00060C2B" w:rsidRDefault="00060C2B" w:rsidP="00060C2B">
      <w:pPr>
        <w:ind w:left="360" w:hanging="360"/>
        <w:jc w:val="both"/>
        <w:rPr>
          <w:rFonts w:cs="B Nazanin"/>
          <w:b/>
          <w:bCs/>
          <w:sz w:val="26"/>
          <w:szCs w:val="26"/>
          <w:rtl/>
        </w:rPr>
      </w:pPr>
    </w:p>
    <w:p w14:paraId="3C1A1503" w14:textId="77777777" w:rsidR="00060C2B" w:rsidRDefault="00060C2B" w:rsidP="00060C2B">
      <w:pPr>
        <w:ind w:left="360" w:hanging="360"/>
        <w:jc w:val="both"/>
        <w:rPr>
          <w:rFonts w:cs="B Nazanin"/>
          <w:b/>
          <w:bCs/>
          <w:sz w:val="26"/>
          <w:szCs w:val="26"/>
          <w:rtl/>
        </w:rPr>
      </w:pPr>
      <w:r>
        <w:rPr>
          <w:rFonts w:cs="B Nazanin" w:hint="cs"/>
          <w:b/>
          <w:bCs/>
          <w:sz w:val="26"/>
          <w:szCs w:val="26"/>
          <w:rtl/>
        </w:rPr>
        <w:t>2-8)پیشنه و ادبیات پژوهش (دسته بندی وبررسی انتقادی آثار شاخص داخلی، خارجی، کتاب، مقاله، پایان نامه  درارتباط با موضوع مصوب):</w:t>
      </w:r>
    </w:p>
    <w:p w14:paraId="4FA4D966" w14:textId="77777777" w:rsidR="00060C2B" w:rsidRDefault="00060C2B" w:rsidP="00060C2B">
      <w:pPr>
        <w:ind w:left="360" w:hanging="360"/>
        <w:jc w:val="both"/>
        <w:rPr>
          <w:rFonts w:cs="B Nazanin"/>
          <w:b/>
          <w:bCs/>
          <w:sz w:val="26"/>
          <w:szCs w:val="26"/>
          <w:rtl/>
        </w:rPr>
      </w:pPr>
    </w:p>
    <w:p w14:paraId="0234F892" w14:textId="77777777" w:rsidR="00060C2B" w:rsidRDefault="00060C2B" w:rsidP="00060C2B">
      <w:pPr>
        <w:ind w:left="360" w:hanging="360"/>
        <w:jc w:val="both"/>
        <w:rPr>
          <w:rFonts w:cs="B Nazanin"/>
          <w:b/>
          <w:bCs/>
          <w:sz w:val="26"/>
          <w:szCs w:val="26"/>
          <w:rtl/>
        </w:rPr>
      </w:pPr>
      <w:r>
        <w:rPr>
          <w:rFonts w:cs="B Nazanin" w:hint="cs"/>
          <w:b/>
          <w:bCs/>
          <w:sz w:val="26"/>
          <w:szCs w:val="26"/>
          <w:rtl/>
        </w:rPr>
        <w:t>2-9)مطالعات و چارچوب نظری اولیه:</w:t>
      </w:r>
    </w:p>
    <w:p w14:paraId="4530BCB3" w14:textId="77777777" w:rsidR="00060C2B" w:rsidRDefault="00060C2B" w:rsidP="00060C2B">
      <w:pPr>
        <w:ind w:left="360" w:hanging="360"/>
        <w:jc w:val="both"/>
        <w:rPr>
          <w:rFonts w:cs="B Nazanin"/>
          <w:b/>
          <w:bCs/>
          <w:sz w:val="26"/>
          <w:szCs w:val="26"/>
          <w:rtl/>
        </w:rPr>
      </w:pPr>
    </w:p>
    <w:p w14:paraId="79C3F9B1" w14:textId="77777777" w:rsidR="00060C2B" w:rsidRDefault="00060C2B" w:rsidP="00060C2B">
      <w:pPr>
        <w:ind w:left="360" w:hanging="360"/>
        <w:jc w:val="both"/>
        <w:rPr>
          <w:rFonts w:cs="B Nazanin"/>
          <w:b/>
          <w:bCs/>
          <w:sz w:val="26"/>
          <w:szCs w:val="26"/>
          <w:rtl/>
        </w:rPr>
      </w:pPr>
      <w:r>
        <w:rPr>
          <w:rFonts w:cs="B Nazanin" w:hint="cs"/>
          <w:b/>
          <w:bCs/>
          <w:sz w:val="26"/>
          <w:szCs w:val="26"/>
          <w:rtl/>
        </w:rPr>
        <w:t xml:space="preserve">2-10)روش پژوهش: ( کمی، کیفی، ترکیبی، توصیفی و .........توضیح دهید) </w:t>
      </w:r>
    </w:p>
    <w:p w14:paraId="6E4EE3E6" w14:textId="77777777" w:rsidR="00060C2B" w:rsidRDefault="00060C2B" w:rsidP="00060C2B">
      <w:pPr>
        <w:ind w:left="360" w:hanging="360"/>
        <w:jc w:val="both"/>
        <w:rPr>
          <w:rFonts w:cs="B Nazanin"/>
          <w:b/>
          <w:bCs/>
          <w:sz w:val="26"/>
          <w:szCs w:val="26"/>
          <w:rtl/>
        </w:rPr>
      </w:pPr>
    </w:p>
    <w:p w14:paraId="6389DE45" w14:textId="77777777" w:rsidR="00060C2B" w:rsidRPr="000E3C62" w:rsidRDefault="00060C2B" w:rsidP="00060C2B">
      <w:pPr>
        <w:ind w:left="360" w:hanging="360"/>
        <w:jc w:val="both"/>
        <w:rPr>
          <w:rFonts w:cs="B Nazanin"/>
          <w:b/>
          <w:bCs/>
          <w:sz w:val="26"/>
          <w:szCs w:val="26"/>
        </w:rPr>
      </w:pPr>
      <w:r>
        <w:rPr>
          <w:rFonts w:cs="B Nazanin" w:hint="cs"/>
          <w:b/>
          <w:bCs/>
          <w:sz w:val="26"/>
          <w:szCs w:val="26"/>
          <w:rtl/>
        </w:rPr>
        <w:lastRenderedPageBreak/>
        <w:t xml:space="preserve">2-11) ابزارو شیوه جمع آوری اطلاعات و روش تجزیه و تحلیل اطلاعات </w:t>
      </w:r>
    </w:p>
    <w:p w14:paraId="3B20F6AD" w14:textId="77777777" w:rsidR="00060C2B" w:rsidRPr="000E3C62" w:rsidRDefault="00060C2B" w:rsidP="00060C2B">
      <w:pPr>
        <w:rPr>
          <w:rFonts w:cs="B Nazanin"/>
          <w:b/>
          <w:bCs/>
          <w:sz w:val="26"/>
          <w:szCs w:val="26"/>
          <w:rtl/>
        </w:rPr>
      </w:pPr>
    </w:p>
    <w:p w14:paraId="7AA41D1E" w14:textId="77777777" w:rsidR="00060C2B" w:rsidRPr="000E3C62" w:rsidRDefault="00060C2B" w:rsidP="00060C2B">
      <w:pPr>
        <w:rPr>
          <w:rFonts w:cs="B Nazanin"/>
          <w:b/>
          <w:bCs/>
          <w:sz w:val="26"/>
          <w:szCs w:val="26"/>
        </w:rPr>
      </w:pPr>
      <w:r w:rsidRPr="000E3C62">
        <w:rPr>
          <w:rFonts w:cs="B Nazanin" w:hint="cs"/>
          <w:b/>
          <w:bCs/>
          <w:sz w:val="26"/>
          <w:szCs w:val="26"/>
          <w:rtl/>
        </w:rPr>
        <w:t>2-1</w:t>
      </w:r>
      <w:r>
        <w:rPr>
          <w:rFonts w:cs="B Nazanin" w:hint="cs"/>
          <w:b/>
          <w:bCs/>
          <w:sz w:val="26"/>
          <w:szCs w:val="26"/>
          <w:rtl/>
        </w:rPr>
        <w:t>2</w:t>
      </w:r>
      <w:r w:rsidRPr="000E3C62">
        <w:rPr>
          <w:rFonts w:cs="B Nazanin" w:hint="cs"/>
          <w:b/>
          <w:bCs/>
          <w:sz w:val="26"/>
          <w:szCs w:val="26"/>
          <w:rtl/>
        </w:rPr>
        <w:t xml:space="preserve">) </w:t>
      </w:r>
      <w:r>
        <w:rPr>
          <w:rFonts w:cs="B Nazanin" w:hint="cs"/>
          <w:b/>
          <w:bCs/>
          <w:sz w:val="26"/>
          <w:szCs w:val="26"/>
          <w:rtl/>
        </w:rPr>
        <w:t>تعریف مفاهیم و اصطلاحات کلیدی ( حداکثر 5 مفهوم کلیدی):</w:t>
      </w:r>
    </w:p>
    <w:p w14:paraId="04FDF2AD" w14:textId="77777777" w:rsidR="00060C2B" w:rsidRPr="000E3C62" w:rsidRDefault="00060C2B" w:rsidP="00060C2B">
      <w:pPr>
        <w:rPr>
          <w:rFonts w:cs="B Nazanin"/>
          <w:b/>
          <w:bCs/>
          <w:sz w:val="26"/>
          <w:szCs w:val="26"/>
          <w:rtl/>
        </w:rPr>
      </w:pPr>
    </w:p>
    <w:p w14:paraId="1D53842F" w14:textId="77777777" w:rsidR="00060C2B" w:rsidRDefault="00060C2B" w:rsidP="00060C2B">
      <w:pPr>
        <w:rPr>
          <w:rFonts w:cs="B Nazanin"/>
          <w:b/>
          <w:bCs/>
          <w:sz w:val="26"/>
          <w:szCs w:val="26"/>
          <w:rtl/>
        </w:rPr>
      </w:pPr>
      <w:r w:rsidRPr="000E3C62">
        <w:rPr>
          <w:rFonts w:cs="B Nazanin" w:hint="cs"/>
          <w:b/>
          <w:bCs/>
          <w:sz w:val="26"/>
          <w:szCs w:val="26"/>
          <w:rtl/>
        </w:rPr>
        <w:t>2-</w:t>
      </w:r>
      <w:r w:rsidRPr="000E3C62">
        <w:rPr>
          <w:rFonts w:cs="B Nazanin" w:hint="cs"/>
          <w:b/>
          <w:bCs/>
          <w:sz w:val="26"/>
          <w:szCs w:val="26"/>
          <w:rtl/>
          <w:lang w:bidi="fa-IR"/>
        </w:rPr>
        <w:t>1</w:t>
      </w:r>
      <w:r>
        <w:rPr>
          <w:rFonts w:cs="B Nazanin" w:hint="cs"/>
          <w:b/>
          <w:bCs/>
          <w:sz w:val="26"/>
          <w:szCs w:val="26"/>
          <w:rtl/>
          <w:lang w:bidi="fa-IR"/>
        </w:rPr>
        <w:t>3</w:t>
      </w:r>
      <w:r w:rsidRPr="000E3C62">
        <w:rPr>
          <w:rFonts w:cs="B Nazanin" w:hint="cs"/>
          <w:b/>
          <w:bCs/>
          <w:sz w:val="26"/>
          <w:szCs w:val="26"/>
          <w:rtl/>
        </w:rPr>
        <w:t>) جنبه جدید بودن و نوآوری طرح در چیست؟</w:t>
      </w:r>
      <w:r>
        <w:rPr>
          <w:rFonts w:cs="B Nazanin" w:hint="cs"/>
          <w:b/>
          <w:bCs/>
          <w:sz w:val="26"/>
          <w:szCs w:val="26"/>
          <w:rtl/>
        </w:rPr>
        <w:t xml:space="preserve"> ( اعم از نوآوری محتوایی، روشی، ساختاری، نظری و کاربردی)</w:t>
      </w:r>
    </w:p>
    <w:p w14:paraId="2802AE6E" w14:textId="77777777" w:rsidR="00060C2B" w:rsidRDefault="00060C2B" w:rsidP="00060C2B">
      <w:pPr>
        <w:rPr>
          <w:rFonts w:cs="B Nazanin"/>
          <w:b/>
          <w:bCs/>
          <w:sz w:val="26"/>
          <w:szCs w:val="26"/>
          <w:rtl/>
        </w:rPr>
      </w:pPr>
    </w:p>
    <w:p w14:paraId="09EA8403" w14:textId="77777777" w:rsidR="00060C2B" w:rsidRPr="000E3C62" w:rsidRDefault="00060C2B" w:rsidP="00060C2B">
      <w:pPr>
        <w:rPr>
          <w:rFonts w:cs="B Nazanin"/>
          <w:b/>
          <w:bCs/>
          <w:sz w:val="26"/>
          <w:szCs w:val="26"/>
          <w:rtl/>
        </w:rPr>
      </w:pPr>
      <w:r>
        <w:rPr>
          <w:rFonts w:cs="B Nazanin" w:hint="cs"/>
          <w:b/>
          <w:bCs/>
          <w:sz w:val="26"/>
          <w:szCs w:val="26"/>
          <w:rtl/>
        </w:rPr>
        <w:t xml:space="preserve">2-14) درصورت داشتن هدف کاربردی، نام بهره وران ( سازمان ها ، صنایع و یا گروه ذینفعان) ذکر شود. </w:t>
      </w:r>
    </w:p>
    <w:p w14:paraId="04D71699" w14:textId="77777777" w:rsidR="00060C2B" w:rsidRPr="000E3C62" w:rsidRDefault="00060C2B" w:rsidP="00060C2B">
      <w:pPr>
        <w:rPr>
          <w:rFonts w:cs="B Nazanin"/>
          <w:b/>
          <w:bCs/>
          <w:sz w:val="26"/>
          <w:szCs w:val="26"/>
          <w:rtl/>
        </w:rPr>
      </w:pPr>
    </w:p>
    <w:p w14:paraId="4A8AA534"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b/>
          <w:bCs/>
          <w:sz w:val="26"/>
          <w:szCs w:val="26"/>
          <w:rtl/>
        </w:rPr>
      </w:pPr>
      <w:r w:rsidRPr="000E3C62">
        <w:rPr>
          <w:rFonts w:cs="B Nazanin" w:hint="cs"/>
          <w:b/>
          <w:bCs/>
          <w:sz w:val="26"/>
          <w:szCs w:val="26"/>
          <w:rtl/>
        </w:rPr>
        <w:t>2-1</w:t>
      </w:r>
      <w:r>
        <w:rPr>
          <w:rFonts w:cs="B Nazanin" w:hint="cs"/>
          <w:b/>
          <w:bCs/>
          <w:sz w:val="26"/>
          <w:szCs w:val="26"/>
          <w:rtl/>
        </w:rPr>
        <w:t>5</w:t>
      </w:r>
      <w:r w:rsidRPr="000E3C62">
        <w:rPr>
          <w:rFonts w:cs="B Nazanin" w:hint="cs"/>
          <w:b/>
          <w:bCs/>
          <w:sz w:val="26"/>
          <w:szCs w:val="26"/>
          <w:rtl/>
        </w:rPr>
        <w:t xml:space="preserve">) ملاحظات اخلاقی </w:t>
      </w:r>
      <w:r w:rsidRPr="000E3C62">
        <w:rPr>
          <w:rFonts w:cs="B Nazanin" w:hint="cs"/>
          <w:b/>
          <w:bCs/>
          <w:rtl/>
        </w:rPr>
        <w:t>(چنانچه رعایت هر مورد از ملاحظات اخلاقی در انجام پژوهش و فرآیند جمع آوری داده ها ضروری است ذکر شود)</w:t>
      </w:r>
      <w:r w:rsidRPr="000E3C62">
        <w:rPr>
          <w:rFonts w:cs="B Nazanin" w:hint="cs"/>
          <w:b/>
          <w:bCs/>
          <w:sz w:val="26"/>
          <w:szCs w:val="26"/>
          <w:rtl/>
        </w:rPr>
        <w:t>:</w:t>
      </w:r>
    </w:p>
    <w:p w14:paraId="43F08984"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b/>
          <w:bCs/>
          <w:sz w:val="26"/>
          <w:szCs w:val="26"/>
          <w:rtl/>
        </w:rPr>
      </w:pPr>
    </w:p>
    <w:p w14:paraId="7DD86DAF"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sz w:val="26"/>
          <w:szCs w:val="26"/>
          <w:rtl/>
        </w:rPr>
      </w:pPr>
      <w:r w:rsidRPr="000E3C62">
        <w:rPr>
          <w:rFonts w:cs="B Nazanin" w:hint="cs"/>
          <w:sz w:val="26"/>
          <w:szCs w:val="26"/>
          <w:rtl/>
        </w:rPr>
        <w:t>اینجانب تعهد می</w:t>
      </w:r>
      <w:r w:rsidRPr="000E3C62">
        <w:rPr>
          <w:rFonts w:cs="B Nazanin"/>
          <w:sz w:val="26"/>
          <w:szCs w:val="26"/>
          <w:rtl/>
        </w:rPr>
        <w:softHyphen/>
      </w:r>
      <w:r w:rsidRPr="000E3C62">
        <w:rPr>
          <w:rFonts w:cs="B Nazanin" w:hint="cs"/>
          <w:sz w:val="26"/>
          <w:szCs w:val="26"/>
          <w:rtl/>
        </w:rPr>
        <w:t>کنم تمام ملاحظات اخلاقی مربوط به این پژوهش شامل موارد عمومی (عدم رونویسی از پژوهش های انجام شده، محرمانه نگه داشتن اطلاعات  فردی شرکت کنندگان در پژوهش، ارجاع دهی مناسب به منابع مورد استفاده و کسب رضایت شرکت کنندگان) و موارد اختصاصی (بسته به نوع پژوهش توسط دانشجو و استاد راهنما تعیین می شود) را رعایت نمایم.</w:t>
      </w:r>
    </w:p>
    <w:p w14:paraId="72F4BF84"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sz w:val="26"/>
          <w:szCs w:val="26"/>
          <w:rtl/>
        </w:rPr>
      </w:pPr>
    </w:p>
    <w:p w14:paraId="32642F5A"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b/>
          <w:bCs/>
          <w:sz w:val="26"/>
          <w:szCs w:val="26"/>
          <w:rtl/>
        </w:rPr>
      </w:pPr>
      <w:r w:rsidRPr="000E3C62">
        <w:rPr>
          <w:rFonts w:cs="B Nazanin" w:hint="cs"/>
          <w:b/>
          <w:bCs/>
          <w:sz w:val="26"/>
          <w:szCs w:val="26"/>
          <w:rtl/>
        </w:rPr>
        <w:t xml:space="preserve">                                                                                                               امضاء دانشجو</w:t>
      </w:r>
    </w:p>
    <w:p w14:paraId="48796809" w14:textId="77777777" w:rsidR="00060C2B" w:rsidRPr="000E3C62" w:rsidRDefault="00060C2B" w:rsidP="00060C2B">
      <w:pPr>
        <w:pBdr>
          <w:top w:val="single" w:sz="4" w:space="1" w:color="auto"/>
          <w:left w:val="single" w:sz="4" w:space="4" w:color="auto"/>
          <w:bottom w:val="single" w:sz="4" w:space="1" w:color="auto"/>
          <w:right w:val="single" w:sz="4" w:space="1" w:color="auto"/>
        </w:pBdr>
        <w:rPr>
          <w:rFonts w:cs="B Nazanin"/>
          <w:b/>
          <w:bCs/>
          <w:sz w:val="26"/>
          <w:szCs w:val="26"/>
          <w:rtl/>
        </w:rPr>
      </w:pPr>
    </w:p>
    <w:p w14:paraId="74990106" w14:textId="77777777" w:rsidR="00060C2B" w:rsidRPr="000E3C62" w:rsidRDefault="00060C2B" w:rsidP="00060C2B">
      <w:pPr>
        <w:rPr>
          <w:rFonts w:cs="B Nazanin"/>
          <w:b/>
          <w:bCs/>
          <w:sz w:val="26"/>
          <w:szCs w:val="26"/>
          <w:rtl/>
        </w:rPr>
      </w:pPr>
    </w:p>
    <w:p w14:paraId="2CC948A1" w14:textId="77777777" w:rsidR="00060C2B" w:rsidRDefault="00060C2B" w:rsidP="00BB3EB1">
      <w:pPr>
        <w:ind w:left="360"/>
        <w:rPr>
          <w:rFonts w:cs="B Nazanin"/>
          <w:b/>
          <w:bCs/>
          <w:sz w:val="26"/>
          <w:szCs w:val="26"/>
          <w:rtl/>
          <w:lang w:bidi="fa-IR"/>
        </w:rPr>
      </w:pPr>
      <w:r w:rsidRPr="000E3C62">
        <w:rPr>
          <w:rFonts w:cs="B Nazanin" w:hint="cs"/>
          <w:b/>
          <w:bCs/>
          <w:sz w:val="26"/>
          <w:szCs w:val="26"/>
          <w:rtl/>
        </w:rPr>
        <w:t>2-1</w:t>
      </w:r>
      <w:r>
        <w:rPr>
          <w:rFonts w:cs="B Nazanin" w:hint="cs"/>
          <w:b/>
          <w:bCs/>
          <w:sz w:val="26"/>
          <w:szCs w:val="26"/>
          <w:rtl/>
        </w:rPr>
        <w:t>6</w:t>
      </w:r>
      <w:r w:rsidRPr="000E3C62">
        <w:rPr>
          <w:rFonts w:cs="B Nazanin" w:hint="cs"/>
          <w:b/>
          <w:bCs/>
          <w:sz w:val="26"/>
          <w:szCs w:val="26"/>
          <w:rtl/>
        </w:rPr>
        <w:t>) فهرست منابع فارسی و انگلیسی</w:t>
      </w:r>
      <w:r>
        <w:rPr>
          <w:rFonts w:cs="B Nazanin" w:hint="cs"/>
          <w:b/>
          <w:bCs/>
          <w:sz w:val="26"/>
          <w:szCs w:val="26"/>
          <w:rtl/>
        </w:rPr>
        <w:t xml:space="preserve"> شامل کتب، مقالات، پایان نامه ها و اسناد فارسی و غیر فارسی ( تنظیم بر اساس حروف الفبا و به روش</w:t>
      </w:r>
      <w:r w:rsidRPr="000E3C62">
        <w:rPr>
          <w:rFonts w:cs="B Nazanin" w:hint="cs"/>
          <w:b/>
          <w:bCs/>
          <w:sz w:val="26"/>
          <w:szCs w:val="26"/>
          <w:rtl/>
        </w:rPr>
        <w:t xml:space="preserve"> </w:t>
      </w:r>
      <w:r w:rsidRPr="000E3C62">
        <w:rPr>
          <w:rFonts w:cs="B Nazanin"/>
          <w:b/>
          <w:bCs/>
          <w:sz w:val="26"/>
          <w:szCs w:val="26"/>
        </w:rPr>
        <w:t>APA</w:t>
      </w:r>
      <w:r>
        <w:rPr>
          <w:rFonts w:cs="B Nazanin" w:hint="cs"/>
          <w:b/>
          <w:bCs/>
          <w:sz w:val="26"/>
          <w:szCs w:val="26"/>
          <w:rtl/>
        </w:rPr>
        <w:t xml:space="preserve"> و شامل حداقل </w:t>
      </w:r>
      <w:r w:rsidR="00BB3EB1">
        <w:rPr>
          <w:rFonts w:cs="B Nazanin" w:hint="cs"/>
          <w:b/>
          <w:bCs/>
          <w:sz w:val="26"/>
          <w:szCs w:val="26"/>
          <w:rtl/>
        </w:rPr>
        <w:t xml:space="preserve">15 منبع فارسی و5 </w:t>
      </w:r>
      <w:r>
        <w:rPr>
          <w:rFonts w:cs="B Nazanin" w:hint="cs"/>
          <w:b/>
          <w:bCs/>
          <w:sz w:val="26"/>
          <w:szCs w:val="26"/>
          <w:rtl/>
        </w:rPr>
        <w:t>منبع خارجی که حداقل 70 درصد منابع در 10 ساله اخیر منتشر شده باشد.)</w:t>
      </w:r>
    </w:p>
    <w:p w14:paraId="40F40F4C" w14:textId="77777777" w:rsidR="00060C2B" w:rsidRDefault="00060C2B" w:rsidP="00060C2B">
      <w:pPr>
        <w:ind w:left="360"/>
        <w:rPr>
          <w:rFonts w:cs="B Nazanin"/>
          <w:b/>
          <w:bCs/>
          <w:sz w:val="26"/>
          <w:szCs w:val="26"/>
          <w:rtl/>
          <w:lang w:bidi="fa-IR"/>
        </w:rPr>
      </w:pPr>
    </w:p>
    <w:p w14:paraId="6DFBA309" w14:textId="77777777" w:rsidR="00060C2B" w:rsidRDefault="00060C2B" w:rsidP="00060C2B">
      <w:pPr>
        <w:ind w:left="360"/>
        <w:rPr>
          <w:rFonts w:cs="B Nazanin"/>
          <w:b/>
          <w:bCs/>
          <w:sz w:val="26"/>
          <w:szCs w:val="26"/>
          <w:rtl/>
          <w:lang w:bidi="fa-IR"/>
        </w:rPr>
      </w:pPr>
    </w:p>
    <w:p w14:paraId="69AA7499" w14:textId="77777777" w:rsidR="00060C2B" w:rsidRDefault="00060C2B" w:rsidP="00060C2B">
      <w:pPr>
        <w:ind w:left="360"/>
        <w:rPr>
          <w:rFonts w:cs="B Nazanin"/>
          <w:b/>
          <w:bCs/>
          <w:sz w:val="26"/>
          <w:szCs w:val="26"/>
          <w:rtl/>
          <w:lang w:bidi="fa-IR"/>
        </w:rPr>
      </w:pPr>
    </w:p>
    <w:p w14:paraId="4B47F3D0" w14:textId="77777777" w:rsidR="00060C2B" w:rsidRDefault="00060C2B" w:rsidP="00060C2B">
      <w:pPr>
        <w:ind w:left="360"/>
        <w:rPr>
          <w:rFonts w:cs="B Nazanin"/>
          <w:b/>
          <w:bCs/>
          <w:sz w:val="26"/>
          <w:szCs w:val="26"/>
          <w:rtl/>
          <w:lang w:bidi="fa-IR"/>
        </w:rPr>
      </w:pPr>
    </w:p>
    <w:p w14:paraId="2261516D" w14:textId="77777777" w:rsidR="00060C2B" w:rsidRDefault="00060C2B" w:rsidP="00060C2B">
      <w:pPr>
        <w:ind w:left="360"/>
        <w:rPr>
          <w:rFonts w:cs="B Nazanin"/>
          <w:b/>
          <w:bCs/>
          <w:sz w:val="26"/>
          <w:szCs w:val="26"/>
          <w:rtl/>
          <w:lang w:bidi="fa-IR"/>
        </w:rPr>
      </w:pPr>
    </w:p>
    <w:p w14:paraId="0A7D746E" w14:textId="77777777" w:rsidR="00060C2B" w:rsidRDefault="00060C2B" w:rsidP="00060C2B">
      <w:pPr>
        <w:ind w:left="360"/>
        <w:rPr>
          <w:rFonts w:cs="B Nazanin"/>
          <w:b/>
          <w:bCs/>
          <w:sz w:val="26"/>
          <w:szCs w:val="26"/>
          <w:rtl/>
          <w:lang w:bidi="fa-IR"/>
        </w:rPr>
      </w:pPr>
    </w:p>
    <w:p w14:paraId="09E84B6C" w14:textId="77777777" w:rsidR="00060C2B" w:rsidRDefault="00060C2B" w:rsidP="00060C2B">
      <w:pPr>
        <w:ind w:left="360"/>
        <w:rPr>
          <w:rFonts w:cs="B Nazanin"/>
          <w:b/>
          <w:bCs/>
          <w:sz w:val="26"/>
          <w:szCs w:val="26"/>
          <w:rtl/>
          <w:lang w:bidi="fa-IR"/>
        </w:rPr>
      </w:pPr>
    </w:p>
    <w:p w14:paraId="2FA22F33" w14:textId="77777777" w:rsidR="00060C2B" w:rsidRDefault="00060C2B" w:rsidP="00060C2B">
      <w:pPr>
        <w:ind w:left="360"/>
        <w:rPr>
          <w:rFonts w:cs="B Nazanin"/>
          <w:b/>
          <w:bCs/>
          <w:sz w:val="26"/>
          <w:szCs w:val="26"/>
          <w:rtl/>
          <w:lang w:bidi="fa-IR"/>
        </w:rPr>
      </w:pPr>
    </w:p>
    <w:p w14:paraId="7BF97D82" w14:textId="77777777" w:rsidR="00060C2B" w:rsidRDefault="00060C2B" w:rsidP="00060C2B">
      <w:pPr>
        <w:ind w:left="360"/>
        <w:rPr>
          <w:rFonts w:cs="B Nazanin"/>
          <w:b/>
          <w:bCs/>
          <w:sz w:val="26"/>
          <w:szCs w:val="26"/>
          <w:rtl/>
          <w:lang w:bidi="fa-IR"/>
        </w:rPr>
      </w:pPr>
    </w:p>
    <w:p w14:paraId="2D50D718" w14:textId="77777777" w:rsidR="00060C2B" w:rsidRDefault="00060C2B" w:rsidP="00060C2B">
      <w:pPr>
        <w:ind w:left="360"/>
        <w:rPr>
          <w:rFonts w:cs="B Nazanin"/>
          <w:b/>
          <w:bCs/>
          <w:sz w:val="26"/>
          <w:szCs w:val="26"/>
          <w:rtl/>
          <w:lang w:bidi="fa-IR"/>
        </w:rPr>
      </w:pPr>
    </w:p>
    <w:p w14:paraId="115878BB" w14:textId="77777777" w:rsidR="00060C2B" w:rsidRDefault="00060C2B" w:rsidP="00060C2B">
      <w:pPr>
        <w:ind w:left="360"/>
        <w:rPr>
          <w:rFonts w:cs="B Nazanin"/>
          <w:b/>
          <w:bCs/>
          <w:sz w:val="26"/>
          <w:szCs w:val="26"/>
          <w:rtl/>
          <w:lang w:bidi="fa-IR"/>
        </w:rPr>
      </w:pPr>
    </w:p>
    <w:p w14:paraId="0A1C5C94" w14:textId="77777777" w:rsidR="00060C2B" w:rsidRDefault="00060C2B" w:rsidP="00060C2B">
      <w:pPr>
        <w:ind w:left="360"/>
        <w:rPr>
          <w:rFonts w:cs="B Nazanin"/>
          <w:b/>
          <w:bCs/>
          <w:sz w:val="26"/>
          <w:szCs w:val="26"/>
          <w:rtl/>
          <w:lang w:bidi="fa-IR"/>
        </w:rPr>
      </w:pPr>
    </w:p>
    <w:p w14:paraId="7D18478B" w14:textId="77777777" w:rsidR="00060C2B" w:rsidRDefault="00060C2B" w:rsidP="00060C2B">
      <w:pPr>
        <w:ind w:left="360"/>
        <w:rPr>
          <w:rFonts w:cs="B Nazanin"/>
          <w:b/>
          <w:bCs/>
          <w:sz w:val="26"/>
          <w:szCs w:val="26"/>
          <w:rtl/>
          <w:lang w:bidi="fa-IR"/>
        </w:rPr>
      </w:pPr>
    </w:p>
    <w:p w14:paraId="277D9F07" w14:textId="77777777" w:rsidR="00060C2B" w:rsidRPr="000E3C62" w:rsidRDefault="00060C2B" w:rsidP="00060C2B">
      <w:pPr>
        <w:ind w:left="360"/>
        <w:rPr>
          <w:rFonts w:cs="B Nazanin"/>
          <w:b/>
          <w:bCs/>
          <w:sz w:val="26"/>
          <w:szCs w:val="26"/>
          <w:rtl/>
          <w:lang w:bidi="fa-IR"/>
        </w:rPr>
      </w:pPr>
    </w:p>
    <w:p w14:paraId="194A8904" w14:textId="77777777" w:rsidR="00060C2B" w:rsidRPr="000E3C62" w:rsidRDefault="00060C2B" w:rsidP="00060C2B">
      <w:pPr>
        <w:ind w:left="360"/>
        <w:rPr>
          <w:rFonts w:cs="B Nazanin"/>
          <w:b/>
          <w:bCs/>
          <w:sz w:val="26"/>
          <w:szCs w:val="26"/>
          <w:rtl/>
          <w:lang w:bidi="fa-IR"/>
        </w:rPr>
      </w:pPr>
    </w:p>
    <w:p w14:paraId="5B771E24" w14:textId="30DB75CA" w:rsidR="00060C2B" w:rsidRDefault="000F31E1" w:rsidP="00060C2B">
      <w:pPr>
        <w:jc w:val="center"/>
        <w:rPr>
          <w:b/>
          <w:bCs/>
          <w:rtl/>
        </w:rPr>
      </w:pPr>
      <w:r>
        <w:rPr>
          <w:rFonts w:cs="B Nazanin"/>
          <w:b/>
          <w:bCs/>
          <w:noProof/>
          <w:rtl/>
        </w:rPr>
        <w:lastRenderedPageBreak/>
        <w:drawing>
          <wp:anchor distT="0" distB="0" distL="114300" distR="114300" simplePos="0" relativeHeight="251659264" behindDoc="0" locked="0" layoutInCell="1" allowOverlap="1" wp14:anchorId="160C54F1" wp14:editId="21AE2558">
            <wp:simplePos x="0" y="0"/>
            <wp:positionH relativeFrom="column">
              <wp:posOffset>5777230</wp:posOffset>
            </wp:positionH>
            <wp:positionV relativeFrom="paragraph">
              <wp:posOffset>78105</wp:posOffset>
            </wp:positionV>
            <wp:extent cx="675005" cy="1068705"/>
            <wp:effectExtent l="0" t="0" r="0" b="0"/>
            <wp:wrapNone/>
            <wp:docPr id="621" name="Picture 1" descr="C:\Users\admin\Desktop\آرم دانشگا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آرم دانشگاه.jpg"/>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75005" cy="1068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CC340F" w14:textId="77777777" w:rsidR="00060C2B" w:rsidRDefault="00060C2B" w:rsidP="00060C2B">
      <w:pPr>
        <w:jc w:val="center"/>
        <w:rPr>
          <w:b/>
          <w:bCs/>
          <w:rtl/>
        </w:rPr>
      </w:pPr>
    </w:p>
    <w:p w14:paraId="4BF5C2EB" w14:textId="77777777" w:rsidR="00060C2B" w:rsidRDefault="00060C2B" w:rsidP="00060C2B">
      <w:pPr>
        <w:rPr>
          <w:b/>
          <w:bCs/>
          <w:rtl/>
        </w:rPr>
      </w:pPr>
    </w:p>
    <w:p w14:paraId="2E43964D" w14:textId="77777777" w:rsidR="00060C2B" w:rsidRDefault="00060C2B" w:rsidP="00060C2B">
      <w:pPr>
        <w:jc w:val="center"/>
        <w:rPr>
          <w:b/>
          <w:bCs/>
          <w:rtl/>
        </w:rPr>
      </w:pPr>
    </w:p>
    <w:p w14:paraId="71E9D525" w14:textId="77777777" w:rsidR="00060C2B" w:rsidRDefault="00060C2B" w:rsidP="00060C2B">
      <w:pPr>
        <w:jc w:val="center"/>
        <w:rPr>
          <w:b/>
          <w:bCs/>
          <w:rtl/>
        </w:rPr>
      </w:pPr>
    </w:p>
    <w:p w14:paraId="32A2F017" w14:textId="77777777" w:rsidR="00060C2B" w:rsidRDefault="00060C2B" w:rsidP="00060C2B">
      <w:pPr>
        <w:jc w:val="center"/>
        <w:rPr>
          <w:b/>
          <w:bCs/>
          <w:rtl/>
        </w:rPr>
      </w:pPr>
    </w:p>
    <w:p w14:paraId="2FE181BE" w14:textId="77777777" w:rsidR="00060C2B" w:rsidRPr="00E06ED0" w:rsidRDefault="00060C2B" w:rsidP="00060C2B">
      <w:pPr>
        <w:jc w:val="center"/>
        <w:rPr>
          <w:rFonts w:cs="B Nazanin"/>
          <w:b/>
          <w:bCs/>
          <w:rtl/>
          <w:lang w:bidi="fa-IR"/>
        </w:rPr>
      </w:pPr>
      <w:r w:rsidRPr="00E06ED0">
        <w:rPr>
          <w:rFonts w:cs="B Nazanin" w:hint="cs"/>
          <w:b/>
          <w:bCs/>
          <w:rtl/>
          <w:lang w:bidi="fa-IR"/>
        </w:rPr>
        <w:t>بسمه تعالی</w:t>
      </w:r>
    </w:p>
    <w:p w14:paraId="793B1243" w14:textId="77777777" w:rsidR="00060C2B" w:rsidRDefault="00060C2B" w:rsidP="00BB3EB1">
      <w:pPr>
        <w:jc w:val="center"/>
        <w:rPr>
          <w:rFonts w:cs="B Nazanin"/>
          <w:b/>
          <w:bCs/>
          <w:rtl/>
          <w:lang w:bidi="fa-IR"/>
        </w:rPr>
      </w:pPr>
      <w:r>
        <w:rPr>
          <w:rFonts w:cs="B Nazanin" w:hint="cs"/>
          <w:b/>
          <w:bCs/>
          <w:sz w:val="26"/>
          <w:szCs w:val="26"/>
          <w:rtl/>
          <w:lang w:bidi="fa-IR"/>
        </w:rPr>
        <w:t>2-1</w:t>
      </w:r>
      <w:r w:rsidR="00BB3EB1">
        <w:rPr>
          <w:rFonts w:cs="B Nazanin" w:hint="cs"/>
          <w:b/>
          <w:bCs/>
          <w:sz w:val="26"/>
          <w:szCs w:val="26"/>
          <w:rtl/>
          <w:lang w:bidi="fa-IR"/>
        </w:rPr>
        <w:t>7</w:t>
      </w:r>
      <w:r>
        <w:rPr>
          <w:rFonts w:cs="B Nazanin" w:hint="cs"/>
          <w:b/>
          <w:bCs/>
          <w:sz w:val="26"/>
          <w:szCs w:val="26"/>
          <w:rtl/>
          <w:lang w:bidi="fa-IR"/>
        </w:rPr>
        <w:t xml:space="preserve">- </w:t>
      </w:r>
      <w:r w:rsidRPr="008D5553">
        <w:rPr>
          <w:rFonts w:cs="B Nazanin" w:hint="cs"/>
          <w:b/>
          <w:bCs/>
          <w:sz w:val="26"/>
          <w:szCs w:val="26"/>
          <w:rtl/>
          <w:lang w:bidi="fa-IR"/>
        </w:rPr>
        <w:t xml:space="preserve">صورتجلسه تصویب پروپوزال دانشجویان مقطع </w:t>
      </w:r>
      <w:r w:rsidRPr="00FA395C">
        <w:rPr>
          <w:rFonts w:cs="B Nazanin" w:hint="cs"/>
          <w:b/>
          <w:bCs/>
          <w:sz w:val="26"/>
          <w:szCs w:val="26"/>
          <w:u w:val="single"/>
          <w:rtl/>
          <w:lang w:bidi="fa-IR"/>
        </w:rPr>
        <w:t>کارشناسی ارشد</w:t>
      </w:r>
      <w:r w:rsidRPr="008D5553">
        <w:rPr>
          <w:rFonts w:cs="B Nazanin" w:hint="cs"/>
          <w:b/>
          <w:bCs/>
          <w:sz w:val="26"/>
          <w:szCs w:val="26"/>
          <w:rtl/>
          <w:lang w:bidi="fa-IR"/>
        </w:rPr>
        <w:t xml:space="preserve"> ، در </w:t>
      </w:r>
      <w:r>
        <w:rPr>
          <w:rFonts w:cs="B Nazanin" w:hint="cs"/>
          <w:b/>
          <w:bCs/>
          <w:sz w:val="26"/>
          <w:szCs w:val="26"/>
          <w:rtl/>
          <w:lang w:bidi="fa-IR"/>
        </w:rPr>
        <w:t xml:space="preserve">کمیته </w:t>
      </w:r>
      <w:r w:rsidRPr="008D5553">
        <w:rPr>
          <w:rFonts w:cs="B Nazanin" w:hint="cs"/>
          <w:b/>
          <w:bCs/>
          <w:sz w:val="26"/>
          <w:szCs w:val="26"/>
          <w:rtl/>
          <w:lang w:bidi="fa-IR"/>
        </w:rPr>
        <w:t>آموزشی</w:t>
      </w:r>
      <w:r w:rsidRPr="00E06ED0">
        <w:rPr>
          <w:rFonts w:cs="B Nazanin" w:hint="cs"/>
          <w:b/>
          <w:bCs/>
          <w:rtl/>
          <w:lang w:bidi="fa-IR"/>
        </w:rPr>
        <w:t xml:space="preserve"> </w:t>
      </w:r>
      <w:r w:rsidRPr="008D5553">
        <w:rPr>
          <w:rFonts w:cs="B Nazanin" w:hint="cs"/>
          <w:rtl/>
          <w:lang w:bidi="fa-IR"/>
        </w:rPr>
        <w:t>...........................</w:t>
      </w:r>
    </w:p>
    <w:p w14:paraId="6A38960A" w14:textId="649C8A55" w:rsidR="00060C2B" w:rsidRPr="006177CE" w:rsidRDefault="00060C2B" w:rsidP="00E71DF4">
      <w:pPr>
        <w:jc w:val="center"/>
        <w:rPr>
          <w:rFonts w:cs="B Nazanin"/>
          <w:rtl/>
          <w:lang w:bidi="fa-IR"/>
        </w:rPr>
      </w:pPr>
      <w:r w:rsidRPr="006177CE">
        <w:rPr>
          <w:rFonts w:cs="B Nazanin" w:hint="cs"/>
          <w:sz w:val="26"/>
          <w:szCs w:val="26"/>
          <w:rtl/>
          <w:lang w:bidi="fa-IR"/>
        </w:rPr>
        <w:t>دانشکده</w:t>
      </w:r>
      <w:r w:rsidRPr="006177CE">
        <w:rPr>
          <w:rFonts w:cs="B Nazanin" w:hint="cs"/>
          <w:rtl/>
          <w:lang w:bidi="fa-IR"/>
        </w:rPr>
        <w:t xml:space="preserve"> </w:t>
      </w:r>
      <w:sdt>
        <w:sdtPr>
          <w:rPr>
            <w:rFonts w:cs="B Nazanin" w:hint="cs"/>
            <w:b/>
            <w:bCs/>
            <w:rtl/>
          </w:rPr>
          <w:tag w:val="_field_Department_Fa"/>
          <w:id w:val="1114867812"/>
          <w:placeholder>
            <w:docPart w:val="F5C261563C294A17B66F7CCAD9C948D8"/>
          </w:placeholder>
        </w:sdtPr>
        <w:sdtContent>
          <w:r w:rsidR="00E71DF4" w:rsidRPr="00E71DF4">
            <w:rPr>
              <w:rFonts w:cs="B Nazanin" w:hint="cs"/>
              <w:b/>
              <w:bCs/>
              <w:rtl/>
              <w:lang w:bidi="fa-IR"/>
            </w:rPr>
            <w:t>دانشکده</w:t>
          </w:r>
        </w:sdtContent>
      </w:sdt>
      <w:r w:rsidRPr="006177CE">
        <w:rPr>
          <w:rFonts w:cs="B Nazanin" w:hint="cs"/>
          <w:rtl/>
          <w:lang w:bidi="fa-IR"/>
        </w:rPr>
        <w:t xml:space="preserve">   </w:t>
      </w:r>
      <w:r w:rsidRPr="006177CE">
        <w:rPr>
          <w:rFonts w:cs="B Nazanin" w:hint="cs"/>
          <w:sz w:val="26"/>
          <w:szCs w:val="26"/>
          <w:rtl/>
          <w:lang w:bidi="fa-IR"/>
        </w:rPr>
        <w:t>واحد تهران مرکزی</w:t>
      </w:r>
    </w:p>
    <w:tbl>
      <w:tblPr>
        <w:bidiVisual/>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
        <w:gridCol w:w="1985"/>
        <w:gridCol w:w="2126"/>
        <w:gridCol w:w="5470"/>
      </w:tblGrid>
      <w:tr w:rsidR="00060C2B" w:rsidRPr="00E06ED0" w14:paraId="30EB9F30" w14:textId="77777777" w:rsidTr="00F050CB">
        <w:trPr>
          <w:trHeight w:val="576"/>
        </w:trPr>
        <w:tc>
          <w:tcPr>
            <w:tcW w:w="247" w:type="dxa"/>
            <w:tcBorders>
              <w:left w:val="double" w:sz="4" w:space="0" w:color="auto"/>
              <w:right w:val="nil"/>
            </w:tcBorders>
          </w:tcPr>
          <w:p w14:paraId="17E0E7A9" w14:textId="77777777" w:rsidR="00060C2B" w:rsidRPr="006177CE" w:rsidRDefault="00060C2B" w:rsidP="00F050CB">
            <w:pPr>
              <w:jc w:val="center"/>
              <w:rPr>
                <w:rFonts w:cs="B Nazanin"/>
                <w:b/>
                <w:bCs/>
                <w:rtl/>
                <w:lang w:bidi="fa-IR"/>
              </w:rPr>
            </w:pPr>
          </w:p>
        </w:tc>
        <w:tc>
          <w:tcPr>
            <w:tcW w:w="1985" w:type="dxa"/>
            <w:tcBorders>
              <w:left w:val="nil"/>
            </w:tcBorders>
          </w:tcPr>
          <w:p w14:paraId="2A23F2B2" w14:textId="77777777" w:rsidR="00060C2B" w:rsidRPr="006177CE" w:rsidRDefault="00060C2B" w:rsidP="00F050CB">
            <w:pPr>
              <w:jc w:val="center"/>
              <w:rPr>
                <w:rFonts w:cs="B Nazanin"/>
                <w:b/>
                <w:bCs/>
                <w:rtl/>
                <w:lang w:bidi="fa-IR"/>
              </w:rPr>
            </w:pPr>
            <w:r w:rsidRPr="006177CE">
              <w:rPr>
                <w:rFonts w:cs="B Nazanin" w:hint="cs"/>
                <w:b/>
                <w:bCs/>
                <w:rtl/>
                <w:lang w:bidi="fa-IR"/>
              </w:rPr>
              <w:t xml:space="preserve">نام و نام خانوادگی </w:t>
            </w:r>
          </w:p>
        </w:tc>
        <w:tc>
          <w:tcPr>
            <w:tcW w:w="2126" w:type="dxa"/>
          </w:tcPr>
          <w:p w14:paraId="40226843" w14:textId="77777777" w:rsidR="00060C2B" w:rsidRPr="006177CE" w:rsidRDefault="00060C2B" w:rsidP="00F050CB">
            <w:pPr>
              <w:jc w:val="center"/>
              <w:rPr>
                <w:rFonts w:cs="B Nazanin"/>
                <w:b/>
                <w:bCs/>
                <w:rtl/>
                <w:lang w:bidi="fa-IR"/>
              </w:rPr>
            </w:pPr>
            <w:r w:rsidRPr="006177CE">
              <w:rPr>
                <w:rFonts w:cs="B Nazanin" w:hint="cs"/>
                <w:b/>
                <w:bCs/>
                <w:rtl/>
                <w:lang w:bidi="fa-IR"/>
              </w:rPr>
              <w:t>شماره دانشجویی</w:t>
            </w:r>
          </w:p>
        </w:tc>
        <w:tc>
          <w:tcPr>
            <w:tcW w:w="5470" w:type="dxa"/>
          </w:tcPr>
          <w:p w14:paraId="0306A4C4" w14:textId="77777777" w:rsidR="00060C2B" w:rsidRPr="006177CE" w:rsidRDefault="00060C2B" w:rsidP="00F050CB">
            <w:pPr>
              <w:jc w:val="center"/>
              <w:rPr>
                <w:rFonts w:cs="B Nazanin"/>
                <w:b/>
                <w:bCs/>
                <w:rtl/>
                <w:lang w:bidi="fa-IR"/>
              </w:rPr>
            </w:pPr>
            <w:r w:rsidRPr="006177CE">
              <w:rPr>
                <w:rFonts w:cs="B Nazanin" w:hint="cs"/>
                <w:b/>
                <w:bCs/>
                <w:rtl/>
                <w:lang w:bidi="fa-IR"/>
              </w:rPr>
              <w:t>عنوان پروپوزال</w:t>
            </w:r>
          </w:p>
        </w:tc>
      </w:tr>
      <w:tr w:rsidR="00060C2B" w:rsidRPr="00E06ED0" w14:paraId="5AC317B2" w14:textId="77777777" w:rsidTr="00F050CB">
        <w:trPr>
          <w:trHeight w:val="576"/>
        </w:trPr>
        <w:tc>
          <w:tcPr>
            <w:tcW w:w="247" w:type="dxa"/>
            <w:tcBorders>
              <w:left w:val="double" w:sz="4" w:space="0" w:color="auto"/>
              <w:right w:val="nil"/>
            </w:tcBorders>
          </w:tcPr>
          <w:p w14:paraId="5A46BFD1" w14:textId="77777777" w:rsidR="00060C2B" w:rsidRPr="006177CE" w:rsidRDefault="00060C2B" w:rsidP="00F050CB">
            <w:pPr>
              <w:rPr>
                <w:rFonts w:cs="B Nazanin"/>
                <w:rtl/>
                <w:lang w:bidi="fa-IR"/>
              </w:rPr>
            </w:pPr>
          </w:p>
        </w:tc>
        <w:tc>
          <w:tcPr>
            <w:tcW w:w="1985" w:type="dxa"/>
            <w:tcBorders>
              <w:left w:val="nil"/>
            </w:tcBorders>
          </w:tcPr>
          <w:p w14:paraId="67399B6D" w14:textId="188EAD42" w:rsidR="00060C2B" w:rsidRPr="006177CE" w:rsidRDefault="00E71DF4" w:rsidP="00E71DF4">
            <w:pPr>
              <w:rPr>
                <w:rFonts w:cs="B Nazanin"/>
                <w:rtl/>
                <w:lang w:bidi="fa-IR"/>
              </w:rPr>
            </w:pPr>
            <w:sdt>
              <w:sdtPr>
                <w:rPr>
                  <w:rFonts w:cs="B Nazanin"/>
                  <w:rtl/>
                </w:rPr>
                <w:tag w:val="_field_Author_Fa"/>
                <w:id w:val="803506025"/>
                <w:placeholder>
                  <w:docPart w:val="64C75A603A614933A7B70C6055C38DD9"/>
                </w:placeholder>
              </w:sdtPr>
              <w:sdtEndPr>
                <w:rPr>
                  <w:rFonts w:hint="eastAsia"/>
                </w:rPr>
              </w:sdtEndPr>
              <w:sdtContent>
                <w:r w:rsidRPr="00E71DF4">
                  <w:rPr>
                    <w:rFonts w:cs="B Nazanin" w:hint="cs"/>
                    <w:rtl/>
                  </w:rPr>
                  <w:t>نگارش</w:t>
                </w:r>
              </w:sdtContent>
            </w:sdt>
          </w:p>
        </w:tc>
        <w:tc>
          <w:tcPr>
            <w:tcW w:w="2126" w:type="dxa"/>
          </w:tcPr>
          <w:p w14:paraId="280C9105" w14:textId="77777777" w:rsidR="00060C2B" w:rsidRPr="006177CE" w:rsidRDefault="00060C2B" w:rsidP="00F050CB">
            <w:pPr>
              <w:rPr>
                <w:rFonts w:cs="B Nazanin"/>
                <w:rtl/>
                <w:lang w:bidi="fa-IR"/>
              </w:rPr>
            </w:pPr>
          </w:p>
        </w:tc>
        <w:tc>
          <w:tcPr>
            <w:tcW w:w="5470" w:type="dxa"/>
          </w:tcPr>
          <w:p w14:paraId="0524404A" w14:textId="3880D996" w:rsidR="00060C2B" w:rsidRPr="006177CE" w:rsidRDefault="00E71DF4" w:rsidP="00E71DF4">
            <w:pPr>
              <w:jc w:val="center"/>
              <w:rPr>
                <w:rFonts w:cs="B Nazanin"/>
                <w:rtl/>
                <w:lang w:bidi="fa-IR"/>
              </w:rPr>
            </w:pPr>
            <w:sdt>
              <w:sdtPr>
                <w:rPr>
                  <w:rFonts w:cs="B Nazanin"/>
                  <w:rtl/>
                </w:rPr>
                <w:tag w:val="_field_Title_Fa"/>
                <w:id w:val="340132755"/>
                <w:placeholder>
                  <w:docPart w:val="7AE4D4BDF969411C8F1538C3EDAA03B8"/>
                </w:placeholder>
              </w:sdtPr>
              <w:sdtContent>
                <w:r w:rsidRPr="00E71DF4">
                  <w:rPr>
                    <w:rFonts w:cs="B Nazanin" w:hint="cs"/>
                    <w:rtl/>
                    <w:lang w:bidi="fa-IR"/>
                  </w:rPr>
                  <w:t>عنوان</w:t>
                </w:r>
              </w:sdtContent>
            </w:sdt>
          </w:p>
        </w:tc>
      </w:tr>
    </w:tbl>
    <w:p w14:paraId="0970E614" w14:textId="77777777" w:rsidR="00060C2B" w:rsidRDefault="00060C2B" w:rsidP="00060C2B">
      <w:pPr>
        <w:jc w:val="center"/>
        <w:rPr>
          <w:rFonts w:cs="B Nazanin"/>
          <w:b/>
          <w:bCs/>
          <w:rtl/>
          <w:lang w:bidi="fa-IR"/>
        </w:rPr>
      </w:pPr>
    </w:p>
    <w:p w14:paraId="4B373BA5" w14:textId="77777777" w:rsidR="00060C2B" w:rsidRPr="00E06ED0" w:rsidRDefault="00060C2B" w:rsidP="00BB3EB1">
      <w:pPr>
        <w:jc w:val="center"/>
        <w:rPr>
          <w:rFonts w:cs="B Nazanin"/>
          <w:b/>
          <w:bCs/>
          <w:rtl/>
          <w:lang w:bidi="fa-IR"/>
        </w:rPr>
      </w:pPr>
      <w:r w:rsidRPr="00E06ED0">
        <w:rPr>
          <w:rFonts w:cs="B Nazanin" w:hint="cs"/>
          <w:b/>
          <w:bCs/>
          <w:rtl/>
          <w:lang w:bidi="fa-IR"/>
        </w:rPr>
        <w:t xml:space="preserve">اعضای </w:t>
      </w:r>
      <w:r w:rsidR="00BB3EB1">
        <w:rPr>
          <w:rFonts w:cs="B Nazanin" w:hint="cs"/>
          <w:b/>
          <w:bCs/>
          <w:rtl/>
          <w:lang w:bidi="fa-IR"/>
        </w:rPr>
        <w:t xml:space="preserve">کمیته تخصصی گروه </w:t>
      </w:r>
    </w:p>
    <w:tbl>
      <w:tblPr>
        <w:bidiVisual/>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4335"/>
        <w:gridCol w:w="4845"/>
      </w:tblGrid>
      <w:tr w:rsidR="00060C2B" w14:paraId="478366B9" w14:textId="77777777" w:rsidTr="00F050CB">
        <w:trPr>
          <w:trHeight w:val="624"/>
        </w:trPr>
        <w:tc>
          <w:tcPr>
            <w:tcW w:w="738" w:type="dxa"/>
          </w:tcPr>
          <w:p w14:paraId="20F8137E" w14:textId="77777777" w:rsidR="00060C2B" w:rsidRPr="006177CE" w:rsidRDefault="00060C2B" w:rsidP="00F050CB">
            <w:pPr>
              <w:jc w:val="center"/>
              <w:rPr>
                <w:rFonts w:cs="B Nazanin"/>
                <w:b/>
                <w:bCs/>
                <w:rtl/>
                <w:lang w:bidi="fa-IR"/>
              </w:rPr>
            </w:pPr>
            <w:r w:rsidRPr="006177CE">
              <w:rPr>
                <w:rFonts w:cs="B Nazanin" w:hint="cs"/>
                <w:b/>
                <w:bCs/>
                <w:rtl/>
                <w:lang w:bidi="fa-IR"/>
              </w:rPr>
              <w:t>ردیف</w:t>
            </w:r>
          </w:p>
        </w:tc>
        <w:tc>
          <w:tcPr>
            <w:tcW w:w="4335" w:type="dxa"/>
          </w:tcPr>
          <w:p w14:paraId="6810877C" w14:textId="77777777" w:rsidR="00060C2B" w:rsidRPr="006177CE" w:rsidRDefault="00060C2B" w:rsidP="00F050CB">
            <w:pPr>
              <w:jc w:val="center"/>
              <w:rPr>
                <w:rFonts w:cs="B Nazanin"/>
                <w:b/>
                <w:bCs/>
                <w:rtl/>
                <w:lang w:bidi="fa-IR"/>
              </w:rPr>
            </w:pPr>
            <w:r w:rsidRPr="006177CE">
              <w:rPr>
                <w:rFonts w:cs="B Nazanin" w:hint="cs"/>
                <w:b/>
                <w:bCs/>
                <w:rtl/>
                <w:lang w:bidi="fa-IR"/>
              </w:rPr>
              <w:t xml:space="preserve">نام و نام خانوادگی </w:t>
            </w:r>
            <w:r>
              <w:rPr>
                <w:rFonts w:cs="B Nazanin" w:hint="cs"/>
                <w:b/>
                <w:bCs/>
                <w:rtl/>
                <w:lang w:bidi="fa-IR"/>
              </w:rPr>
              <w:t>عضو کمیته</w:t>
            </w:r>
          </w:p>
        </w:tc>
        <w:tc>
          <w:tcPr>
            <w:tcW w:w="4845" w:type="dxa"/>
          </w:tcPr>
          <w:p w14:paraId="5D2AA186" w14:textId="77777777" w:rsidR="00060C2B" w:rsidRPr="006177CE" w:rsidRDefault="00060C2B" w:rsidP="00F050CB">
            <w:pPr>
              <w:ind w:left="720"/>
              <w:jc w:val="center"/>
              <w:rPr>
                <w:rFonts w:cs="B Nazanin"/>
                <w:b/>
                <w:bCs/>
                <w:rtl/>
                <w:lang w:bidi="fa-IR"/>
              </w:rPr>
            </w:pPr>
            <w:r w:rsidRPr="006177CE">
              <w:rPr>
                <w:rFonts w:cs="B Nazanin" w:hint="cs"/>
                <w:b/>
                <w:bCs/>
                <w:rtl/>
                <w:lang w:bidi="fa-IR"/>
              </w:rPr>
              <w:t>توضیحات / امضاء</w:t>
            </w:r>
          </w:p>
        </w:tc>
      </w:tr>
      <w:tr w:rsidR="00060C2B" w14:paraId="65CBC1AA" w14:textId="77777777" w:rsidTr="00F050CB">
        <w:trPr>
          <w:trHeight w:val="624"/>
        </w:trPr>
        <w:tc>
          <w:tcPr>
            <w:tcW w:w="738" w:type="dxa"/>
          </w:tcPr>
          <w:p w14:paraId="1708A745" w14:textId="77777777" w:rsidR="00060C2B" w:rsidRPr="006177CE" w:rsidRDefault="00060C2B" w:rsidP="00F050CB">
            <w:pPr>
              <w:rPr>
                <w:rFonts w:cs="B Nazanin"/>
                <w:rtl/>
                <w:lang w:bidi="fa-IR"/>
              </w:rPr>
            </w:pPr>
            <w:r w:rsidRPr="006177CE">
              <w:rPr>
                <w:rFonts w:cs="B Nazanin" w:hint="cs"/>
                <w:rtl/>
                <w:lang w:bidi="fa-IR"/>
              </w:rPr>
              <w:t>1</w:t>
            </w:r>
          </w:p>
        </w:tc>
        <w:tc>
          <w:tcPr>
            <w:tcW w:w="4335" w:type="dxa"/>
          </w:tcPr>
          <w:p w14:paraId="4205B04C" w14:textId="77777777" w:rsidR="00060C2B" w:rsidRPr="006177CE" w:rsidRDefault="00060C2B" w:rsidP="00F050CB">
            <w:pPr>
              <w:rPr>
                <w:rFonts w:cs="B Nazanin"/>
                <w:rtl/>
                <w:lang w:bidi="fa-IR"/>
              </w:rPr>
            </w:pPr>
          </w:p>
        </w:tc>
        <w:tc>
          <w:tcPr>
            <w:tcW w:w="4845" w:type="dxa"/>
          </w:tcPr>
          <w:p w14:paraId="6F493038" w14:textId="77777777" w:rsidR="00060C2B" w:rsidRPr="006177CE" w:rsidRDefault="00060C2B" w:rsidP="00F050CB">
            <w:pPr>
              <w:rPr>
                <w:rFonts w:cs="B Nazanin"/>
                <w:rtl/>
                <w:lang w:bidi="fa-IR"/>
              </w:rPr>
            </w:pPr>
          </w:p>
        </w:tc>
      </w:tr>
      <w:tr w:rsidR="00060C2B" w14:paraId="32B97837" w14:textId="77777777" w:rsidTr="00F050CB">
        <w:trPr>
          <w:trHeight w:val="624"/>
        </w:trPr>
        <w:tc>
          <w:tcPr>
            <w:tcW w:w="738" w:type="dxa"/>
          </w:tcPr>
          <w:p w14:paraId="54D17132" w14:textId="77777777" w:rsidR="00060C2B" w:rsidRPr="006177CE" w:rsidRDefault="00060C2B" w:rsidP="00F050CB">
            <w:pPr>
              <w:rPr>
                <w:rFonts w:cs="B Nazanin"/>
                <w:rtl/>
                <w:lang w:bidi="fa-IR"/>
              </w:rPr>
            </w:pPr>
            <w:r w:rsidRPr="006177CE">
              <w:rPr>
                <w:rFonts w:cs="B Nazanin" w:hint="cs"/>
                <w:rtl/>
                <w:lang w:bidi="fa-IR"/>
              </w:rPr>
              <w:t>2</w:t>
            </w:r>
          </w:p>
        </w:tc>
        <w:tc>
          <w:tcPr>
            <w:tcW w:w="4335" w:type="dxa"/>
          </w:tcPr>
          <w:p w14:paraId="01F06E39" w14:textId="77777777" w:rsidR="00060C2B" w:rsidRPr="006177CE" w:rsidRDefault="00060C2B" w:rsidP="00F050CB">
            <w:pPr>
              <w:rPr>
                <w:rFonts w:cs="B Nazanin"/>
                <w:rtl/>
                <w:lang w:bidi="fa-IR"/>
              </w:rPr>
            </w:pPr>
          </w:p>
        </w:tc>
        <w:tc>
          <w:tcPr>
            <w:tcW w:w="4845" w:type="dxa"/>
          </w:tcPr>
          <w:p w14:paraId="7FC13920" w14:textId="77777777" w:rsidR="00060C2B" w:rsidRPr="006177CE" w:rsidRDefault="00060C2B" w:rsidP="00F050CB">
            <w:pPr>
              <w:rPr>
                <w:rFonts w:cs="B Nazanin"/>
                <w:rtl/>
                <w:lang w:bidi="fa-IR"/>
              </w:rPr>
            </w:pPr>
          </w:p>
        </w:tc>
      </w:tr>
      <w:tr w:rsidR="00060C2B" w14:paraId="0EAB86CC" w14:textId="77777777" w:rsidTr="00F050CB">
        <w:trPr>
          <w:trHeight w:val="624"/>
        </w:trPr>
        <w:tc>
          <w:tcPr>
            <w:tcW w:w="738" w:type="dxa"/>
          </w:tcPr>
          <w:p w14:paraId="10459CA4" w14:textId="77777777" w:rsidR="00060C2B" w:rsidRPr="006177CE" w:rsidRDefault="00060C2B" w:rsidP="00F050CB">
            <w:pPr>
              <w:rPr>
                <w:rFonts w:cs="B Nazanin"/>
                <w:rtl/>
                <w:lang w:bidi="fa-IR"/>
              </w:rPr>
            </w:pPr>
            <w:r w:rsidRPr="006177CE">
              <w:rPr>
                <w:rFonts w:cs="B Nazanin" w:hint="cs"/>
                <w:rtl/>
                <w:lang w:bidi="fa-IR"/>
              </w:rPr>
              <w:t>3</w:t>
            </w:r>
          </w:p>
        </w:tc>
        <w:tc>
          <w:tcPr>
            <w:tcW w:w="4335" w:type="dxa"/>
          </w:tcPr>
          <w:p w14:paraId="5996FE11" w14:textId="77777777" w:rsidR="00060C2B" w:rsidRPr="006177CE" w:rsidRDefault="00060C2B" w:rsidP="00F050CB">
            <w:pPr>
              <w:rPr>
                <w:rFonts w:cs="B Nazanin"/>
                <w:rtl/>
                <w:lang w:bidi="fa-IR"/>
              </w:rPr>
            </w:pPr>
          </w:p>
        </w:tc>
        <w:tc>
          <w:tcPr>
            <w:tcW w:w="4845" w:type="dxa"/>
          </w:tcPr>
          <w:p w14:paraId="109DBEC0" w14:textId="77777777" w:rsidR="00060C2B" w:rsidRPr="006177CE" w:rsidRDefault="00060C2B" w:rsidP="00F050CB">
            <w:pPr>
              <w:rPr>
                <w:rFonts w:cs="B Nazanin"/>
                <w:rtl/>
                <w:lang w:bidi="fa-IR"/>
              </w:rPr>
            </w:pPr>
          </w:p>
        </w:tc>
      </w:tr>
      <w:tr w:rsidR="00060C2B" w14:paraId="2C3C7B52" w14:textId="77777777" w:rsidTr="00F050CB">
        <w:trPr>
          <w:trHeight w:val="624"/>
        </w:trPr>
        <w:tc>
          <w:tcPr>
            <w:tcW w:w="738" w:type="dxa"/>
          </w:tcPr>
          <w:p w14:paraId="655EF8AE" w14:textId="77777777" w:rsidR="00060C2B" w:rsidRPr="006177CE" w:rsidRDefault="00060C2B" w:rsidP="00F050CB">
            <w:pPr>
              <w:rPr>
                <w:rFonts w:cs="B Nazanin"/>
                <w:rtl/>
                <w:lang w:bidi="fa-IR"/>
              </w:rPr>
            </w:pPr>
            <w:r w:rsidRPr="006177CE">
              <w:rPr>
                <w:rFonts w:cs="B Nazanin" w:hint="cs"/>
                <w:rtl/>
                <w:lang w:bidi="fa-IR"/>
              </w:rPr>
              <w:t>4</w:t>
            </w:r>
          </w:p>
        </w:tc>
        <w:tc>
          <w:tcPr>
            <w:tcW w:w="4335" w:type="dxa"/>
          </w:tcPr>
          <w:p w14:paraId="07770A60" w14:textId="77777777" w:rsidR="00060C2B" w:rsidRPr="006177CE" w:rsidRDefault="00060C2B" w:rsidP="00F050CB">
            <w:pPr>
              <w:rPr>
                <w:rFonts w:cs="B Nazanin"/>
                <w:rtl/>
                <w:lang w:bidi="fa-IR"/>
              </w:rPr>
            </w:pPr>
          </w:p>
        </w:tc>
        <w:tc>
          <w:tcPr>
            <w:tcW w:w="4845" w:type="dxa"/>
          </w:tcPr>
          <w:p w14:paraId="7CD5AC35" w14:textId="77777777" w:rsidR="00060C2B" w:rsidRPr="006177CE" w:rsidRDefault="00060C2B" w:rsidP="00F050CB">
            <w:pPr>
              <w:rPr>
                <w:rFonts w:cs="B Nazanin"/>
                <w:rtl/>
                <w:lang w:bidi="fa-IR"/>
              </w:rPr>
            </w:pPr>
          </w:p>
        </w:tc>
      </w:tr>
      <w:tr w:rsidR="00060C2B" w14:paraId="390F617B" w14:textId="77777777" w:rsidTr="00F050CB">
        <w:trPr>
          <w:trHeight w:val="624"/>
        </w:trPr>
        <w:tc>
          <w:tcPr>
            <w:tcW w:w="738" w:type="dxa"/>
          </w:tcPr>
          <w:p w14:paraId="2753BB41" w14:textId="77777777" w:rsidR="00060C2B" w:rsidRPr="006177CE" w:rsidRDefault="00060C2B" w:rsidP="00F050CB">
            <w:pPr>
              <w:rPr>
                <w:rFonts w:cs="B Nazanin"/>
                <w:rtl/>
                <w:lang w:bidi="fa-IR"/>
              </w:rPr>
            </w:pPr>
            <w:r w:rsidRPr="006177CE">
              <w:rPr>
                <w:rFonts w:cs="B Nazanin" w:hint="cs"/>
                <w:rtl/>
                <w:lang w:bidi="fa-IR"/>
              </w:rPr>
              <w:t>5</w:t>
            </w:r>
          </w:p>
        </w:tc>
        <w:tc>
          <w:tcPr>
            <w:tcW w:w="4335" w:type="dxa"/>
          </w:tcPr>
          <w:p w14:paraId="52436482" w14:textId="77777777" w:rsidR="00060C2B" w:rsidRPr="006177CE" w:rsidRDefault="00060C2B" w:rsidP="00F050CB">
            <w:pPr>
              <w:rPr>
                <w:rFonts w:cs="B Nazanin"/>
                <w:rtl/>
                <w:lang w:bidi="fa-IR"/>
              </w:rPr>
            </w:pPr>
          </w:p>
        </w:tc>
        <w:tc>
          <w:tcPr>
            <w:tcW w:w="4845" w:type="dxa"/>
          </w:tcPr>
          <w:p w14:paraId="7E73BC65" w14:textId="77777777" w:rsidR="00060C2B" w:rsidRPr="006177CE" w:rsidRDefault="00060C2B" w:rsidP="00F050CB">
            <w:pPr>
              <w:rPr>
                <w:rFonts w:cs="B Nazanin"/>
                <w:rtl/>
                <w:lang w:bidi="fa-IR"/>
              </w:rPr>
            </w:pPr>
          </w:p>
        </w:tc>
      </w:tr>
    </w:tbl>
    <w:p w14:paraId="1E1B9004" w14:textId="77777777" w:rsidR="00060C2B" w:rsidRDefault="00060C2B" w:rsidP="00060C2B">
      <w:pPr>
        <w:rPr>
          <w:rFonts w:cs="B Nazanin"/>
          <w:b/>
          <w:bCs/>
          <w:sz w:val="26"/>
          <w:szCs w:val="26"/>
          <w:rtl/>
          <w:lang w:bidi="fa-IR"/>
        </w:rPr>
      </w:pPr>
    </w:p>
    <w:p w14:paraId="2270A53F" w14:textId="5D58ED68" w:rsidR="00060C2B" w:rsidRPr="0082169B" w:rsidRDefault="000F31E1" w:rsidP="00060C2B">
      <w:pPr>
        <w:pStyle w:val="Subtitle"/>
        <w:jc w:val="both"/>
        <w:rPr>
          <w:b/>
          <w:bCs/>
          <w:sz w:val="24"/>
          <w:szCs w:val="24"/>
          <w:rtl/>
        </w:rPr>
      </w:pPr>
      <w:r>
        <w:rPr>
          <w:rFonts w:hint="cs"/>
          <w:b/>
          <w:bCs/>
          <w:noProof/>
          <w:sz w:val="24"/>
          <w:szCs w:val="24"/>
          <w:rtl/>
          <w:lang w:val="en-US" w:eastAsia="en-US"/>
        </w:rPr>
        <mc:AlternateContent>
          <mc:Choice Requires="wps">
            <w:drawing>
              <wp:anchor distT="0" distB="0" distL="114300" distR="114300" simplePos="0" relativeHeight="251661312" behindDoc="0" locked="0" layoutInCell="1" allowOverlap="1" wp14:anchorId="722370F9" wp14:editId="77D91072">
                <wp:simplePos x="0" y="0"/>
                <wp:positionH relativeFrom="column">
                  <wp:posOffset>1730375</wp:posOffset>
                </wp:positionH>
                <wp:positionV relativeFrom="paragraph">
                  <wp:posOffset>193675</wp:posOffset>
                </wp:positionV>
                <wp:extent cx="190500" cy="180975"/>
                <wp:effectExtent l="13335" t="12700" r="5715" b="6350"/>
                <wp:wrapNone/>
                <wp:docPr id="407481735" name="Oval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80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73B255" id="Oval 623" o:spid="_x0000_s1026" style="position:absolute;margin-left:136.25pt;margin-top:15.25pt;width:1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"/>
            </w:pict>
          </mc:Fallback>
        </mc:AlternateContent>
      </w:r>
      <w:r>
        <w:rPr>
          <w:rFonts w:hint="cs"/>
          <w:b/>
          <w:bCs/>
          <w:noProof/>
          <w:sz w:val="24"/>
          <w:szCs w:val="24"/>
          <w:rtl/>
          <w:lang w:val="en-US" w:eastAsia="en-US"/>
        </w:rPr>
        <mc:AlternateContent>
          <mc:Choice Requires="wps">
            <w:drawing>
              <wp:anchor distT="0" distB="0" distL="114300" distR="114300" simplePos="0" relativeHeight="251660288" behindDoc="0" locked="0" layoutInCell="1" allowOverlap="1" wp14:anchorId="54B1EEFA" wp14:editId="2C2935FF">
                <wp:simplePos x="0" y="0"/>
                <wp:positionH relativeFrom="column">
                  <wp:posOffset>2572385</wp:posOffset>
                </wp:positionH>
                <wp:positionV relativeFrom="paragraph">
                  <wp:posOffset>239395</wp:posOffset>
                </wp:positionV>
                <wp:extent cx="190500" cy="180975"/>
                <wp:effectExtent l="7620" t="10795" r="11430" b="8255"/>
                <wp:wrapNone/>
                <wp:docPr id="1752317525" name="Oval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80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B8EAE3" id="Oval 622" o:spid="_x0000_s1026" style="position:absolute;margin-left:202.55pt;margin-top:18.85pt;width:1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"/>
            </w:pict>
          </mc:Fallback>
        </mc:AlternateContent>
      </w:r>
      <w:r w:rsidR="00060C2B" w:rsidRPr="0082169B">
        <w:rPr>
          <w:rFonts w:hint="cs"/>
          <w:b/>
          <w:bCs/>
          <w:sz w:val="24"/>
          <w:szCs w:val="24"/>
          <w:rtl/>
        </w:rPr>
        <w:t>موضوع تحقیق پایان نامه  خانم / آقای .............................. در جلسه مورخ ............................ شماره جلسه.......................... گروه ت</w:t>
      </w:r>
      <w:r w:rsidR="00BB3EB1">
        <w:rPr>
          <w:rFonts w:hint="cs"/>
          <w:b/>
          <w:bCs/>
          <w:sz w:val="24"/>
          <w:szCs w:val="24"/>
          <w:rtl/>
        </w:rPr>
        <w:t>خصصی مطرح و مورد تایید قرار گر</w:t>
      </w:r>
      <w:r w:rsidR="00BB3EB1" w:rsidRPr="000E2492">
        <w:rPr>
          <w:rFonts w:cs="Tahoma" w:hint="cs"/>
          <w:sz w:val="24"/>
          <w:szCs w:val="24"/>
          <w:rtl/>
        </w:rPr>
        <w:t>فت</w:t>
      </w:r>
      <w:r w:rsidR="00BB3EB1">
        <w:rPr>
          <w:rFonts w:hint="cs"/>
          <w:b/>
          <w:bCs/>
          <w:sz w:val="24"/>
          <w:szCs w:val="24"/>
          <w:rtl/>
        </w:rPr>
        <w:t xml:space="preserve">      </w:t>
      </w:r>
      <w:r w:rsidR="00060C2B" w:rsidRPr="0082169B">
        <w:rPr>
          <w:rFonts w:hint="cs"/>
          <w:b/>
          <w:bCs/>
          <w:sz w:val="24"/>
          <w:szCs w:val="24"/>
          <w:rtl/>
        </w:rPr>
        <w:t xml:space="preserve">  قرار نگرفت.</w:t>
      </w:r>
    </w:p>
    <w:p w14:paraId="568039C7" w14:textId="77777777" w:rsidR="00060C2B" w:rsidRPr="0082169B" w:rsidRDefault="00060C2B" w:rsidP="00060C2B">
      <w:pPr>
        <w:pStyle w:val="Subtitle"/>
        <w:ind w:left="6480" w:firstLine="720"/>
        <w:rPr>
          <w:b/>
          <w:bCs/>
          <w:sz w:val="24"/>
          <w:szCs w:val="24"/>
          <w:rtl/>
        </w:rPr>
      </w:pPr>
    </w:p>
    <w:p w14:paraId="1035639C" w14:textId="77777777" w:rsidR="00060C2B" w:rsidRPr="0082169B" w:rsidRDefault="00060C2B" w:rsidP="00060C2B">
      <w:pPr>
        <w:pStyle w:val="Subtitle"/>
        <w:ind w:left="6480" w:firstLine="720"/>
        <w:jc w:val="right"/>
        <w:rPr>
          <w:b/>
          <w:bCs/>
          <w:sz w:val="24"/>
          <w:szCs w:val="24"/>
          <w:rtl/>
        </w:rPr>
      </w:pPr>
      <w:r w:rsidRPr="0082169B">
        <w:rPr>
          <w:rFonts w:hint="cs"/>
          <w:b/>
          <w:bCs/>
          <w:sz w:val="24"/>
          <w:szCs w:val="24"/>
          <w:rtl/>
        </w:rPr>
        <w:t>تاریخ و امضاء  /  مدیر گروه</w:t>
      </w:r>
    </w:p>
    <w:p w14:paraId="6B3B02C1" w14:textId="77777777" w:rsidR="00060C2B" w:rsidRPr="003F3AD5" w:rsidRDefault="00060C2B" w:rsidP="00060C2B">
      <w:pPr>
        <w:pStyle w:val="Subtitle"/>
        <w:jc w:val="both"/>
        <w:rPr>
          <w:b/>
          <w:bCs/>
          <w:sz w:val="24"/>
          <w:szCs w:val="24"/>
          <w:rtl/>
        </w:rPr>
      </w:pPr>
      <w:r>
        <w:rPr>
          <w:rFonts w:hint="cs"/>
          <w:b/>
          <w:bCs/>
          <w:sz w:val="24"/>
          <w:szCs w:val="24"/>
          <w:rtl/>
        </w:rPr>
        <w:t>مدیر</w:t>
      </w:r>
      <w:r w:rsidRPr="003F3AD5">
        <w:rPr>
          <w:rFonts w:hint="cs"/>
          <w:b/>
          <w:bCs/>
          <w:sz w:val="24"/>
          <w:szCs w:val="24"/>
          <w:rtl/>
        </w:rPr>
        <w:t xml:space="preserve"> محترم پژوهش دانشکده</w:t>
      </w:r>
    </w:p>
    <w:p w14:paraId="51E590F6" w14:textId="77777777" w:rsidR="00060C2B" w:rsidRPr="0082169B" w:rsidRDefault="00060C2B" w:rsidP="00060C2B">
      <w:pPr>
        <w:pStyle w:val="Subtitle"/>
        <w:jc w:val="both"/>
        <w:rPr>
          <w:b/>
          <w:bCs/>
          <w:sz w:val="24"/>
          <w:szCs w:val="24"/>
          <w:rtl/>
        </w:rPr>
      </w:pPr>
      <w:r w:rsidRPr="0082169B">
        <w:rPr>
          <w:rFonts w:hint="cs"/>
          <w:b/>
          <w:bCs/>
          <w:sz w:val="24"/>
          <w:szCs w:val="24"/>
          <w:rtl/>
        </w:rPr>
        <w:t>سلام علیکم</w:t>
      </w:r>
    </w:p>
    <w:p w14:paraId="6EF7081A" w14:textId="77777777" w:rsidR="00060C2B" w:rsidRPr="0082169B" w:rsidRDefault="00060C2B" w:rsidP="00060C2B">
      <w:pPr>
        <w:pStyle w:val="Subtitle"/>
        <w:jc w:val="both"/>
        <w:rPr>
          <w:b/>
          <w:bCs/>
          <w:sz w:val="24"/>
          <w:szCs w:val="24"/>
          <w:rtl/>
        </w:rPr>
      </w:pPr>
      <w:r w:rsidRPr="0082169B">
        <w:rPr>
          <w:rFonts w:hint="cs"/>
          <w:b/>
          <w:bCs/>
          <w:sz w:val="24"/>
          <w:szCs w:val="24"/>
          <w:rtl/>
        </w:rPr>
        <w:t>احتراما با توجه به بررسی انجام شده ارائه پروپوزال از نظر آموزشی بلامانع می باشد.</w:t>
      </w:r>
    </w:p>
    <w:p w14:paraId="15FECC60" w14:textId="77777777" w:rsidR="00060C2B" w:rsidRPr="0082169B" w:rsidRDefault="00060C2B" w:rsidP="00060C2B">
      <w:pPr>
        <w:pStyle w:val="Subtitle"/>
        <w:jc w:val="right"/>
        <w:rPr>
          <w:b/>
          <w:bCs/>
          <w:sz w:val="24"/>
          <w:szCs w:val="24"/>
          <w:rtl/>
        </w:rPr>
      </w:pPr>
      <w:r w:rsidRPr="0082169B">
        <w:rPr>
          <w:rFonts w:hint="cs"/>
          <w:b/>
          <w:bCs/>
          <w:sz w:val="24"/>
          <w:szCs w:val="24"/>
          <w:rtl/>
        </w:rPr>
        <w:t xml:space="preserve">تاریخ و امضاء / </w:t>
      </w:r>
      <w:r w:rsidRPr="00580B92">
        <w:rPr>
          <w:rFonts w:hint="cs"/>
          <w:b/>
          <w:bCs/>
          <w:sz w:val="24"/>
          <w:szCs w:val="24"/>
          <w:rtl/>
        </w:rPr>
        <w:t>مدیرآموزش دانشکده</w:t>
      </w:r>
    </w:p>
    <w:p w14:paraId="6AF34D53" w14:textId="77777777" w:rsidR="00060C2B" w:rsidRPr="003F3AD5" w:rsidRDefault="00060C2B" w:rsidP="00060C2B">
      <w:pPr>
        <w:pStyle w:val="Subtitle"/>
        <w:jc w:val="both"/>
        <w:rPr>
          <w:sz w:val="24"/>
          <w:szCs w:val="24"/>
          <w:rtl/>
        </w:rPr>
      </w:pPr>
    </w:p>
    <w:p w14:paraId="12EA49D0" w14:textId="77777777" w:rsidR="00060C2B" w:rsidRPr="003F3AD5" w:rsidRDefault="00060C2B" w:rsidP="00060C2B">
      <w:pPr>
        <w:pStyle w:val="Subtitle"/>
        <w:jc w:val="both"/>
        <w:rPr>
          <w:sz w:val="24"/>
          <w:szCs w:val="24"/>
          <w:rtl/>
        </w:rPr>
      </w:pPr>
    </w:p>
    <w:p w14:paraId="411E7054" w14:textId="77777777" w:rsidR="00060C2B" w:rsidRDefault="00060C2B" w:rsidP="00060C2B">
      <w:pPr>
        <w:pStyle w:val="Subtitle"/>
        <w:jc w:val="both"/>
        <w:rPr>
          <w:b/>
          <w:bCs/>
          <w:sz w:val="24"/>
          <w:szCs w:val="24"/>
          <w:rtl/>
        </w:rPr>
      </w:pPr>
    </w:p>
    <w:p w14:paraId="47C81018" w14:textId="77777777" w:rsidR="00060C2B" w:rsidRPr="0082169B" w:rsidRDefault="00060C2B" w:rsidP="00060C2B">
      <w:pPr>
        <w:pStyle w:val="Subtitle"/>
        <w:jc w:val="both"/>
        <w:rPr>
          <w:b/>
          <w:bCs/>
          <w:sz w:val="24"/>
          <w:szCs w:val="24"/>
          <w:rtl/>
        </w:rPr>
      </w:pPr>
      <w:r w:rsidRPr="0082169B">
        <w:rPr>
          <w:rFonts w:hint="cs"/>
          <w:b/>
          <w:bCs/>
          <w:sz w:val="24"/>
          <w:szCs w:val="24"/>
          <w:rtl/>
        </w:rPr>
        <w:t>رئیس محترم دانشکده</w:t>
      </w:r>
    </w:p>
    <w:p w14:paraId="611E50CB" w14:textId="77777777" w:rsidR="00060C2B" w:rsidRPr="0082169B" w:rsidRDefault="00060C2B" w:rsidP="00060C2B">
      <w:pPr>
        <w:pStyle w:val="Subtitle"/>
        <w:jc w:val="both"/>
        <w:rPr>
          <w:b/>
          <w:bCs/>
          <w:sz w:val="24"/>
          <w:szCs w:val="24"/>
          <w:rtl/>
        </w:rPr>
      </w:pPr>
      <w:r w:rsidRPr="0082169B">
        <w:rPr>
          <w:rFonts w:hint="cs"/>
          <w:b/>
          <w:bCs/>
          <w:sz w:val="24"/>
          <w:szCs w:val="24"/>
          <w:rtl/>
        </w:rPr>
        <w:t>سلام علیکم</w:t>
      </w:r>
    </w:p>
    <w:p w14:paraId="630E610C" w14:textId="77777777" w:rsidR="00060C2B" w:rsidRPr="0082169B" w:rsidRDefault="00060C2B" w:rsidP="00060C2B">
      <w:pPr>
        <w:pStyle w:val="Subtitle"/>
        <w:jc w:val="both"/>
        <w:rPr>
          <w:b/>
          <w:bCs/>
          <w:sz w:val="24"/>
          <w:szCs w:val="24"/>
          <w:rtl/>
        </w:rPr>
      </w:pPr>
      <w:r w:rsidRPr="00753892">
        <w:rPr>
          <w:rFonts w:hint="cs"/>
          <w:b/>
          <w:bCs/>
          <w:sz w:val="24"/>
          <w:szCs w:val="24"/>
          <w:rtl/>
        </w:rPr>
        <w:t>احتراما با توجه به تایید گروه</w:t>
      </w:r>
      <w:r>
        <w:rPr>
          <w:rFonts w:cs="Tahoma" w:hint="cs"/>
          <w:b/>
          <w:bCs/>
          <w:sz w:val="24"/>
          <w:szCs w:val="24"/>
          <w:rtl/>
        </w:rPr>
        <w:t>و</w:t>
      </w:r>
      <w:r w:rsidRPr="00753892">
        <w:rPr>
          <w:rFonts w:hint="cs"/>
          <w:b/>
          <w:bCs/>
          <w:sz w:val="24"/>
          <w:szCs w:val="24"/>
          <w:rtl/>
        </w:rPr>
        <w:t xml:space="preserve"> مدیر آموزش  بررسی پرپوزال در شورای پژوهشی دانشکده بلامانع می باشد.</w:t>
      </w:r>
    </w:p>
    <w:p w14:paraId="39ADF961" w14:textId="77777777" w:rsidR="00060C2B" w:rsidRPr="0082169B" w:rsidRDefault="00060C2B" w:rsidP="00060C2B">
      <w:pPr>
        <w:pStyle w:val="Subtitle"/>
        <w:jc w:val="both"/>
        <w:rPr>
          <w:b/>
          <w:bCs/>
          <w:sz w:val="24"/>
          <w:szCs w:val="24"/>
          <w:rtl/>
        </w:rPr>
      </w:pPr>
    </w:p>
    <w:p w14:paraId="6244C6EB" w14:textId="77777777" w:rsidR="00060C2B" w:rsidRPr="006177CE" w:rsidRDefault="00060C2B" w:rsidP="00060C2B">
      <w:pPr>
        <w:pStyle w:val="Subtitle"/>
        <w:jc w:val="right"/>
        <w:rPr>
          <w:rFonts w:cs="Tahoma"/>
          <w:b/>
          <w:bCs/>
          <w:sz w:val="24"/>
          <w:szCs w:val="24"/>
          <w:rtl/>
        </w:rPr>
      </w:pPr>
      <w:r w:rsidRPr="0082169B">
        <w:rPr>
          <w:rFonts w:hint="cs"/>
          <w:b/>
          <w:bCs/>
          <w:sz w:val="24"/>
          <w:szCs w:val="24"/>
          <w:rtl/>
        </w:rPr>
        <w:t xml:space="preserve">تاریخ و امضاء / </w:t>
      </w:r>
      <w:r>
        <w:rPr>
          <w:rFonts w:cs="Tahoma" w:hint="cs"/>
          <w:b/>
          <w:bCs/>
          <w:sz w:val="24"/>
          <w:szCs w:val="24"/>
          <w:rtl/>
        </w:rPr>
        <w:t xml:space="preserve">مدیر پژوهش دانشکده </w:t>
      </w:r>
    </w:p>
    <w:p w14:paraId="0390068F" w14:textId="77777777" w:rsidR="00060C2B" w:rsidRPr="000E3C62" w:rsidRDefault="00060C2B" w:rsidP="00060C2B">
      <w:pPr>
        <w:ind w:left="360"/>
        <w:rPr>
          <w:rFonts w:cs="B Nazanin"/>
          <w:b/>
          <w:bCs/>
          <w:sz w:val="26"/>
          <w:szCs w:val="26"/>
          <w:rtl/>
          <w:lang w:bidi="fa-IR"/>
        </w:rPr>
      </w:pPr>
    </w:p>
    <w:p w14:paraId="47583F9D" w14:textId="77777777" w:rsidR="00060C2B" w:rsidRDefault="00060C2B" w:rsidP="00060C2B">
      <w:pPr>
        <w:ind w:left="360"/>
        <w:rPr>
          <w:rFonts w:cs="B Nazanin"/>
          <w:b/>
          <w:bCs/>
          <w:sz w:val="26"/>
          <w:szCs w:val="26"/>
          <w:rtl/>
          <w:lang w:bidi="fa-IR"/>
        </w:rPr>
      </w:pPr>
    </w:p>
    <w:p w14:paraId="1F8D558F" w14:textId="77777777" w:rsidR="00060C2B" w:rsidRDefault="00060C2B" w:rsidP="00060C2B">
      <w:pPr>
        <w:rPr>
          <w:rFonts w:cs="B Nazanin"/>
          <w:b/>
          <w:bCs/>
          <w:sz w:val="26"/>
          <w:szCs w:val="26"/>
          <w:rtl/>
          <w:lang w:bidi="fa-IR"/>
        </w:rPr>
      </w:pPr>
    </w:p>
    <w:p w14:paraId="0C181B88" w14:textId="77777777" w:rsidR="00060C2B" w:rsidRPr="000E3C62" w:rsidRDefault="00060C2B" w:rsidP="00060C2B">
      <w:pPr>
        <w:pStyle w:val="Subtitle"/>
        <w:jc w:val="left"/>
        <w:rPr>
          <w:rFonts w:cs="B Nazanin"/>
          <w:sz w:val="24"/>
          <w:szCs w:val="24"/>
          <w:rtl/>
          <w:lang w:val="en-US"/>
        </w:rPr>
      </w:pPr>
    </w:p>
    <w:p w14:paraId="13E4D5F3" w14:textId="77777777" w:rsidR="00060C2B" w:rsidRPr="000E3C62" w:rsidRDefault="00060C2B" w:rsidP="00060C2B">
      <w:pPr>
        <w:pStyle w:val="Subtitle"/>
        <w:jc w:val="both"/>
        <w:rPr>
          <w:rFonts w:cs="B Nazanin"/>
          <w:b/>
          <w:bCs/>
          <w:sz w:val="24"/>
          <w:szCs w:val="24"/>
          <w:rtl/>
        </w:rPr>
      </w:pPr>
      <w:r w:rsidRPr="000E3C62">
        <w:rPr>
          <w:rFonts w:cs="B Nazanin" w:hint="cs"/>
          <w:b/>
          <w:bCs/>
          <w:sz w:val="24"/>
          <w:szCs w:val="24"/>
          <w:rtl/>
        </w:rPr>
        <w:t>2-</w:t>
      </w:r>
      <w:r>
        <w:rPr>
          <w:rFonts w:cs="B Nazanin"/>
          <w:b/>
          <w:bCs/>
          <w:sz w:val="24"/>
          <w:szCs w:val="24"/>
          <w:lang w:val="en-US"/>
        </w:rPr>
        <w:t>18</w:t>
      </w:r>
      <w:r w:rsidRPr="000E3C62">
        <w:rPr>
          <w:rFonts w:cs="B Nazanin" w:hint="cs"/>
          <w:b/>
          <w:bCs/>
          <w:sz w:val="24"/>
          <w:szCs w:val="24"/>
          <w:rtl/>
        </w:rPr>
        <w:t>- تایید شورای پژوهش دانشکده:</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2414"/>
        <w:gridCol w:w="2938"/>
        <w:gridCol w:w="1525"/>
        <w:gridCol w:w="2157"/>
      </w:tblGrid>
      <w:tr w:rsidR="00060C2B" w:rsidRPr="000E3C62" w14:paraId="25AB4C97" w14:textId="77777777" w:rsidTr="00F050CB">
        <w:trPr>
          <w:trHeight w:val="576"/>
        </w:trPr>
        <w:tc>
          <w:tcPr>
            <w:tcW w:w="569" w:type="pct"/>
          </w:tcPr>
          <w:p w14:paraId="4CF07ED4"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ردیف</w:t>
            </w:r>
          </w:p>
        </w:tc>
        <w:tc>
          <w:tcPr>
            <w:tcW w:w="1184" w:type="pct"/>
          </w:tcPr>
          <w:p w14:paraId="413E63A8"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نام و نام خانوادگی</w:t>
            </w:r>
          </w:p>
        </w:tc>
        <w:tc>
          <w:tcPr>
            <w:tcW w:w="1441" w:type="pct"/>
          </w:tcPr>
          <w:p w14:paraId="1181F94E"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سمت و تخصص</w:t>
            </w:r>
          </w:p>
        </w:tc>
        <w:tc>
          <w:tcPr>
            <w:tcW w:w="748" w:type="pct"/>
          </w:tcPr>
          <w:p w14:paraId="4245CD93"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نوع رای</w:t>
            </w:r>
          </w:p>
        </w:tc>
        <w:tc>
          <w:tcPr>
            <w:tcW w:w="1058" w:type="pct"/>
          </w:tcPr>
          <w:p w14:paraId="0AEC48A3"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امضاء و تاریخ</w:t>
            </w:r>
          </w:p>
        </w:tc>
      </w:tr>
      <w:tr w:rsidR="00060C2B" w:rsidRPr="000E3C62" w14:paraId="54C8F990" w14:textId="77777777" w:rsidTr="00F050CB">
        <w:trPr>
          <w:trHeight w:val="576"/>
        </w:trPr>
        <w:tc>
          <w:tcPr>
            <w:tcW w:w="569" w:type="pct"/>
          </w:tcPr>
          <w:p w14:paraId="37A5F940"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1</w:t>
            </w:r>
          </w:p>
        </w:tc>
        <w:tc>
          <w:tcPr>
            <w:tcW w:w="1184" w:type="pct"/>
          </w:tcPr>
          <w:p w14:paraId="7557CF28"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44B3399A"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 xml:space="preserve">رئیس دانشکده </w:t>
            </w:r>
          </w:p>
        </w:tc>
        <w:tc>
          <w:tcPr>
            <w:tcW w:w="748" w:type="pct"/>
          </w:tcPr>
          <w:p w14:paraId="2AB59D64"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1463D401"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20601B65" w14:textId="77777777" w:rsidTr="00F050CB">
        <w:trPr>
          <w:trHeight w:val="576"/>
        </w:trPr>
        <w:tc>
          <w:tcPr>
            <w:tcW w:w="569" w:type="pct"/>
          </w:tcPr>
          <w:p w14:paraId="3D1AE2ED"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2</w:t>
            </w:r>
          </w:p>
        </w:tc>
        <w:tc>
          <w:tcPr>
            <w:tcW w:w="1184" w:type="pct"/>
          </w:tcPr>
          <w:p w14:paraId="4B80813A"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1BEA73D3" w14:textId="77777777" w:rsidR="00060C2B" w:rsidRPr="000E3C62" w:rsidRDefault="00060C2B" w:rsidP="00F050CB">
            <w:pPr>
              <w:pStyle w:val="Subtitle"/>
              <w:jc w:val="both"/>
              <w:rPr>
                <w:rFonts w:cs="B Nazanin"/>
                <w:b/>
                <w:bCs/>
                <w:sz w:val="24"/>
                <w:szCs w:val="24"/>
                <w:rtl/>
                <w:lang w:val="en-US" w:eastAsia="en-US" w:bidi="ar-SA"/>
              </w:rPr>
            </w:pPr>
            <w:r>
              <w:rPr>
                <w:rFonts w:cs="B Nazanin" w:hint="cs"/>
                <w:b/>
                <w:bCs/>
                <w:sz w:val="24"/>
                <w:szCs w:val="24"/>
                <w:rtl/>
                <w:lang w:val="en-US" w:eastAsia="en-US" w:bidi="ar-SA"/>
              </w:rPr>
              <w:t>مدیر پژوهش دانشکده</w:t>
            </w:r>
          </w:p>
        </w:tc>
        <w:tc>
          <w:tcPr>
            <w:tcW w:w="748" w:type="pct"/>
          </w:tcPr>
          <w:p w14:paraId="0C6A32C2"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6129EC6E"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098F48E9" w14:textId="77777777" w:rsidTr="00F050CB">
        <w:trPr>
          <w:trHeight w:val="576"/>
        </w:trPr>
        <w:tc>
          <w:tcPr>
            <w:tcW w:w="569" w:type="pct"/>
          </w:tcPr>
          <w:p w14:paraId="2207A698"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3</w:t>
            </w:r>
          </w:p>
        </w:tc>
        <w:tc>
          <w:tcPr>
            <w:tcW w:w="1184" w:type="pct"/>
          </w:tcPr>
          <w:p w14:paraId="1A8ED1D7"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7414D68E"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5E78014B"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3CD66FE4"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2AECA985" w14:textId="77777777" w:rsidTr="00F050CB">
        <w:trPr>
          <w:trHeight w:val="576"/>
        </w:trPr>
        <w:tc>
          <w:tcPr>
            <w:tcW w:w="569" w:type="pct"/>
          </w:tcPr>
          <w:p w14:paraId="58ECC645"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4</w:t>
            </w:r>
          </w:p>
        </w:tc>
        <w:tc>
          <w:tcPr>
            <w:tcW w:w="1184" w:type="pct"/>
          </w:tcPr>
          <w:p w14:paraId="0E7F24AE"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3EAED1FF"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53BAF29C"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45FA35BF"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754EF58A" w14:textId="77777777" w:rsidTr="00F050CB">
        <w:trPr>
          <w:trHeight w:val="576"/>
        </w:trPr>
        <w:tc>
          <w:tcPr>
            <w:tcW w:w="569" w:type="pct"/>
          </w:tcPr>
          <w:p w14:paraId="54301195"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5</w:t>
            </w:r>
          </w:p>
        </w:tc>
        <w:tc>
          <w:tcPr>
            <w:tcW w:w="1184" w:type="pct"/>
          </w:tcPr>
          <w:p w14:paraId="531F58CB"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749E5183"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78AA12C3"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2F9EAC91"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1DEAAC8D" w14:textId="77777777" w:rsidTr="00F050CB">
        <w:trPr>
          <w:trHeight w:val="576"/>
        </w:trPr>
        <w:tc>
          <w:tcPr>
            <w:tcW w:w="569" w:type="pct"/>
          </w:tcPr>
          <w:p w14:paraId="712E982E"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6</w:t>
            </w:r>
          </w:p>
        </w:tc>
        <w:tc>
          <w:tcPr>
            <w:tcW w:w="1184" w:type="pct"/>
          </w:tcPr>
          <w:p w14:paraId="23911007"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0F20A500"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7266BD46"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6A78232F"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6AFB0462" w14:textId="77777777" w:rsidTr="00F050CB">
        <w:trPr>
          <w:trHeight w:val="576"/>
        </w:trPr>
        <w:tc>
          <w:tcPr>
            <w:tcW w:w="569" w:type="pct"/>
          </w:tcPr>
          <w:p w14:paraId="4EEA54F8"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7</w:t>
            </w:r>
          </w:p>
        </w:tc>
        <w:tc>
          <w:tcPr>
            <w:tcW w:w="1184" w:type="pct"/>
          </w:tcPr>
          <w:p w14:paraId="0ECA8D55"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0B9CA430"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135382A8"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05C829DF"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4F5A7FEA" w14:textId="77777777" w:rsidTr="00F050CB">
        <w:trPr>
          <w:trHeight w:val="576"/>
        </w:trPr>
        <w:tc>
          <w:tcPr>
            <w:tcW w:w="569" w:type="pct"/>
          </w:tcPr>
          <w:p w14:paraId="3AE42288"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8</w:t>
            </w:r>
          </w:p>
        </w:tc>
        <w:tc>
          <w:tcPr>
            <w:tcW w:w="1184" w:type="pct"/>
          </w:tcPr>
          <w:p w14:paraId="5D0D89DB"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6B6E7737"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07E05EF6"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45A7BF16" w14:textId="77777777" w:rsidR="00060C2B" w:rsidRPr="000E3C62" w:rsidRDefault="00060C2B" w:rsidP="00F050CB">
            <w:pPr>
              <w:pStyle w:val="Subtitle"/>
              <w:jc w:val="both"/>
              <w:rPr>
                <w:rFonts w:cs="B Nazanin"/>
                <w:b/>
                <w:bCs/>
                <w:sz w:val="24"/>
                <w:szCs w:val="24"/>
                <w:rtl/>
                <w:lang w:val="en-US" w:eastAsia="en-US" w:bidi="ar-SA"/>
              </w:rPr>
            </w:pPr>
          </w:p>
        </w:tc>
      </w:tr>
      <w:tr w:rsidR="00060C2B" w:rsidRPr="000E3C62" w14:paraId="05218C8F" w14:textId="77777777" w:rsidTr="00F050CB">
        <w:trPr>
          <w:trHeight w:val="576"/>
        </w:trPr>
        <w:tc>
          <w:tcPr>
            <w:tcW w:w="569" w:type="pct"/>
          </w:tcPr>
          <w:p w14:paraId="5DEA1470" w14:textId="77777777" w:rsidR="00060C2B" w:rsidRPr="000E3C62" w:rsidRDefault="00060C2B" w:rsidP="00F050CB">
            <w:pPr>
              <w:pStyle w:val="Subtitle"/>
              <w:jc w:val="both"/>
              <w:rPr>
                <w:rFonts w:cs="B Nazanin"/>
                <w:b/>
                <w:bCs/>
                <w:sz w:val="24"/>
                <w:szCs w:val="24"/>
                <w:rtl/>
                <w:lang w:val="en-US" w:eastAsia="en-US" w:bidi="ar-SA"/>
              </w:rPr>
            </w:pPr>
            <w:r w:rsidRPr="000E3C62">
              <w:rPr>
                <w:rFonts w:cs="B Nazanin" w:hint="cs"/>
                <w:b/>
                <w:bCs/>
                <w:sz w:val="24"/>
                <w:szCs w:val="24"/>
                <w:rtl/>
                <w:lang w:val="en-US" w:eastAsia="en-US" w:bidi="ar-SA"/>
              </w:rPr>
              <w:t>9</w:t>
            </w:r>
          </w:p>
        </w:tc>
        <w:tc>
          <w:tcPr>
            <w:tcW w:w="1184" w:type="pct"/>
          </w:tcPr>
          <w:p w14:paraId="781F041F" w14:textId="77777777" w:rsidR="00060C2B" w:rsidRPr="000E3C62" w:rsidRDefault="00060C2B" w:rsidP="00F050CB">
            <w:pPr>
              <w:pStyle w:val="Subtitle"/>
              <w:jc w:val="both"/>
              <w:rPr>
                <w:rFonts w:cs="B Nazanin"/>
                <w:b/>
                <w:bCs/>
                <w:sz w:val="24"/>
                <w:szCs w:val="24"/>
                <w:rtl/>
                <w:lang w:val="en-US" w:eastAsia="en-US" w:bidi="ar-SA"/>
              </w:rPr>
            </w:pPr>
          </w:p>
        </w:tc>
        <w:tc>
          <w:tcPr>
            <w:tcW w:w="1441" w:type="pct"/>
          </w:tcPr>
          <w:p w14:paraId="58EE07A1" w14:textId="77777777" w:rsidR="00060C2B" w:rsidRPr="000E3C62" w:rsidRDefault="00060C2B" w:rsidP="00F050CB">
            <w:pPr>
              <w:pStyle w:val="Subtitle"/>
              <w:jc w:val="both"/>
              <w:rPr>
                <w:rFonts w:cs="B Nazanin"/>
                <w:b/>
                <w:bCs/>
                <w:sz w:val="24"/>
                <w:szCs w:val="24"/>
                <w:rtl/>
                <w:lang w:val="en-US" w:eastAsia="en-US" w:bidi="ar-SA"/>
              </w:rPr>
            </w:pPr>
          </w:p>
        </w:tc>
        <w:tc>
          <w:tcPr>
            <w:tcW w:w="748" w:type="pct"/>
          </w:tcPr>
          <w:p w14:paraId="3EA79AC2" w14:textId="77777777" w:rsidR="00060C2B" w:rsidRPr="000E3C62" w:rsidRDefault="00060C2B" w:rsidP="00F050CB">
            <w:pPr>
              <w:pStyle w:val="Subtitle"/>
              <w:jc w:val="both"/>
              <w:rPr>
                <w:rFonts w:cs="B Nazanin"/>
                <w:b/>
                <w:bCs/>
                <w:sz w:val="24"/>
                <w:szCs w:val="24"/>
                <w:rtl/>
                <w:lang w:val="en-US" w:eastAsia="en-US" w:bidi="ar-SA"/>
              </w:rPr>
            </w:pPr>
          </w:p>
        </w:tc>
        <w:tc>
          <w:tcPr>
            <w:tcW w:w="1058" w:type="pct"/>
          </w:tcPr>
          <w:p w14:paraId="3EE8D433" w14:textId="77777777" w:rsidR="00060C2B" w:rsidRPr="000E3C62" w:rsidRDefault="00060C2B" w:rsidP="00F050CB">
            <w:pPr>
              <w:pStyle w:val="Subtitle"/>
              <w:jc w:val="both"/>
              <w:rPr>
                <w:rFonts w:cs="B Nazanin"/>
                <w:b/>
                <w:bCs/>
                <w:sz w:val="24"/>
                <w:szCs w:val="24"/>
                <w:rtl/>
                <w:lang w:val="en-US" w:eastAsia="en-US" w:bidi="ar-SA"/>
              </w:rPr>
            </w:pPr>
          </w:p>
        </w:tc>
      </w:tr>
    </w:tbl>
    <w:p w14:paraId="731A103B" w14:textId="77777777" w:rsidR="00060C2B" w:rsidRPr="0060370A" w:rsidRDefault="00060C2B" w:rsidP="00060C2B">
      <w:pPr>
        <w:pStyle w:val="Subtitle"/>
        <w:jc w:val="both"/>
        <w:rPr>
          <w:rFonts w:cs="B Nazanin"/>
          <w:b/>
          <w:bCs/>
          <w:sz w:val="24"/>
          <w:szCs w:val="24"/>
          <w:rtl/>
        </w:rPr>
      </w:pPr>
      <w:r w:rsidRPr="0060370A">
        <w:rPr>
          <w:rFonts w:cs="B Nazanin" w:hint="cs"/>
          <w:b/>
          <w:bCs/>
          <w:sz w:val="24"/>
          <w:szCs w:val="24"/>
          <w:rtl/>
        </w:rPr>
        <w:t xml:space="preserve">ب) موضوع تحقیق پایان نامه  خانم / آقای .............................. در جلسه مورخ ............................ شماره جلسه.......................... شورای پژوهشی دانشکده مطرح: </w:t>
      </w:r>
    </w:p>
    <w:p w14:paraId="49ED8FCF" w14:textId="69710FC8" w:rsidR="00060C2B" w:rsidRPr="0060370A" w:rsidRDefault="000F31E1" w:rsidP="00060C2B">
      <w:pPr>
        <w:pStyle w:val="Subtitle"/>
        <w:jc w:val="both"/>
        <w:rPr>
          <w:rFonts w:cs="B Nazanin"/>
          <w:b/>
          <w:bCs/>
          <w:sz w:val="24"/>
          <w:szCs w:val="24"/>
          <w:rtl/>
        </w:rPr>
      </w:pPr>
      <w:r>
        <w:rPr>
          <w:rFonts w:cs="B Nazanin" w:hint="cs"/>
          <w:b/>
          <w:bCs/>
          <w:noProof/>
          <w:sz w:val="24"/>
          <w:szCs w:val="24"/>
          <w:rtl/>
          <w:lang w:val="en-US" w:eastAsia="en-US"/>
        </w:rPr>
        <mc:AlternateContent>
          <mc:Choice Requires="wps">
            <w:drawing>
              <wp:anchor distT="0" distB="0" distL="114300" distR="114300" simplePos="0" relativeHeight="251655168" behindDoc="0" locked="0" layoutInCell="1" allowOverlap="1" wp14:anchorId="4929C3A9" wp14:editId="12A89BE3">
                <wp:simplePos x="0" y="0"/>
                <wp:positionH relativeFrom="column">
                  <wp:posOffset>5022215</wp:posOffset>
                </wp:positionH>
                <wp:positionV relativeFrom="paragraph">
                  <wp:posOffset>30480</wp:posOffset>
                </wp:positionV>
                <wp:extent cx="161925" cy="147955"/>
                <wp:effectExtent l="9525" t="10795" r="9525" b="12700"/>
                <wp:wrapNone/>
                <wp:docPr id="173838137" name="AutoShape 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4795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D160CB" id="AutoShape 617" o:spid="_x0000_s1026" style="position:absolute;margin-left:395.45pt;margin-top:2.4pt;width:12.75pt;height:1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"/>
            </w:pict>
          </mc:Fallback>
        </mc:AlternateContent>
      </w:r>
      <w:r w:rsidR="00060C2B" w:rsidRPr="0060370A">
        <w:rPr>
          <w:rFonts w:cs="B Nazanin" w:hint="cs"/>
          <w:b/>
          <w:bCs/>
          <w:sz w:val="24"/>
          <w:szCs w:val="24"/>
          <w:rtl/>
        </w:rPr>
        <w:t xml:space="preserve">1- مورد تایید قرار گرفت   </w:t>
      </w:r>
      <w:r w:rsidR="00060C2B">
        <w:rPr>
          <w:rFonts w:cs="B Nazanin" w:hint="cs"/>
          <w:b/>
          <w:bCs/>
          <w:sz w:val="24"/>
          <w:szCs w:val="24"/>
          <w:rtl/>
        </w:rPr>
        <w:t xml:space="preserve">     </w:t>
      </w:r>
      <w:r w:rsidR="00060C2B" w:rsidRPr="0060370A">
        <w:rPr>
          <w:rFonts w:cs="B Nazanin" w:hint="cs"/>
          <w:b/>
          <w:bCs/>
          <w:sz w:val="24"/>
          <w:szCs w:val="24"/>
          <w:rtl/>
        </w:rPr>
        <w:t>و اخذ کد پایان نامه طبق مقررات بلامانع می باشد.</w:t>
      </w:r>
    </w:p>
    <w:p w14:paraId="39B2D317" w14:textId="606E009E" w:rsidR="00060C2B" w:rsidRPr="0060370A" w:rsidRDefault="000F31E1" w:rsidP="00060C2B">
      <w:pPr>
        <w:pStyle w:val="Subtitle"/>
        <w:jc w:val="both"/>
        <w:rPr>
          <w:rFonts w:cs="B Nazanin"/>
          <w:b/>
          <w:bCs/>
          <w:sz w:val="24"/>
          <w:szCs w:val="24"/>
          <w:rtl/>
          <w:lang w:val="en-US"/>
        </w:rPr>
      </w:pPr>
      <w:r>
        <w:rPr>
          <w:rFonts w:cs="B Nazanin" w:hint="cs"/>
          <w:b/>
          <w:bCs/>
          <w:noProof/>
          <w:sz w:val="24"/>
          <w:szCs w:val="24"/>
          <w:rtl/>
          <w:lang w:val="en-US" w:eastAsia="en-US"/>
        </w:rPr>
        <mc:AlternateContent>
          <mc:Choice Requires="wps">
            <w:drawing>
              <wp:anchor distT="0" distB="0" distL="114300" distR="114300" simplePos="0" relativeHeight="251656192" behindDoc="0" locked="0" layoutInCell="1" allowOverlap="1" wp14:anchorId="6244183D" wp14:editId="7B5E018A">
                <wp:simplePos x="0" y="0"/>
                <wp:positionH relativeFrom="column">
                  <wp:posOffset>4955540</wp:posOffset>
                </wp:positionH>
                <wp:positionV relativeFrom="paragraph">
                  <wp:posOffset>36830</wp:posOffset>
                </wp:positionV>
                <wp:extent cx="161925" cy="147955"/>
                <wp:effectExtent l="9525" t="10795" r="9525" b="12700"/>
                <wp:wrapNone/>
                <wp:docPr id="902095304" name="AutoShap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4795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5EA14A" id="AutoShape 618" o:spid="_x0000_s1026" style="position:absolute;margin-left:390.2pt;margin-top:2.9pt;width:12.75pt;height:1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"/>
            </w:pict>
          </mc:Fallback>
        </mc:AlternateContent>
      </w:r>
      <w:r w:rsidR="00060C2B" w:rsidRPr="0060370A">
        <w:rPr>
          <w:rFonts w:cs="B Nazanin" w:hint="cs"/>
          <w:b/>
          <w:bCs/>
          <w:sz w:val="24"/>
          <w:szCs w:val="24"/>
          <w:rtl/>
        </w:rPr>
        <w:t xml:space="preserve">2- مورد تایید قرار نگرفت  </w:t>
      </w:r>
      <w:r w:rsidR="00060C2B">
        <w:rPr>
          <w:rFonts w:cs="B Nazanin" w:hint="cs"/>
          <w:b/>
          <w:bCs/>
          <w:sz w:val="24"/>
          <w:szCs w:val="24"/>
          <w:rtl/>
        </w:rPr>
        <w:t xml:space="preserve">     </w:t>
      </w:r>
      <w:r w:rsidR="00060C2B" w:rsidRPr="0060370A">
        <w:rPr>
          <w:rFonts w:cs="B Nazanin" w:hint="cs"/>
          <w:b/>
          <w:bCs/>
          <w:sz w:val="24"/>
          <w:szCs w:val="24"/>
          <w:rtl/>
        </w:rPr>
        <w:t>و پس از اصلاحات ذیل در جلسه شورای پژوهشی دانشکده مجددا بررسی گردد</w:t>
      </w:r>
      <w:r w:rsidR="00060C2B">
        <w:rPr>
          <w:rFonts w:cs="B Nazanin"/>
          <w:b/>
          <w:bCs/>
          <w:sz w:val="24"/>
          <w:szCs w:val="24"/>
          <w:lang w:val="en-US"/>
        </w:rPr>
        <w:t>…………….</w:t>
      </w:r>
    </w:p>
    <w:p w14:paraId="1C58D97F" w14:textId="77777777" w:rsidR="00060C2B" w:rsidRPr="0060370A" w:rsidRDefault="00060C2B" w:rsidP="00060C2B">
      <w:pPr>
        <w:pStyle w:val="Subtitle"/>
        <w:ind w:left="6480" w:firstLine="720"/>
        <w:rPr>
          <w:rFonts w:cs="B Nazanin"/>
          <w:b/>
          <w:bCs/>
          <w:sz w:val="24"/>
          <w:szCs w:val="24"/>
          <w:rtl/>
        </w:rPr>
      </w:pPr>
    </w:p>
    <w:p w14:paraId="179CA333" w14:textId="77777777" w:rsidR="00060C2B" w:rsidRPr="0060370A" w:rsidRDefault="00060C2B" w:rsidP="00060C2B">
      <w:pPr>
        <w:pStyle w:val="Subtitle"/>
        <w:ind w:left="6480" w:firstLine="720"/>
        <w:rPr>
          <w:rFonts w:cs="B Nazanin"/>
          <w:b/>
          <w:bCs/>
          <w:sz w:val="24"/>
          <w:szCs w:val="24"/>
          <w:rtl/>
        </w:rPr>
      </w:pPr>
      <w:r w:rsidRPr="0060370A">
        <w:rPr>
          <w:rFonts w:cs="B Nazanin" w:hint="cs"/>
          <w:b/>
          <w:bCs/>
          <w:sz w:val="24"/>
          <w:szCs w:val="24"/>
          <w:rtl/>
        </w:rPr>
        <w:t>تاریخ و امضاء / رئیس دانشکده</w:t>
      </w:r>
    </w:p>
    <w:p w14:paraId="6F2D88A2" w14:textId="77777777" w:rsidR="00060C2B" w:rsidRPr="000E3C62" w:rsidRDefault="00060C2B" w:rsidP="00060C2B">
      <w:pPr>
        <w:pStyle w:val="Subtitle"/>
        <w:ind w:left="6480" w:firstLine="720"/>
        <w:rPr>
          <w:rFonts w:cs="B Nazanin"/>
          <w:b/>
          <w:bCs/>
          <w:sz w:val="24"/>
          <w:szCs w:val="24"/>
          <w:rtl/>
        </w:rPr>
      </w:pPr>
    </w:p>
    <w:p w14:paraId="40DF9607" w14:textId="77777777" w:rsidR="00060C2B" w:rsidRPr="000E3C62" w:rsidRDefault="00060C2B" w:rsidP="00060C2B">
      <w:pPr>
        <w:pStyle w:val="Subtitle"/>
        <w:ind w:left="6480" w:firstLine="720"/>
        <w:rPr>
          <w:rFonts w:cs="B Nazanin"/>
          <w:b/>
          <w:bCs/>
          <w:sz w:val="24"/>
          <w:szCs w:val="24"/>
          <w:rtl/>
        </w:rPr>
      </w:pPr>
    </w:p>
    <w:p w14:paraId="5C8B6907" w14:textId="77777777" w:rsidR="00060C2B" w:rsidRPr="000E3C62" w:rsidRDefault="00060C2B" w:rsidP="00060C2B">
      <w:pPr>
        <w:pStyle w:val="Subtitle"/>
        <w:ind w:left="6480" w:firstLine="720"/>
        <w:rPr>
          <w:rFonts w:cs="B Nazanin"/>
          <w:b/>
          <w:bCs/>
          <w:sz w:val="24"/>
          <w:szCs w:val="24"/>
          <w:rtl/>
        </w:rPr>
      </w:pPr>
    </w:p>
    <w:p w14:paraId="6B490D41" w14:textId="77777777" w:rsidR="00060C2B" w:rsidRPr="000E3C62" w:rsidRDefault="00060C2B" w:rsidP="00060C2B">
      <w:pPr>
        <w:pStyle w:val="Subtitle"/>
        <w:jc w:val="both"/>
        <w:rPr>
          <w:rFonts w:cs="B Nazanin"/>
          <w:b/>
          <w:bCs/>
          <w:sz w:val="24"/>
          <w:szCs w:val="24"/>
          <w:rtl/>
        </w:rPr>
      </w:pPr>
      <w:r w:rsidRPr="000E3C62">
        <w:rPr>
          <w:rFonts w:cs="B Nazanin" w:hint="cs"/>
          <w:b/>
          <w:bCs/>
          <w:sz w:val="24"/>
          <w:szCs w:val="24"/>
          <w:rtl/>
        </w:rPr>
        <w:t>2-</w:t>
      </w:r>
      <w:r>
        <w:rPr>
          <w:rFonts w:cs="B Nazanin"/>
          <w:b/>
          <w:bCs/>
          <w:sz w:val="24"/>
          <w:szCs w:val="24"/>
          <w:lang w:val="en-US"/>
        </w:rPr>
        <w:t>19</w:t>
      </w:r>
      <w:r w:rsidRPr="000E3C62">
        <w:rPr>
          <w:rFonts w:cs="B Nazanin" w:hint="cs"/>
          <w:b/>
          <w:bCs/>
          <w:sz w:val="24"/>
          <w:szCs w:val="24"/>
          <w:rtl/>
        </w:rPr>
        <w:t>- تایید معاونت پژوهش و فناوری دانشگاه:</w:t>
      </w:r>
    </w:p>
    <w:p w14:paraId="6C8E5D0A" w14:textId="75BAF722" w:rsidR="00060C2B" w:rsidRPr="004260A6" w:rsidRDefault="000F31E1" w:rsidP="00060C2B">
      <w:pPr>
        <w:pStyle w:val="Subtitle"/>
        <w:jc w:val="both"/>
        <w:rPr>
          <w:rFonts w:cs="B Nazanin"/>
          <w:b/>
          <w:bCs/>
          <w:sz w:val="24"/>
          <w:szCs w:val="24"/>
          <w:rtl/>
          <w:lang w:val="en-US"/>
        </w:rPr>
      </w:pPr>
      <w:r>
        <w:rPr>
          <w:rFonts w:cs="B Nazanin" w:hint="cs"/>
          <w:b/>
          <w:bCs/>
          <w:noProof/>
          <w:sz w:val="24"/>
          <w:szCs w:val="24"/>
          <w:rtl/>
          <w:lang w:val="en-US" w:eastAsia="en-US"/>
        </w:rPr>
        <mc:AlternateContent>
          <mc:Choice Requires="wps">
            <w:drawing>
              <wp:anchor distT="0" distB="0" distL="114300" distR="114300" simplePos="0" relativeHeight="251658240" behindDoc="0" locked="0" layoutInCell="1" allowOverlap="1" wp14:anchorId="6962C0F0" wp14:editId="60F6C39B">
                <wp:simplePos x="0" y="0"/>
                <wp:positionH relativeFrom="column">
                  <wp:posOffset>2936240</wp:posOffset>
                </wp:positionH>
                <wp:positionV relativeFrom="paragraph">
                  <wp:posOffset>330835</wp:posOffset>
                </wp:positionV>
                <wp:extent cx="180975" cy="133350"/>
                <wp:effectExtent l="9525" t="5080" r="9525" b="13970"/>
                <wp:wrapNone/>
                <wp:docPr id="2015459281" name="AutoShape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333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3B53D3" id="AutoShape 620" o:spid="_x0000_s1026" style="position:absolute;margin-left:231.2pt;margin-top:26.05pt;width:14.2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"/>
            </w:pict>
          </mc:Fallback>
        </mc:AlternateContent>
      </w:r>
      <w:r>
        <w:rPr>
          <w:rFonts w:cs="B Nazanin" w:hint="cs"/>
          <w:b/>
          <w:bCs/>
          <w:noProof/>
          <w:sz w:val="24"/>
          <w:szCs w:val="24"/>
          <w:rtl/>
          <w:lang w:val="en-US" w:eastAsia="en-US"/>
        </w:rPr>
        <mc:AlternateContent>
          <mc:Choice Requires="wps">
            <w:drawing>
              <wp:anchor distT="0" distB="0" distL="114300" distR="114300" simplePos="0" relativeHeight="251657216" behindDoc="0" locked="0" layoutInCell="1" allowOverlap="1" wp14:anchorId="0C909CCB" wp14:editId="2E3BC4E0">
                <wp:simplePos x="0" y="0"/>
                <wp:positionH relativeFrom="column">
                  <wp:posOffset>3812540</wp:posOffset>
                </wp:positionH>
                <wp:positionV relativeFrom="paragraph">
                  <wp:posOffset>330835</wp:posOffset>
                </wp:positionV>
                <wp:extent cx="180975" cy="133350"/>
                <wp:effectExtent l="9525" t="5080" r="9525" b="13970"/>
                <wp:wrapNone/>
                <wp:docPr id="912690486" name="Auto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333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D045DF" id="AutoShape 619" o:spid="_x0000_s1026" style="position:absolute;margin-left:300.2pt;margin-top:26.05pt;width:14.25pt;height: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"/>
            </w:pict>
          </mc:Fallback>
        </mc:AlternateContent>
      </w:r>
      <w:r w:rsidR="00060C2B" w:rsidRPr="0060370A">
        <w:rPr>
          <w:rFonts w:cs="B Nazanin" w:hint="cs"/>
          <w:b/>
          <w:bCs/>
          <w:sz w:val="24"/>
          <w:szCs w:val="24"/>
          <w:rtl/>
        </w:rPr>
        <w:t xml:space="preserve">پروپوزال رساله دکتری خانم / آقای .............................. در جلسه مورخ ............................ شماره جلسه.......................... شورای پژوهشی دانشگاه مطرح و مورد تایید قرار گرفت </w:t>
      </w:r>
      <w:r w:rsidR="00060C2B">
        <w:rPr>
          <w:rFonts w:cs="B Nazanin" w:hint="cs"/>
          <w:b/>
          <w:bCs/>
          <w:sz w:val="24"/>
          <w:szCs w:val="24"/>
          <w:rtl/>
        </w:rPr>
        <w:t xml:space="preserve">       </w:t>
      </w:r>
      <w:r w:rsidR="00060C2B" w:rsidRPr="0060370A">
        <w:rPr>
          <w:rFonts w:cs="B Nazanin" w:hint="cs"/>
          <w:b/>
          <w:bCs/>
          <w:sz w:val="24"/>
          <w:szCs w:val="24"/>
          <w:rtl/>
        </w:rPr>
        <w:t xml:space="preserve"> قرار نگرفت</w:t>
      </w:r>
      <w:r w:rsidR="00060C2B">
        <w:rPr>
          <w:rFonts w:cs="B Nazanin"/>
          <w:b/>
          <w:bCs/>
          <w:sz w:val="24"/>
          <w:szCs w:val="24"/>
          <w:lang w:val="en-US"/>
        </w:rPr>
        <w:t>.</w:t>
      </w:r>
    </w:p>
    <w:p w14:paraId="2C942E2A" w14:textId="77777777" w:rsidR="00060C2B" w:rsidRPr="0060370A" w:rsidRDefault="00060C2B" w:rsidP="00060C2B">
      <w:pPr>
        <w:pStyle w:val="Subtitle"/>
        <w:ind w:left="6480" w:firstLine="720"/>
        <w:rPr>
          <w:rFonts w:cs="B Nazanin"/>
          <w:b/>
          <w:bCs/>
          <w:sz w:val="24"/>
          <w:szCs w:val="24"/>
          <w:rtl/>
        </w:rPr>
      </w:pPr>
    </w:p>
    <w:p w14:paraId="4BBBB987" w14:textId="77777777" w:rsidR="00060C2B" w:rsidRDefault="00060C2B" w:rsidP="00060C2B">
      <w:pPr>
        <w:pStyle w:val="Subtitle"/>
        <w:jc w:val="left"/>
        <w:rPr>
          <w:rFonts w:cs="B Nazanin"/>
          <w:b/>
          <w:bCs/>
          <w:sz w:val="24"/>
          <w:szCs w:val="24"/>
          <w:rtl/>
          <w:lang w:val="en-US"/>
        </w:rPr>
      </w:pPr>
      <w:r>
        <w:rPr>
          <w:rFonts w:cs="B Nazanin" w:hint="cs"/>
          <w:b/>
          <w:bCs/>
          <w:sz w:val="24"/>
          <w:szCs w:val="24"/>
          <w:rtl/>
        </w:rPr>
        <w:t xml:space="preserve">                                                                                                                    </w:t>
      </w:r>
      <w:r w:rsidRPr="0060370A">
        <w:rPr>
          <w:rFonts w:cs="B Nazanin" w:hint="cs"/>
          <w:b/>
          <w:bCs/>
          <w:sz w:val="24"/>
          <w:szCs w:val="24"/>
          <w:rtl/>
        </w:rPr>
        <w:t xml:space="preserve">   تاریخ و امضاء /معاون پژوهش و فناوری</w:t>
      </w:r>
      <w:r>
        <w:rPr>
          <w:rFonts w:cs="B Nazanin" w:hint="cs"/>
          <w:b/>
          <w:bCs/>
          <w:sz w:val="24"/>
          <w:szCs w:val="24"/>
          <w:rtl/>
        </w:rPr>
        <w:t xml:space="preserve"> دانشگاه</w:t>
      </w:r>
    </w:p>
    <w:p w14:paraId="7BC959B0" w14:textId="77777777" w:rsidR="00060C2B" w:rsidRDefault="00060C2B" w:rsidP="00060C2B">
      <w:pPr>
        <w:pStyle w:val="Subtitle"/>
        <w:jc w:val="left"/>
        <w:rPr>
          <w:rFonts w:cs="B Nazanin"/>
          <w:b/>
          <w:bCs/>
          <w:sz w:val="24"/>
          <w:szCs w:val="24"/>
          <w:rtl/>
          <w:lang w:val="en-US"/>
        </w:rPr>
      </w:pPr>
    </w:p>
    <w:p w14:paraId="7682B97C" w14:textId="77777777" w:rsidR="00060C2B" w:rsidRDefault="00060C2B" w:rsidP="00060C2B">
      <w:pPr>
        <w:pStyle w:val="Subtitle"/>
        <w:jc w:val="left"/>
        <w:rPr>
          <w:rFonts w:cs="B Nazanin"/>
          <w:b/>
          <w:bCs/>
          <w:sz w:val="24"/>
          <w:szCs w:val="24"/>
          <w:rtl/>
          <w:lang w:val="en-US"/>
        </w:rPr>
      </w:pPr>
    </w:p>
    <w:p w14:paraId="1012B054" w14:textId="77777777" w:rsidR="00060C2B" w:rsidRDefault="00060C2B" w:rsidP="00060C2B">
      <w:pPr>
        <w:pStyle w:val="Subtitle"/>
        <w:jc w:val="left"/>
        <w:rPr>
          <w:rFonts w:cs="B Nazanin"/>
          <w:b/>
          <w:bCs/>
          <w:sz w:val="24"/>
          <w:szCs w:val="24"/>
          <w:rtl/>
          <w:lang w:val="en-US"/>
        </w:rPr>
      </w:pPr>
    </w:p>
    <w:p w14:paraId="380337BF" w14:textId="77777777" w:rsidR="00060C2B" w:rsidRDefault="00060C2B" w:rsidP="00060C2B">
      <w:pPr>
        <w:pStyle w:val="Subtitle"/>
        <w:jc w:val="left"/>
        <w:rPr>
          <w:rFonts w:cs="B Nazanin"/>
          <w:b/>
          <w:bCs/>
          <w:sz w:val="24"/>
          <w:szCs w:val="24"/>
          <w:rtl/>
          <w:lang w:val="en-US"/>
        </w:rPr>
      </w:pPr>
    </w:p>
    <w:p w14:paraId="6E7E5AD3" w14:textId="77777777" w:rsidR="00060C2B" w:rsidRDefault="00060C2B" w:rsidP="00060C2B">
      <w:pPr>
        <w:pStyle w:val="Subtitle"/>
        <w:jc w:val="left"/>
        <w:rPr>
          <w:rFonts w:cs="B Nazanin"/>
          <w:b/>
          <w:bCs/>
          <w:sz w:val="24"/>
          <w:szCs w:val="24"/>
          <w:rtl/>
          <w:lang w:val="en-US"/>
        </w:rPr>
      </w:pPr>
    </w:p>
    <w:p w14:paraId="006F3296" w14:textId="77777777" w:rsidR="00060C2B" w:rsidRDefault="00060C2B" w:rsidP="00060C2B">
      <w:pPr>
        <w:pStyle w:val="Subtitle"/>
        <w:jc w:val="left"/>
        <w:rPr>
          <w:rFonts w:cs="B Nazanin"/>
          <w:b/>
          <w:bCs/>
          <w:sz w:val="24"/>
          <w:szCs w:val="24"/>
          <w:rtl/>
          <w:lang w:val="en-US"/>
        </w:rPr>
      </w:pPr>
    </w:p>
    <w:p w14:paraId="44F4678E" w14:textId="77777777" w:rsidR="00060C2B" w:rsidRDefault="00060C2B" w:rsidP="00060C2B">
      <w:pPr>
        <w:pStyle w:val="Subtitle"/>
        <w:jc w:val="left"/>
        <w:rPr>
          <w:rFonts w:cs="B Nazanin"/>
          <w:b/>
          <w:bCs/>
          <w:sz w:val="24"/>
          <w:szCs w:val="24"/>
          <w:rtl/>
          <w:lang w:val="en-US"/>
        </w:rPr>
      </w:pPr>
    </w:p>
    <w:p w14:paraId="6F357BDD" w14:textId="77777777" w:rsidR="00060C2B" w:rsidRDefault="00060C2B" w:rsidP="00060C2B">
      <w:pPr>
        <w:pStyle w:val="Subtitle"/>
        <w:jc w:val="left"/>
        <w:rPr>
          <w:rFonts w:cs="B Nazanin"/>
          <w:b/>
          <w:bCs/>
          <w:sz w:val="24"/>
          <w:szCs w:val="24"/>
          <w:rtl/>
          <w:lang w:val="en-US"/>
        </w:rPr>
      </w:pPr>
    </w:p>
    <w:p w14:paraId="71DDCB50" w14:textId="77777777" w:rsidR="00060C2B" w:rsidRPr="007D60AA" w:rsidRDefault="00060C2B" w:rsidP="00060C2B">
      <w:pPr>
        <w:pStyle w:val="Subtitle"/>
        <w:jc w:val="lowKashida"/>
        <w:rPr>
          <w:rFonts w:cs="B Nazanin"/>
          <w:b/>
          <w:bCs/>
          <w:rtl/>
          <w:lang w:val="en-US"/>
        </w:rPr>
      </w:pPr>
      <w:r w:rsidRPr="007D60AA">
        <w:rPr>
          <w:rFonts w:cs="B Nazanin" w:hint="cs"/>
          <w:b/>
          <w:bCs/>
          <w:rtl/>
          <w:lang w:val="en-US"/>
        </w:rPr>
        <w:lastRenderedPageBreak/>
        <w:t>تذکرات مهم:</w:t>
      </w:r>
    </w:p>
    <w:p w14:paraId="64CDA9FB" w14:textId="77777777" w:rsidR="00060C2B" w:rsidRPr="007D60AA" w:rsidRDefault="00060C2B" w:rsidP="00060C2B">
      <w:pPr>
        <w:pStyle w:val="Subtitle"/>
        <w:numPr>
          <w:ilvl w:val="0"/>
          <w:numId w:val="9"/>
        </w:numPr>
        <w:jc w:val="lowKashida"/>
        <w:rPr>
          <w:rFonts w:cs="B Nazanin"/>
          <w:b/>
          <w:bCs/>
          <w:lang w:val="en-US"/>
        </w:rPr>
      </w:pPr>
      <w:r w:rsidRPr="007D60AA">
        <w:rPr>
          <w:rFonts w:cs="B Nazanin" w:hint="cs"/>
          <w:b/>
          <w:bCs/>
          <w:rtl/>
          <w:lang w:val="en-US"/>
        </w:rPr>
        <w:t xml:space="preserve">دانشجوی گرامی لازم است، پیشینه پژوهش از سامانه ایرانداک </w:t>
      </w:r>
      <w:hyperlink r:id="rId10" w:history="1">
        <w:r w:rsidRPr="007D60AA">
          <w:rPr>
            <w:rStyle w:val="Hyperlink"/>
            <w:rFonts w:cs="B Nazanin"/>
            <w:b/>
            <w:bCs/>
            <w:lang w:val="en-US"/>
          </w:rPr>
          <w:t>https://pishineh.irandoc.ac.ir</w:t>
        </w:r>
      </w:hyperlink>
      <w:r w:rsidRPr="007D60AA">
        <w:rPr>
          <w:rFonts w:cs="B Nazanin" w:hint="cs"/>
          <w:b/>
          <w:bCs/>
          <w:rtl/>
          <w:lang w:val="en-US"/>
        </w:rPr>
        <w:t xml:space="preserve"> مبنی بر تکراری نبودن موضوع اخذ گردد و ضمیمه فرم پیشنهاده تکمیل شده به گروه تخصصی تحویل داده شود. </w:t>
      </w:r>
    </w:p>
    <w:p w14:paraId="40FEEE01" w14:textId="77777777" w:rsidR="00060C2B" w:rsidRPr="007D60AA" w:rsidRDefault="00060C2B" w:rsidP="00060C2B">
      <w:pPr>
        <w:pStyle w:val="Subtitle"/>
        <w:ind w:left="720"/>
        <w:jc w:val="lowKashida"/>
        <w:rPr>
          <w:rFonts w:cs="B Nazanin"/>
          <w:b/>
          <w:bCs/>
          <w:lang w:val="en-US"/>
        </w:rPr>
      </w:pPr>
    </w:p>
    <w:p w14:paraId="0EFD84D1" w14:textId="77777777" w:rsidR="00060C2B" w:rsidRPr="007D60AA" w:rsidRDefault="00060C2B" w:rsidP="00060C2B">
      <w:pPr>
        <w:pStyle w:val="Subtitle"/>
        <w:numPr>
          <w:ilvl w:val="0"/>
          <w:numId w:val="9"/>
        </w:numPr>
        <w:jc w:val="lowKashida"/>
        <w:rPr>
          <w:rFonts w:cs="B Nazanin"/>
          <w:b/>
          <w:bCs/>
          <w:lang w:val="en-US"/>
        </w:rPr>
      </w:pPr>
      <w:r w:rsidRPr="007D60AA">
        <w:rPr>
          <w:rFonts w:cs="B Nazanin" w:hint="cs"/>
          <w:b/>
          <w:bCs/>
          <w:rtl/>
          <w:lang w:val="en-US"/>
        </w:rPr>
        <w:t>در هنگام تنظیم و تکمیل فرم پیشنهاده دقت شود که بخش های 2-</w:t>
      </w:r>
      <w:r w:rsidRPr="007D60AA">
        <w:rPr>
          <w:rFonts w:cs="B Nazanin"/>
          <w:b/>
          <w:bCs/>
          <w:lang w:val="en-US"/>
        </w:rPr>
        <w:t>17</w:t>
      </w:r>
      <w:r w:rsidRPr="007D60AA">
        <w:rPr>
          <w:rFonts w:cs="B Nazanin" w:hint="cs"/>
          <w:b/>
          <w:bCs/>
          <w:rtl/>
          <w:lang w:val="en-US"/>
        </w:rPr>
        <w:t xml:space="preserve"> و 2-</w:t>
      </w:r>
      <w:r w:rsidRPr="007D60AA">
        <w:rPr>
          <w:rFonts w:cs="B Nazanin"/>
          <w:b/>
          <w:bCs/>
          <w:lang w:val="en-US"/>
        </w:rPr>
        <w:t>18</w:t>
      </w:r>
      <w:r w:rsidRPr="007D60AA">
        <w:rPr>
          <w:rFonts w:cs="B Nazanin" w:hint="cs"/>
          <w:b/>
          <w:bCs/>
          <w:rtl/>
          <w:lang w:val="en-US"/>
        </w:rPr>
        <w:t xml:space="preserve"> هرکدام در یک صفحه کامل قرار گیرد و مطالب این دوصفحه در بین صفحات تقسیم نشود. </w:t>
      </w:r>
    </w:p>
    <w:p w14:paraId="2EDD0158" w14:textId="77777777" w:rsidR="00060C2B" w:rsidRPr="007D60AA" w:rsidRDefault="00060C2B" w:rsidP="00060C2B">
      <w:pPr>
        <w:pStyle w:val="ListParagraph"/>
        <w:jc w:val="lowKashida"/>
        <w:rPr>
          <w:b/>
          <w:bCs/>
          <w:rtl/>
        </w:rPr>
      </w:pPr>
    </w:p>
    <w:p w14:paraId="6F896861" w14:textId="77777777" w:rsidR="00060C2B" w:rsidRPr="007D60AA" w:rsidRDefault="00060C2B" w:rsidP="00060C2B">
      <w:pPr>
        <w:pStyle w:val="Subtitle"/>
        <w:numPr>
          <w:ilvl w:val="0"/>
          <w:numId w:val="9"/>
        </w:numPr>
        <w:jc w:val="lowKashida"/>
        <w:rPr>
          <w:rFonts w:cs="B Nazanin"/>
          <w:b/>
          <w:bCs/>
          <w:lang w:val="en-US"/>
        </w:rPr>
      </w:pPr>
      <w:r w:rsidRPr="007D60AA">
        <w:rPr>
          <w:rFonts w:cs="B Nazanin" w:hint="cs"/>
          <w:b/>
          <w:bCs/>
          <w:rtl/>
          <w:lang w:val="en-US"/>
        </w:rPr>
        <w:t xml:space="preserve">چنانچه پژوهش شما نیاز به اخذ کد اخلاق دارد، فقط یک ماه یعد از تصویب پیشنهاده در کمیته تخصصی فرصت برای درخواست کد اخلاق می باشد. </w:t>
      </w:r>
    </w:p>
    <w:p w14:paraId="05764229" w14:textId="77777777" w:rsidR="00060C2B" w:rsidRPr="007D60AA" w:rsidRDefault="00060C2B" w:rsidP="00060C2B">
      <w:pPr>
        <w:pStyle w:val="ListParagraph"/>
        <w:jc w:val="lowKashida"/>
        <w:rPr>
          <w:b/>
          <w:bCs/>
          <w:rtl/>
        </w:rPr>
      </w:pPr>
    </w:p>
    <w:p w14:paraId="24D4C82F" w14:textId="77777777" w:rsidR="00060C2B" w:rsidRPr="007D60AA" w:rsidRDefault="00060C2B" w:rsidP="00060C2B">
      <w:pPr>
        <w:pStyle w:val="Subtitle"/>
        <w:numPr>
          <w:ilvl w:val="0"/>
          <w:numId w:val="9"/>
        </w:numPr>
        <w:jc w:val="lowKashida"/>
        <w:rPr>
          <w:rFonts w:cs="B Nazanin"/>
          <w:b/>
          <w:bCs/>
        </w:rPr>
      </w:pPr>
      <w:r w:rsidRPr="007D60AA">
        <w:rPr>
          <w:rFonts w:cs="B Nazanin" w:hint="cs"/>
          <w:b/>
          <w:bCs/>
          <w:rtl/>
          <w:lang w:val="en-US"/>
        </w:rPr>
        <w:t xml:space="preserve">دانشجو پس از تایید عنوان و تایید استادان راهنما و مشاور باید در سامانه پژوهشیار  ثبت نام و ورود کند. در قسمت انتخاب استاد اطلاعات خود، راهنما و مشاور را ثبت نماید و پس از تایید پروپوزال، اطلاعات پروپوزال را در سامانه پژوهشیار، بخش پروپوزال ثبت نموده  و تا  ورود به مرحله 4 مجدانه پیگیری نماید. </w:t>
      </w:r>
    </w:p>
    <w:p w14:paraId="121069C6" w14:textId="77777777" w:rsidR="00060C2B" w:rsidRDefault="00060C2B" w:rsidP="00060C2B">
      <w:pPr>
        <w:pStyle w:val="ListParagraph"/>
        <w:jc w:val="lowKashida"/>
        <w:rPr>
          <w:b/>
          <w:bCs/>
          <w:rtl/>
        </w:rPr>
      </w:pPr>
    </w:p>
    <w:p w14:paraId="1AB69B56" w14:textId="77777777" w:rsidR="00060C2B" w:rsidRDefault="00060C2B" w:rsidP="00060C2B">
      <w:pPr>
        <w:pStyle w:val="ListParagraph"/>
        <w:jc w:val="lowKashida"/>
        <w:rPr>
          <w:b/>
          <w:bCs/>
          <w:rtl/>
        </w:rPr>
      </w:pPr>
    </w:p>
    <w:p w14:paraId="6A71F3E1" w14:textId="77777777" w:rsidR="00060C2B" w:rsidRPr="007D60AA" w:rsidRDefault="00060C2B" w:rsidP="00060C2B">
      <w:pPr>
        <w:pStyle w:val="Subtitle"/>
        <w:ind w:left="720"/>
        <w:jc w:val="lowKashida"/>
        <w:rPr>
          <w:rFonts w:cs="B Nazanin"/>
          <w:b/>
          <w:bCs/>
          <w:sz w:val="32"/>
          <w:szCs w:val="32"/>
          <w:rtl/>
        </w:rPr>
      </w:pPr>
      <w:r w:rsidRPr="007D60AA">
        <w:rPr>
          <w:rFonts w:cs="B Nazanin" w:hint="cs"/>
          <w:b/>
          <w:bCs/>
          <w:sz w:val="32"/>
          <w:szCs w:val="32"/>
          <w:rtl/>
          <w:lang w:val="en-US"/>
        </w:rPr>
        <w:t xml:space="preserve">لازم به ذکر است زمان بارگذاری صورتجلسه کمیته تخصصی گروه ملاک برای تاریخ تصویب پرو پوزال می باشد.  </w:t>
      </w:r>
    </w:p>
    <w:p w14:paraId="30A5DD13" w14:textId="77777777" w:rsidR="00972612" w:rsidRDefault="00972612" w:rsidP="009F629B">
      <w:pPr>
        <w:pStyle w:val="Subtitle"/>
        <w:jc w:val="both"/>
        <w:rPr>
          <w:sz w:val="24"/>
          <w:szCs w:val="24"/>
          <w:rtl/>
        </w:rPr>
      </w:pPr>
    </w:p>
    <w:p w14:paraId="661EEFAD" w14:textId="77777777" w:rsidR="00972612" w:rsidRDefault="00972612" w:rsidP="009F629B">
      <w:pPr>
        <w:pStyle w:val="Subtitle"/>
        <w:jc w:val="both"/>
        <w:rPr>
          <w:sz w:val="24"/>
          <w:szCs w:val="24"/>
          <w:rtl/>
        </w:rPr>
      </w:pPr>
    </w:p>
    <w:p w14:paraId="4BDDAE84" w14:textId="77777777" w:rsidR="00972612" w:rsidRDefault="00972612" w:rsidP="009F629B">
      <w:pPr>
        <w:pStyle w:val="Subtitle"/>
        <w:jc w:val="both"/>
        <w:rPr>
          <w:sz w:val="24"/>
          <w:szCs w:val="24"/>
          <w:rtl/>
        </w:rPr>
      </w:pPr>
    </w:p>
    <w:p w14:paraId="127CE2A9" w14:textId="77777777" w:rsidR="00BB3EB1" w:rsidRDefault="00BB3EB1" w:rsidP="009F629B">
      <w:pPr>
        <w:pStyle w:val="Subtitle"/>
        <w:jc w:val="both"/>
        <w:rPr>
          <w:sz w:val="24"/>
          <w:szCs w:val="24"/>
          <w:rtl/>
        </w:rPr>
      </w:pPr>
    </w:p>
    <w:p w14:paraId="5C1025AA" w14:textId="77777777" w:rsidR="00BB3EB1" w:rsidRDefault="00BB3EB1" w:rsidP="009F629B">
      <w:pPr>
        <w:pStyle w:val="Subtitle"/>
        <w:jc w:val="both"/>
        <w:rPr>
          <w:sz w:val="24"/>
          <w:szCs w:val="24"/>
          <w:rtl/>
        </w:rPr>
      </w:pPr>
    </w:p>
    <w:p w14:paraId="7281D467" w14:textId="77777777" w:rsidR="00BB3EB1" w:rsidRDefault="00BB3EB1" w:rsidP="009F629B">
      <w:pPr>
        <w:pStyle w:val="Subtitle"/>
        <w:jc w:val="both"/>
        <w:rPr>
          <w:sz w:val="24"/>
          <w:szCs w:val="24"/>
          <w:rtl/>
        </w:rPr>
      </w:pPr>
    </w:p>
    <w:p w14:paraId="79BE77F7" w14:textId="77777777" w:rsidR="00BB3EB1" w:rsidRDefault="00BB3EB1" w:rsidP="009F629B">
      <w:pPr>
        <w:pStyle w:val="Subtitle"/>
        <w:jc w:val="both"/>
        <w:rPr>
          <w:sz w:val="24"/>
          <w:szCs w:val="24"/>
          <w:rtl/>
        </w:rPr>
      </w:pPr>
    </w:p>
    <w:p w14:paraId="1B0D2503" w14:textId="77777777" w:rsidR="00BB3EB1" w:rsidRDefault="00BB3EB1" w:rsidP="009F629B">
      <w:pPr>
        <w:pStyle w:val="Subtitle"/>
        <w:jc w:val="both"/>
        <w:rPr>
          <w:sz w:val="24"/>
          <w:szCs w:val="24"/>
          <w:rtl/>
        </w:rPr>
      </w:pPr>
    </w:p>
    <w:p w14:paraId="62519551" w14:textId="77777777" w:rsidR="00BB3EB1" w:rsidRDefault="00BB3EB1" w:rsidP="009F629B">
      <w:pPr>
        <w:pStyle w:val="Subtitle"/>
        <w:jc w:val="both"/>
        <w:rPr>
          <w:sz w:val="24"/>
          <w:szCs w:val="24"/>
          <w:rtl/>
        </w:rPr>
      </w:pPr>
    </w:p>
    <w:p w14:paraId="6EDA2B3A" w14:textId="77777777" w:rsidR="00BB3EB1" w:rsidRDefault="00BB3EB1" w:rsidP="009F629B">
      <w:pPr>
        <w:pStyle w:val="Subtitle"/>
        <w:jc w:val="both"/>
        <w:rPr>
          <w:sz w:val="24"/>
          <w:szCs w:val="24"/>
          <w:rtl/>
        </w:rPr>
      </w:pPr>
    </w:p>
    <w:p w14:paraId="42B93200" w14:textId="77777777" w:rsidR="00BB3EB1" w:rsidRDefault="00BB3EB1" w:rsidP="009F629B">
      <w:pPr>
        <w:pStyle w:val="Subtitle"/>
        <w:jc w:val="both"/>
        <w:rPr>
          <w:sz w:val="24"/>
          <w:szCs w:val="24"/>
          <w:rtl/>
        </w:rPr>
      </w:pPr>
    </w:p>
    <w:p w14:paraId="55C0136C" w14:textId="77777777" w:rsidR="00C218B5" w:rsidRPr="0082169B" w:rsidRDefault="00C218B5" w:rsidP="004C6E11">
      <w:pPr>
        <w:pStyle w:val="Subtitle"/>
        <w:ind w:left="6480" w:firstLine="720"/>
        <w:rPr>
          <w:b/>
          <w:bCs/>
          <w:sz w:val="24"/>
          <w:szCs w:val="24"/>
          <w:rtl/>
        </w:rPr>
      </w:pPr>
    </w:p>
    <w:sectPr w:rsidR="00C218B5" w:rsidRPr="0082169B" w:rsidSect="003B3DE6">
      <w:footerReference w:type="default" r:id="rId11"/>
      <w:pgSz w:w="11906" w:h="16838" w:code="9"/>
      <w:pgMar w:top="567" w:right="851" w:bottom="567" w:left="851"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F96B8" w14:textId="77777777" w:rsidR="0094107E" w:rsidRDefault="0094107E">
      <w:r>
        <w:separator/>
      </w:r>
    </w:p>
  </w:endnote>
  <w:endnote w:type="continuationSeparator" w:id="0">
    <w:p w14:paraId="21451569" w14:textId="77777777" w:rsidR="0094107E" w:rsidRDefault="00941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Bad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WP MathA">
    <w:altName w:val="Symbol"/>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Yagut">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01AC" w14:textId="77777777" w:rsidR="00C42B8E" w:rsidRDefault="00C42B8E">
    <w:pPr>
      <w:pStyle w:val="Footer"/>
      <w:jc w:val="center"/>
    </w:pPr>
    <w:r>
      <w:fldChar w:fldCharType="begin"/>
    </w:r>
    <w:r>
      <w:instrText xml:space="preserve"> PAGE   \* MERGEFORMAT </w:instrText>
    </w:r>
    <w:r>
      <w:fldChar w:fldCharType="separate"/>
    </w:r>
    <w:r w:rsidR="000E2492">
      <w:rPr>
        <w:noProof/>
        <w:rtl/>
      </w:rPr>
      <w:t>6</w:t>
    </w:r>
    <w:r>
      <w:fldChar w:fldCharType="end"/>
    </w:r>
  </w:p>
  <w:p w14:paraId="16D2FD2D" w14:textId="77777777" w:rsidR="00C42B8E" w:rsidRDefault="00C42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4734E" w14:textId="77777777" w:rsidR="0094107E" w:rsidRDefault="0094107E">
      <w:r>
        <w:separator/>
      </w:r>
    </w:p>
  </w:footnote>
  <w:footnote w:type="continuationSeparator" w:id="0">
    <w:p w14:paraId="0DE315F7" w14:textId="77777777" w:rsidR="0094107E" w:rsidRDefault="00941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3168"/>
    <w:multiLevelType w:val="hybridMultilevel"/>
    <w:tmpl w:val="060C5F40"/>
    <w:lvl w:ilvl="0" w:tplc="70306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E531D"/>
    <w:multiLevelType w:val="hybridMultilevel"/>
    <w:tmpl w:val="7A5E006E"/>
    <w:lvl w:ilvl="0" w:tplc="42369206">
      <w:start w:val="1"/>
      <w:numFmt w:val="bullet"/>
      <w:lvlText w:val=""/>
      <w:lvlJc w:val="left"/>
      <w:pPr>
        <w:ind w:left="720" w:hanging="360"/>
      </w:pPr>
      <w:rPr>
        <w:rFonts w:ascii="Symbol" w:eastAsia="Times New Roman" w:hAnsi="Symbo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E66B9"/>
    <w:multiLevelType w:val="hybridMultilevel"/>
    <w:tmpl w:val="36549AE0"/>
    <w:lvl w:ilvl="0" w:tplc="A05C6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A760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B44B98"/>
    <w:multiLevelType w:val="hybridMultilevel"/>
    <w:tmpl w:val="351843A0"/>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6F40084"/>
    <w:multiLevelType w:val="hybridMultilevel"/>
    <w:tmpl w:val="BA060606"/>
    <w:lvl w:ilvl="0" w:tplc="3B84C9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B33F57"/>
    <w:multiLevelType w:val="hybridMultilevel"/>
    <w:tmpl w:val="4B4E7A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1A46899"/>
    <w:multiLevelType w:val="hybridMultilevel"/>
    <w:tmpl w:val="9D0A33A2"/>
    <w:lvl w:ilvl="0" w:tplc="87CAC8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20FB9"/>
    <w:multiLevelType w:val="hybridMultilevel"/>
    <w:tmpl w:val="103E5F1C"/>
    <w:lvl w:ilvl="0" w:tplc="C4F0A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6392115">
    <w:abstractNumId w:val="0"/>
  </w:num>
  <w:num w:numId="2" w16cid:durableId="1390613350">
    <w:abstractNumId w:val="5"/>
  </w:num>
  <w:num w:numId="3" w16cid:durableId="1792094150">
    <w:abstractNumId w:val="1"/>
  </w:num>
  <w:num w:numId="4" w16cid:durableId="2035693328">
    <w:abstractNumId w:val="7"/>
  </w:num>
  <w:num w:numId="5" w16cid:durableId="252011586">
    <w:abstractNumId w:val="2"/>
  </w:num>
  <w:num w:numId="6" w16cid:durableId="97797645">
    <w:abstractNumId w:val="4"/>
  </w:num>
  <w:num w:numId="7" w16cid:durableId="475875595">
    <w:abstractNumId w:val="6"/>
  </w:num>
  <w:num w:numId="8" w16cid:durableId="2021200530">
    <w:abstractNumId w:val="3"/>
  </w:num>
  <w:num w:numId="9" w16cid:durableId="2434915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B2F"/>
    <w:rsid w:val="00002DAF"/>
    <w:rsid w:val="00003ADA"/>
    <w:rsid w:val="000138CD"/>
    <w:rsid w:val="00024E5C"/>
    <w:rsid w:val="0002664D"/>
    <w:rsid w:val="00036554"/>
    <w:rsid w:val="00041C73"/>
    <w:rsid w:val="0004284E"/>
    <w:rsid w:val="00050894"/>
    <w:rsid w:val="00050AC3"/>
    <w:rsid w:val="00051F66"/>
    <w:rsid w:val="0005265A"/>
    <w:rsid w:val="00053619"/>
    <w:rsid w:val="00057A27"/>
    <w:rsid w:val="000607EB"/>
    <w:rsid w:val="00060C2B"/>
    <w:rsid w:val="00072ECD"/>
    <w:rsid w:val="00075085"/>
    <w:rsid w:val="000769C3"/>
    <w:rsid w:val="00077F71"/>
    <w:rsid w:val="0008472B"/>
    <w:rsid w:val="00085E8B"/>
    <w:rsid w:val="0009262E"/>
    <w:rsid w:val="00096413"/>
    <w:rsid w:val="000A490B"/>
    <w:rsid w:val="000A4B2C"/>
    <w:rsid w:val="000B7085"/>
    <w:rsid w:val="000B7421"/>
    <w:rsid w:val="000C761C"/>
    <w:rsid w:val="000C7764"/>
    <w:rsid w:val="000D22BE"/>
    <w:rsid w:val="000E2492"/>
    <w:rsid w:val="000E665A"/>
    <w:rsid w:val="000F13F0"/>
    <w:rsid w:val="000F1F34"/>
    <w:rsid w:val="000F2C3F"/>
    <w:rsid w:val="000F31E1"/>
    <w:rsid w:val="00100DA7"/>
    <w:rsid w:val="00101393"/>
    <w:rsid w:val="00106155"/>
    <w:rsid w:val="00110789"/>
    <w:rsid w:val="00111E0A"/>
    <w:rsid w:val="00113B8D"/>
    <w:rsid w:val="00115B8F"/>
    <w:rsid w:val="00115E67"/>
    <w:rsid w:val="00120924"/>
    <w:rsid w:val="00131793"/>
    <w:rsid w:val="001341D1"/>
    <w:rsid w:val="00137A5D"/>
    <w:rsid w:val="00147016"/>
    <w:rsid w:val="00150499"/>
    <w:rsid w:val="0015169D"/>
    <w:rsid w:val="00154EDA"/>
    <w:rsid w:val="00161CC8"/>
    <w:rsid w:val="00163051"/>
    <w:rsid w:val="0017447A"/>
    <w:rsid w:val="001845DC"/>
    <w:rsid w:val="001864D1"/>
    <w:rsid w:val="001A0AFC"/>
    <w:rsid w:val="001A0F20"/>
    <w:rsid w:val="001A1285"/>
    <w:rsid w:val="001B6076"/>
    <w:rsid w:val="001C09AF"/>
    <w:rsid w:val="001D1BC9"/>
    <w:rsid w:val="001E54C0"/>
    <w:rsid w:val="001E79D3"/>
    <w:rsid w:val="001F2359"/>
    <w:rsid w:val="00205C0E"/>
    <w:rsid w:val="00216383"/>
    <w:rsid w:val="00216721"/>
    <w:rsid w:val="00236063"/>
    <w:rsid w:val="00236B05"/>
    <w:rsid w:val="002412B4"/>
    <w:rsid w:val="00242C1A"/>
    <w:rsid w:val="00242DE5"/>
    <w:rsid w:val="00243ED3"/>
    <w:rsid w:val="002536BA"/>
    <w:rsid w:val="00261488"/>
    <w:rsid w:val="002637CF"/>
    <w:rsid w:val="00266051"/>
    <w:rsid w:val="00273869"/>
    <w:rsid w:val="00275ED1"/>
    <w:rsid w:val="00276FA7"/>
    <w:rsid w:val="00281AE2"/>
    <w:rsid w:val="00284ECB"/>
    <w:rsid w:val="00291295"/>
    <w:rsid w:val="00293161"/>
    <w:rsid w:val="00295AD3"/>
    <w:rsid w:val="00296057"/>
    <w:rsid w:val="002B23C6"/>
    <w:rsid w:val="002B46B5"/>
    <w:rsid w:val="002D242C"/>
    <w:rsid w:val="002D282C"/>
    <w:rsid w:val="002D6328"/>
    <w:rsid w:val="002E05DC"/>
    <w:rsid w:val="002E20C4"/>
    <w:rsid w:val="002E4ED4"/>
    <w:rsid w:val="002E6123"/>
    <w:rsid w:val="002E639F"/>
    <w:rsid w:val="002F139B"/>
    <w:rsid w:val="00311391"/>
    <w:rsid w:val="00315CBD"/>
    <w:rsid w:val="003170C6"/>
    <w:rsid w:val="00320F0B"/>
    <w:rsid w:val="00321239"/>
    <w:rsid w:val="00335BAC"/>
    <w:rsid w:val="00336437"/>
    <w:rsid w:val="003522DA"/>
    <w:rsid w:val="003531B2"/>
    <w:rsid w:val="00353A7A"/>
    <w:rsid w:val="00356119"/>
    <w:rsid w:val="00364A1B"/>
    <w:rsid w:val="00373D63"/>
    <w:rsid w:val="00391DD1"/>
    <w:rsid w:val="003935B7"/>
    <w:rsid w:val="003945DE"/>
    <w:rsid w:val="003A7072"/>
    <w:rsid w:val="003B0564"/>
    <w:rsid w:val="003B3AE0"/>
    <w:rsid w:val="003B3DE6"/>
    <w:rsid w:val="003B5A8B"/>
    <w:rsid w:val="003D16F2"/>
    <w:rsid w:val="003E1C35"/>
    <w:rsid w:val="003E5F3C"/>
    <w:rsid w:val="003F3AD5"/>
    <w:rsid w:val="0040147F"/>
    <w:rsid w:val="0040164A"/>
    <w:rsid w:val="00407D95"/>
    <w:rsid w:val="004167F0"/>
    <w:rsid w:val="00434CA5"/>
    <w:rsid w:val="004406BB"/>
    <w:rsid w:val="004547B4"/>
    <w:rsid w:val="00456BB6"/>
    <w:rsid w:val="0046419D"/>
    <w:rsid w:val="00465604"/>
    <w:rsid w:val="004728F9"/>
    <w:rsid w:val="004823A6"/>
    <w:rsid w:val="004838CB"/>
    <w:rsid w:val="00485DBA"/>
    <w:rsid w:val="0048633F"/>
    <w:rsid w:val="004914F1"/>
    <w:rsid w:val="0049659C"/>
    <w:rsid w:val="004C6E11"/>
    <w:rsid w:val="004D4F87"/>
    <w:rsid w:val="004D77B3"/>
    <w:rsid w:val="004E41A9"/>
    <w:rsid w:val="004F467D"/>
    <w:rsid w:val="005102D6"/>
    <w:rsid w:val="0051594E"/>
    <w:rsid w:val="005162FA"/>
    <w:rsid w:val="00522AAB"/>
    <w:rsid w:val="0052554A"/>
    <w:rsid w:val="00531FBA"/>
    <w:rsid w:val="005332E5"/>
    <w:rsid w:val="00533F5B"/>
    <w:rsid w:val="00536D59"/>
    <w:rsid w:val="005378F5"/>
    <w:rsid w:val="005420C5"/>
    <w:rsid w:val="00543C0C"/>
    <w:rsid w:val="00544497"/>
    <w:rsid w:val="00547105"/>
    <w:rsid w:val="00555FDA"/>
    <w:rsid w:val="00566A07"/>
    <w:rsid w:val="00571746"/>
    <w:rsid w:val="00572F90"/>
    <w:rsid w:val="00580B92"/>
    <w:rsid w:val="005815C5"/>
    <w:rsid w:val="0058466F"/>
    <w:rsid w:val="00596263"/>
    <w:rsid w:val="005A0B92"/>
    <w:rsid w:val="005A56E8"/>
    <w:rsid w:val="005B1F46"/>
    <w:rsid w:val="005B3879"/>
    <w:rsid w:val="005C2BD0"/>
    <w:rsid w:val="005C65E8"/>
    <w:rsid w:val="005D200D"/>
    <w:rsid w:val="005E454B"/>
    <w:rsid w:val="005E467B"/>
    <w:rsid w:val="00603184"/>
    <w:rsid w:val="00611F5B"/>
    <w:rsid w:val="0061234C"/>
    <w:rsid w:val="00614338"/>
    <w:rsid w:val="006177CE"/>
    <w:rsid w:val="00624B44"/>
    <w:rsid w:val="006252C9"/>
    <w:rsid w:val="0062541E"/>
    <w:rsid w:val="00632242"/>
    <w:rsid w:val="00632CB1"/>
    <w:rsid w:val="006363C2"/>
    <w:rsid w:val="0065092C"/>
    <w:rsid w:val="0066056F"/>
    <w:rsid w:val="00663E64"/>
    <w:rsid w:val="006663F7"/>
    <w:rsid w:val="0066686F"/>
    <w:rsid w:val="00667A20"/>
    <w:rsid w:val="00674EA7"/>
    <w:rsid w:val="0067709C"/>
    <w:rsid w:val="00690C95"/>
    <w:rsid w:val="00693147"/>
    <w:rsid w:val="006A0A1C"/>
    <w:rsid w:val="006A7C00"/>
    <w:rsid w:val="006B1C32"/>
    <w:rsid w:val="006B20AF"/>
    <w:rsid w:val="006B348C"/>
    <w:rsid w:val="006C286E"/>
    <w:rsid w:val="006C4E82"/>
    <w:rsid w:val="006D75EC"/>
    <w:rsid w:val="006E0A40"/>
    <w:rsid w:val="006E673C"/>
    <w:rsid w:val="006F1CB4"/>
    <w:rsid w:val="006F59ED"/>
    <w:rsid w:val="00702E52"/>
    <w:rsid w:val="00705DBB"/>
    <w:rsid w:val="00706848"/>
    <w:rsid w:val="00706ADF"/>
    <w:rsid w:val="0071235D"/>
    <w:rsid w:val="0071395C"/>
    <w:rsid w:val="00715E24"/>
    <w:rsid w:val="00735D4F"/>
    <w:rsid w:val="00737B40"/>
    <w:rsid w:val="00741D97"/>
    <w:rsid w:val="00746AFD"/>
    <w:rsid w:val="00752622"/>
    <w:rsid w:val="00753892"/>
    <w:rsid w:val="00762441"/>
    <w:rsid w:val="00765D3F"/>
    <w:rsid w:val="00771694"/>
    <w:rsid w:val="0077172D"/>
    <w:rsid w:val="00773840"/>
    <w:rsid w:val="00787E44"/>
    <w:rsid w:val="007A326D"/>
    <w:rsid w:val="007A3F8F"/>
    <w:rsid w:val="007A4041"/>
    <w:rsid w:val="007A6A6E"/>
    <w:rsid w:val="007B069D"/>
    <w:rsid w:val="007B5744"/>
    <w:rsid w:val="007C512B"/>
    <w:rsid w:val="007D75D7"/>
    <w:rsid w:val="007D78AC"/>
    <w:rsid w:val="007F5070"/>
    <w:rsid w:val="007F527A"/>
    <w:rsid w:val="00805210"/>
    <w:rsid w:val="00805765"/>
    <w:rsid w:val="008116C2"/>
    <w:rsid w:val="00812BD4"/>
    <w:rsid w:val="008136E7"/>
    <w:rsid w:val="0082169B"/>
    <w:rsid w:val="00821B85"/>
    <w:rsid w:val="00823734"/>
    <w:rsid w:val="00827F55"/>
    <w:rsid w:val="00834206"/>
    <w:rsid w:val="00837EA5"/>
    <w:rsid w:val="008407E1"/>
    <w:rsid w:val="00845526"/>
    <w:rsid w:val="0084670E"/>
    <w:rsid w:val="00857B2F"/>
    <w:rsid w:val="00862C00"/>
    <w:rsid w:val="0087353B"/>
    <w:rsid w:val="00882356"/>
    <w:rsid w:val="00886069"/>
    <w:rsid w:val="00886EF5"/>
    <w:rsid w:val="00893CDF"/>
    <w:rsid w:val="008A5052"/>
    <w:rsid w:val="008B036B"/>
    <w:rsid w:val="008B45B8"/>
    <w:rsid w:val="008B7198"/>
    <w:rsid w:val="008B77D5"/>
    <w:rsid w:val="008C0C14"/>
    <w:rsid w:val="008C13F8"/>
    <w:rsid w:val="008C2D01"/>
    <w:rsid w:val="008D1530"/>
    <w:rsid w:val="008D22A4"/>
    <w:rsid w:val="008D2BA7"/>
    <w:rsid w:val="008D4D0B"/>
    <w:rsid w:val="008E32F4"/>
    <w:rsid w:val="008F23B3"/>
    <w:rsid w:val="008F4F4D"/>
    <w:rsid w:val="008F51C7"/>
    <w:rsid w:val="009064C6"/>
    <w:rsid w:val="0092513B"/>
    <w:rsid w:val="00931086"/>
    <w:rsid w:val="0094107E"/>
    <w:rsid w:val="009535EE"/>
    <w:rsid w:val="00953B5A"/>
    <w:rsid w:val="009545FD"/>
    <w:rsid w:val="00961F41"/>
    <w:rsid w:val="00972612"/>
    <w:rsid w:val="00972DEF"/>
    <w:rsid w:val="00984990"/>
    <w:rsid w:val="00984D75"/>
    <w:rsid w:val="00991445"/>
    <w:rsid w:val="00991AA1"/>
    <w:rsid w:val="009A5C3C"/>
    <w:rsid w:val="009B5F3F"/>
    <w:rsid w:val="009B7D1C"/>
    <w:rsid w:val="009C5181"/>
    <w:rsid w:val="009D0BAC"/>
    <w:rsid w:val="009D1A77"/>
    <w:rsid w:val="009D5C7D"/>
    <w:rsid w:val="009E68B8"/>
    <w:rsid w:val="009F10C8"/>
    <w:rsid w:val="009F629B"/>
    <w:rsid w:val="00A031E6"/>
    <w:rsid w:val="00A061CA"/>
    <w:rsid w:val="00A0624C"/>
    <w:rsid w:val="00A13006"/>
    <w:rsid w:val="00A16434"/>
    <w:rsid w:val="00A1699E"/>
    <w:rsid w:val="00A302E3"/>
    <w:rsid w:val="00A37FFD"/>
    <w:rsid w:val="00A42FC5"/>
    <w:rsid w:val="00A531C1"/>
    <w:rsid w:val="00A5554C"/>
    <w:rsid w:val="00A6256B"/>
    <w:rsid w:val="00A7026D"/>
    <w:rsid w:val="00A71076"/>
    <w:rsid w:val="00A7510F"/>
    <w:rsid w:val="00A81E73"/>
    <w:rsid w:val="00A84CAE"/>
    <w:rsid w:val="00A93533"/>
    <w:rsid w:val="00A9703C"/>
    <w:rsid w:val="00A97E08"/>
    <w:rsid w:val="00AA096D"/>
    <w:rsid w:val="00AA0DA9"/>
    <w:rsid w:val="00AA2CC0"/>
    <w:rsid w:val="00AA4A9E"/>
    <w:rsid w:val="00AA70FF"/>
    <w:rsid w:val="00AC18DD"/>
    <w:rsid w:val="00AC2C73"/>
    <w:rsid w:val="00AC51CE"/>
    <w:rsid w:val="00AC7B69"/>
    <w:rsid w:val="00AD2EA8"/>
    <w:rsid w:val="00AD4901"/>
    <w:rsid w:val="00AE09DF"/>
    <w:rsid w:val="00AE0D9E"/>
    <w:rsid w:val="00AF16AC"/>
    <w:rsid w:val="00AF2ADA"/>
    <w:rsid w:val="00AF3788"/>
    <w:rsid w:val="00AF483B"/>
    <w:rsid w:val="00B0178B"/>
    <w:rsid w:val="00B05349"/>
    <w:rsid w:val="00B07157"/>
    <w:rsid w:val="00B167E9"/>
    <w:rsid w:val="00B211F0"/>
    <w:rsid w:val="00B22983"/>
    <w:rsid w:val="00B25ED2"/>
    <w:rsid w:val="00B30649"/>
    <w:rsid w:val="00B3373D"/>
    <w:rsid w:val="00B3376A"/>
    <w:rsid w:val="00B36A6B"/>
    <w:rsid w:val="00B4200A"/>
    <w:rsid w:val="00B42CC2"/>
    <w:rsid w:val="00B5017F"/>
    <w:rsid w:val="00B50BF9"/>
    <w:rsid w:val="00B51202"/>
    <w:rsid w:val="00B51223"/>
    <w:rsid w:val="00B5765A"/>
    <w:rsid w:val="00B630F2"/>
    <w:rsid w:val="00B66B6E"/>
    <w:rsid w:val="00B76873"/>
    <w:rsid w:val="00B81F23"/>
    <w:rsid w:val="00B8615E"/>
    <w:rsid w:val="00B94676"/>
    <w:rsid w:val="00BA1B2E"/>
    <w:rsid w:val="00BB1A49"/>
    <w:rsid w:val="00BB1D27"/>
    <w:rsid w:val="00BB3C13"/>
    <w:rsid w:val="00BB3EB1"/>
    <w:rsid w:val="00BB4326"/>
    <w:rsid w:val="00BB668B"/>
    <w:rsid w:val="00BB66F1"/>
    <w:rsid w:val="00BB6E88"/>
    <w:rsid w:val="00BC0CD5"/>
    <w:rsid w:val="00BC6C19"/>
    <w:rsid w:val="00BC7F10"/>
    <w:rsid w:val="00BE20DE"/>
    <w:rsid w:val="00BE6E65"/>
    <w:rsid w:val="00BF12E6"/>
    <w:rsid w:val="00BF370F"/>
    <w:rsid w:val="00BF4F39"/>
    <w:rsid w:val="00C04679"/>
    <w:rsid w:val="00C13318"/>
    <w:rsid w:val="00C1525D"/>
    <w:rsid w:val="00C209D4"/>
    <w:rsid w:val="00C218B5"/>
    <w:rsid w:val="00C331DE"/>
    <w:rsid w:val="00C365C2"/>
    <w:rsid w:val="00C40138"/>
    <w:rsid w:val="00C406C4"/>
    <w:rsid w:val="00C42B8E"/>
    <w:rsid w:val="00C437E7"/>
    <w:rsid w:val="00C52089"/>
    <w:rsid w:val="00C70E46"/>
    <w:rsid w:val="00C75EAF"/>
    <w:rsid w:val="00C81F76"/>
    <w:rsid w:val="00CB0275"/>
    <w:rsid w:val="00CB3E74"/>
    <w:rsid w:val="00CB59AE"/>
    <w:rsid w:val="00CB75FA"/>
    <w:rsid w:val="00CC5C2E"/>
    <w:rsid w:val="00CD0199"/>
    <w:rsid w:val="00CD0D8F"/>
    <w:rsid w:val="00CE0351"/>
    <w:rsid w:val="00CE4073"/>
    <w:rsid w:val="00D14F7A"/>
    <w:rsid w:val="00D30485"/>
    <w:rsid w:val="00D311AA"/>
    <w:rsid w:val="00D55632"/>
    <w:rsid w:val="00D56E57"/>
    <w:rsid w:val="00D77F6B"/>
    <w:rsid w:val="00D8278A"/>
    <w:rsid w:val="00D92362"/>
    <w:rsid w:val="00D92F6A"/>
    <w:rsid w:val="00DA4BA5"/>
    <w:rsid w:val="00DB0943"/>
    <w:rsid w:val="00DB4222"/>
    <w:rsid w:val="00DC3B72"/>
    <w:rsid w:val="00DC7799"/>
    <w:rsid w:val="00DF057B"/>
    <w:rsid w:val="00DF5E5A"/>
    <w:rsid w:val="00DF69DB"/>
    <w:rsid w:val="00E039F3"/>
    <w:rsid w:val="00E05C79"/>
    <w:rsid w:val="00E143F3"/>
    <w:rsid w:val="00E30136"/>
    <w:rsid w:val="00E32C9E"/>
    <w:rsid w:val="00E3663D"/>
    <w:rsid w:val="00E40CFC"/>
    <w:rsid w:val="00E41052"/>
    <w:rsid w:val="00E458FF"/>
    <w:rsid w:val="00E56B7B"/>
    <w:rsid w:val="00E572D6"/>
    <w:rsid w:val="00E618F0"/>
    <w:rsid w:val="00E63697"/>
    <w:rsid w:val="00E711E1"/>
    <w:rsid w:val="00E71DF4"/>
    <w:rsid w:val="00E74AA0"/>
    <w:rsid w:val="00E7659E"/>
    <w:rsid w:val="00E8177A"/>
    <w:rsid w:val="00E85073"/>
    <w:rsid w:val="00E8616B"/>
    <w:rsid w:val="00E96185"/>
    <w:rsid w:val="00E97B0E"/>
    <w:rsid w:val="00EA2B85"/>
    <w:rsid w:val="00EC1236"/>
    <w:rsid w:val="00EC3041"/>
    <w:rsid w:val="00EC7083"/>
    <w:rsid w:val="00EE3BEC"/>
    <w:rsid w:val="00EE6624"/>
    <w:rsid w:val="00EF39C2"/>
    <w:rsid w:val="00EF5C43"/>
    <w:rsid w:val="00F00D95"/>
    <w:rsid w:val="00F011E5"/>
    <w:rsid w:val="00F050CB"/>
    <w:rsid w:val="00F1687B"/>
    <w:rsid w:val="00F206A0"/>
    <w:rsid w:val="00F224B0"/>
    <w:rsid w:val="00F35C7E"/>
    <w:rsid w:val="00F36586"/>
    <w:rsid w:val="00F40913"/>
    <w:rsid w:val="00F40D03"/>
    <w:rsid w:val="00F64045"/>
    <w:rsid w:val="00F676C8"/>
    <w:rsid w:val="00F70064"/>
    <w:rsid w:val="00F763D2"/>
    <w:rsid w:val="00F8429E"/>
    <w:rsid w:val="00F861FB"/>
    <w:rsid w:val="00F8659B"/>
    <w:rsid w:val="00F94B1C"/>
    <w:rsid w:val="00F95D96"/>
    <w:rsid w:val="00FA4180"/>
    <w:rsid w:val="00FB40C6"/>
    <w:rsid w:val="00FB5ECF"/>
    <w:rsid w:val="00FB655E"/>
    <w:rsid w:val="00FC2CBB"/>
    <w:rsid w:val="00FC7A5F"/>
    <w:rsid w:val="00FD354E"/>
    <w:rsid w:val="00FD5B19"/>
    <w:rsid w:val="00FE417B"/>
    <w:rsid w:val="00FE5B75"/>
    <w:rsid w:val="00FE5FA5"/>
    <w:rsid w:val="00FE6792"/>
    <w:rsid w:val="00FF07E1"/>
    <w:rsid w:val="00FF22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FD5B9"/>
  <w15:chartTrackingRefBased/>
  <w15:docId w15:val="{ED7F930C-8C90-4494-82A1-E7BAC3EA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353B"/>
    <w:pPr>
      <w:bidi/>
    </w:pPr>
    <w:rPr>
      <w:sz w:val="24"/>
      <w:szCs w:val="24"/>
    </w:rPr>
  </w:style>
  <w:style w:type="paragraph" w:styleId="Heading1">
    <w:name w:val="heading 1"/>
    <w:basedOn w:val="Normal"/>
    <w:next w:val="Normal"/>
    <w:qFormat/>
    <w:rsid w:val="000D22BE"/>
    <w:pPr>
      <w:keepNext/>
      <w:outlineLvl w:val="0"/>
    </w:pPr>
    <w:rPr>
      <w:rFonts w:cs="B Badr"/>
      <w:b/>
      <w:bCs/>
      <w:sz w:val="22"/>
      <w:szCs w:val="22"/>
      <w:lang w:bidi="fa-IR"/>
    </w:rPr>
  </w:style>
  <w:style w:type="paragraph" w:styleId="Heading4">
    <w:name w:val="heading 4"/>
    <w:basedOn w:val="Normal"/>
    <w:next w:val="Normal"/>
    <w:qFormat/>
    <w:rsid w:val="000D22BE"/>
    <w:pPr>
      <w:keepNext/>
      <w:outlineLvl w:val="3"/>
    </w:pPr>
    <w:rPr>
      <w:rFonts w:cs="B Lotus"/>
      <w:b/>
      <w:bCs/>
      <w:sz w:val="20"/>
      <w:szCs w:val="20"/>
      <w:lang w:bidi="fa-I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353B"/>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B76873"/>
    <w:pPr>
      <w:tabs>
        <w:tab w:val="center" w:pos="4153"/>
        <w:tab w:val="right" w:pos="8306"/>
      </w:tabs>
    </w:pPr>
    <w:rPr>
      <w:lang w:val="x-none" w:eastAsia="x-none" w:bidi="fa-IR"/>
    </w:rPr>
  </w:style>
  <w:style w:type="character" w:styleId="PageNumber">
    <w:name w:val="page number"/>
    <w:basedOn w:val="DefaultParagraphFont"/>
    <w:rsid w:val="00B76873"/>
  </w:style>
  <w:style w:type="paragraph" w:styleId="Title">
    <w:name w:val="Title"/>
    <w:basedOn w:val="Normal"/>
    <w:link w:val="TitleChar"/>
    <w:qFormat/>
    <w:rsid w:val="00735D4F"/>
    <w:pPr>
      <w:jc w:val="center"/>
    </w:pPr>
    <w:rPr>
      <w:b/>
      <w:bCs/>
      <w:sz w:val="36"/>
      <w:szCs w:val="36"/>
      <w:lang w:val="x-none" w:eastAsia="x-none" w:bidi="fa-IR"/>
    </w:rPr>
  </w:style>
  <w:style w:type="paragraph" w:styleId="Subtitle">
    <w:name w:val="Subtitle"/>
    <w:basedOn w:val="Normal"/>
    <w:link w:val="SubtitleChar"/>
    <w:qFormat/>
    <w:rsid w:val="00735D4F"/>
    <w:pPr>
      <w:jc w:val="center"/>
    </w:pPr>
    <w:rPr>
      <w:sz w:val="28"/>
      <w:szCs w:val="28"/>
      <w:lang w:val="x-none" w:eastAsia="x-none" w:bidi="fa-IR"/>
    </w:rPr>
  </w:style>
  <w:style w:type="paragraph" w:styleId="Header">
    <w:name w:val="header"/>
    <w:basedOn w:val="Normal"/>
    <w:link w:val="HeaderChar"/>
    <w:rsid w:val="00C218B5"/>
    <w:pPr>
      <w:tabs>
        <w:tab w:val="center" w:pos="4680"/>
        <w:tab w:val="right" w:pos="9360"/>
      </w:tabs>
    </w:pPr>
    <w:rPr>
      <w:lang w:val="x-none" w:eastAsia="x-none" w:bidi="fa-IR"/>
    </w:rPr>
  </w:style>
  <w:style w:type="character" w:customStyle="1" w:styleId="HeaderChar">
    <w:name w:val="Header Char"/>
    <w:link w:val="Header"/>
    <w:rsid w:val="00C218B5"/>
    <w:rPr>
      <w:sz w:val="24"/>
      <w:szCs w:val="24"/>
    </w:rPr>
  </w:style>
  <w:style w:type="character" w:customStyle="1" w:styleId="FooterChar">
    <w:name w:val="Footer Char"/>
    <w:link w:val="Footer"/>
    <w:uiPriority w:val="99"/>
    <w:rsid w:val="00C42B8E"/>
    <w:rPr>
      <w:sz w:val="24"/>
      <w:szCs w:val="24"/>
    </w:rPr>
  </w:style>
  <w:style w:type="character" w:customStyle="1" w:styleId="TitleChar">
    <w:name w:val="Title Char"/>
    <w:link w:val="Title"/>
    <w:rsid w:val="00CB59AE"/>
    <w:rPr>
      <w:rFonts w:cs="B Zar"/>
      <w:b/>
      <w:bCs/>
      <w:sz w:val="36"/>
      <w:szCs w:val="36"/>
    </w:rPr>
  </w:style>
  <w:style w:type="character" w:customStyle="1" w:styleId="SubtitleChar">
    <w:name w:val="Subtitle Char"/>
    <w:link w:val="Subtitle"/>
    <w:rsid w:val="00CB59AE"/>
    <w:rPr>
      <w:rFonts w:cs="B Zar"/>
      <w:sz w:val="28"/>
      <w:szCs w:val="28"/>
    </w:rPr>
  </w:style>
  <w:style w:type="character" w:styleId="Emphasis">
    <w:name w:val="Emphasis"/>
    <w:qFormat/>
    <w:rsid w:val="00100DA7"/>
    <w:rPr>
      <w:i/>
      <w:iCs/>
    </w:rPr>
  </w:style>
  <w:style w:type="paragraph" w:styleId="ListParagraph">
    <w:name w:val="List Paragraph"/>
    <w:basedOn w:val="Normal"/>
    <w:uiPriority w:val="34"/>
    <w:qFormat/>
    <w:rsid w:val="002D6328"/>
    <w:pPr>
      <w:ind w:left="720"/>
      <w:contextualSpacing/>
    </w:pPr>
    <w:rPr>
      <w:rFonts w:cs="B Nazanin"/>
      <w:sz w:val="28"/>
      <w:szCs w:val="28"/>
      <w:lang w:bidi="fa-IR"/>
    </w:rPr>
  </w:style>
  <w:style w:type="character" w:styleId="Hyperlink">
    <w:name w:val="Hyperlink"/>
    <w:rsid w:val="00060C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42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ishineh.irandoc.ac.i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IslamicAzadUniversityCentral\IslamicAzadUniversityCentra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F4679FDF4E43F08B88E878E14A8A65"/>
        <w:category>
          <w:name w:val="General"/>
          <w:gallery w:val="placeholder"/>
        </w:category>
        <w:types>
          <w:type w:val="bbPlcHdr"/>
        </w:types>
        <w:behaviors>
          <w:behavior w:val="content"/>
        </w:behaviors>
        <w:guid w:val="{49802C37-4D18-4F0C-AD81-C18136237214}"/>
      </w:docPartPr>
      <w:docPartBody>
        <w:p w:rsidR="00000000" w:rsidRDefault="000F5931" w:rsidP="000F5931">
          <w:pPr>
            <w:pStyle w:val="55F4679FDF4E43F08B88E878E14A8A65"/>
          </w:pPr>
          <w:r w:rsidRPr="00795342">
            <w:rPr>
              <w:rStyle w:val="PlaceholderText"/>
            </w:rPr>
            <w:t xml:space="preserve"> </w:t>
          </w:r>
        </w:p>
      </w:docPartBody>
    </w:docPart>
    <w:docPart>
      <w:docPartPr>
        <w:name w:val="9AE5B7EE960D4715A8BE58A33BB28A6F"/>
        <w:category>
          <w:name w:val="General"/>
          <w:gallery w:val="placeholder"/>
        </w:category>
        <w:types>
          <w:type w:val="bbPlcHdr"/>
        </w:types>
        <w:behaviors>
          <w:behavior w:val="content"/>
        </w:behaviors>
        <w:guid w:val="{E137876B-B34E-441E-9E2A-34CE8EEDEBFD}"/>
      </w:docPartPr>
      <w:docPartBody>
        <w:p w:rsidR="00000000" w:rsidRDefault="000F5931" w:rsidP="000F5931">
          <w:pPr>
            <w:pStyle w:val="9AE5B7EE960D4715A8BE58A33BB28A6F"/>
          </w:pPr>
          <w:r w:rsidRPr="00795342">
            <w:rPr>
              <w:rStyle w:val="PlaceholderText"/>
            </w:rPr>
            <w:t xml:space="preserve"> </w:t>
          </w:r>
        </w:p>
      </w:docPartBody>
    </w:docPart>
    <w:docPart>
      <w:docPartPr>
        <w:name w:val="08B0684958F0414C8503B1D1AA96D68E"/>
        <w:category>
          <w:name w:val="General"/>
          <w:gallery w:val="placeholder"/>
        </w:category>
        <w:types>
          <w:type w:val="bbPlcHdr"/>
        </w:types>
        <w:behaviors>
          <w:behavior w:val="content"/>
        </w:behaviors>
        <w:guid w:val="{B581F58C-5343-49F2-9C3D-6D4A3EA6FF2C}"/>
      </w:docPartPr>
      <w:docPartBody>
        <w:p w:rsidR="00000000" w:rsidRDefault="000F5931" w:rsidP="000F5931">
          <w:pPr>
            <w:pStyle w:val="08B0684958F0414C8503B1D1AA96D68E"/>
          </w:pPr>
          <w:r w:rsidRPr="00795342">
            <w:rPr>
              <w:rStyle w:val="PlaceholderText"/>
            </w:rPr>
            <w:t xml:space="preserve"> </w:t>
          </w:r>
        </w:p>
      </w:docPartBody>
    </w:docPart>
    <w:docPart>
      <w:docPartPr>
        <w:name w:val="BEA5D3F8890C4D00B37EBEEEC60ABE9B"/>
        <w:category>
          <w:name w:val="General"/>
          <w:gallery w:val="placeholder"/>
        </w:category>
        <w:types>
          <w:type w:val="bbPlcHdr"/>
        </w:types>
        <w:behaviors>
          <w:behavior w:val="content"/>
        </w:behaviors>
        <w:guid w:val="{7A3E1805-CE32-4E13-83BA-C31D0B62930E}"/>
      </w:docPartPr>
      <w:docPartBody>
        <w:p w:rsidR="00000000" w:rsidRDefault="000F5931" w:rsidP="000F5931">
          <w:pPr>
            <w:pStyle w:val="BEA5D3F8890C4D00B37EBEEEC60ABE9B"/>
          </w:pPr>
          <w:r w:rsidRPr="00795342">
            <w:rPr>
              <w:rStyle w:val="PlaceholderText"/>
            </w:rPr>
            <w:t xml:space="preserve"> </w:t>
          </w:r>
        </w:p>
      </w:docPartBody>
    </w:docPart>
    <w:docPart>
      <w:docPartPr>
        <w:name w:val="48D87E2FDD754461A12B7C4BF07A26E6"/>
        <w:category>
          <w:name w:val="General"/>
          <w:gallery w:val="placeholder"/>
        </w:category>
        <w:types>
          <w:type w:val="bbPlcHdr"/>
        </w:types>
        <w:behaviors>
          <w:behavior w:val="content"/>
        </w:behaviors>
        <w:guid w:val="{454922B7-CDF3-4251-B664-9B4A33A559E7}"/>
      </w:docPartPr>
      <w:docPartBody>
        <w:p w:rsidR="00000000" w:rsidRDefault="000F5931" w:rsidP="000F5931">
          <w:pPr>
            <w:pStyle w:val="48D87E2FDD754461A12B7C4BF07A26E6"/>
          </w:pPr>
          <w:r w:rsidRPr="00795342">
            <w:rPr>
              <w:rStyle w:val="PlaceholderText"/>
            </w:rPr>
            <w:t xml:space="preserve"> </w:t>
          </w:r>
        </w:p>
      </w:docPartBody>
    </w:docPart>
    <w:docPart>
      <w:docPartPr>
        <w:name w:val="F603E6A1E6DF402094FB44BDDF450AA1"/>
        <w:category>
          <w:name w:val="General"/>
          <w:gallery w:val="placeholder"/>
        </w:category>
        <w:types>
          <w:type w:val="bbPlcHdr"/>
        </w:types>
        <w:behaviors>
          <w:behavior w:val="content"/>
        </w:behaviors>
        <w:guid w:val="{B825D4DF-244B-431D-A50B-7C3188044DB3}"/>
      </w:docPartPr>
      <w:docPartBody>
        <w:p w:rsidR="00000000" w:rsidRDefault="000F5931" w:rsidP="000F5931">
          <w:pPr>
            <w:pStyle w:val="F603E6A1E6DF402094FB44BDDF450AA1"/>
          </w:pPr>
          <w:r w:rsidRPr="00795342">
            <w:rPr>
              <w:rStyle w:val="PlaceholderText"/>
            </w:rPr>
            <w:t xml:space="preserve"> </w:t>
          </w:r>
        </w:p>
      </w:docPartBody>
    </w:docPart>
    <w:docPart>
      <w:docPartPr>
        <w:name w:val="9DAB183F415346DFA1A94B31644EEF6D"/>
        <w:category>
          <w:name w:val="General"/>
          <w:gallery w:val="placeholder"/>
        </w:category>
        <w:types>
          <w:type w:val="bbPlcHdr"/>
        </w:types>
        <w:behaviors>
          <w:behavior w:val="content"/>
        </w:behaviors>
        <w:guid w:val="{88399320-4C4D-4D60-A8B7-2CAC6E6A2B2D}"/>
      </w:docPartPr>
      <w:docPartBody>
        <w:p w:rsidR="00000000" w:rsidRDefault="000F5931" w:rsidP="000F5931">
          <w:pPr>
            <w:pStyle w:val="9DAB183F415346DFA1A94B31644EEF6D"/>
          </w:pPr>
          <w:r w:rsidRPr="00795342">
            <w:rPr>
              <w:rStyle w:val="PlaceholderText"/>
            </w:rPr>
            <w:t xml:space="preserve"> </w:t>
          </w:r>
        </w:p>
      </w:docPartBody>
    </w:docPart>
    <w:docPart>
      <w:docPartPr>
        <w:name w:val="0AE70E4713804874BB9AF8F6D386B1F9"/>
        <w:category>
          <w:name w:val="General"/>
          <w:gallery w:val="placeholder"/>
        </w:category>
        <w:types>
          <w:type w:val="bbPlcHdr"/>
        </w:types>
        <w:behaviors>
          <w:behavior w:val="content"/>
        </w:behaviors>
        <w:guid w:val="{0A988665-A7E1-4271-ACD0-90B86563AB8B}"/>
      </w:docPartPr>
      <w:docPartBody>
        <w:p w:rsidR="00000000" w:rsidRDefault="000F5931" w:rsidP="000F5931">
          <w:pPr>
            <w:pStyle w:val="0AE70E4713804874BB9AF8F6D386B1F9"/>
          </w:pPr>
          <w:r w:rsidRPr="00795342">
            <w:rPr>
              <w:rStyle w:val="PlaceholderText"/>
            </w:rPr>
            <w:t xml:space="preserve"> </w:t>
          </w:r>
        </w:p>
      </w:docPartBody>
    </w:docPart>
    <w:docPart>
      <w:docPartPr>
        <w:name w:val="8D1B0467A2DB4AB5A6F1FE683D9BE990"/>
        <w:category>
          <w:name w:val="General"/>
          <w:gallery w:val="placeholder"/>
        </w:category>
        <w:types>
          <w:type w:val="bbPlcHdr"/>
        </w:types>
        <w:behaviors>
          <w:behavior w:val="content"/>
        </w:behaviors>
        <w:guid w:val="{3E5BA9D6-1465-4BAF-897C-15C247200FEC}"/>
      </w:docPartPr>
      <w:docPartBody>
        <w:p w:rsidR="00000000" w:rsidRDefault="000F5931" w:rsidP="000F5931">
          <w:pPr>
            <w:pStyle w:val="8D1B0467A2DB4AB5A6F1FE683D9BE990"/>
          </w:pPr>
          <w:r w:rsidRPr="00795342">
            <w:rPr>
              <w:rStyle w:val="PlaceholderText"/>
            </w:rPr>
            <w:t xml:space="preserve"> </w:t>
          </w:r>
        </w:p>
      </w:docPartBody>
    </w:docPart>
    <w:docPart>
      <w:docPartPr>
        <w:name w:val="3A4B6286D90044F487ED6F2EC341E441"/>
        <w:category>
          <w:name w:val="General"/>
          <w:gallery w:val="placeholder"/>
        </w:category>
        <w:types>
          <w:type w:val="bbPlcHdr"/>
        </w:types>
        <w:behaviors>
          <w:behavior w:val="content"/>
        </w:behaviors>
        <w:guid w:val="{2A6F4CB5-038C-4A91-AF0A-FA4564F358BC}"/>
      </w:docPartPr>
      <w:docPartBody>
        <w:p w:rsidR="00000000" w:rsidRDefault="000F5931" w:rsidP="000F5931">
          <w:pPr>
            <w:pStyle w:val="3A4B6286D90044F487ED6F2EC341E441"/>
          </w:pPr>
          <w:r w:rsidRPr="00795342">
            <w:rPr>
              <w:rStyle w:val="PlaceholderText"/>
            </w:rPr>
            <w:t xml:space="preserve"> </w:t>
          </w:r>
        </w:p>
      </w:docPartBody>
    </w:docPart>
    <w:docPart>
      <w:docPartPr>
        <w:name w:val="ECA2E6D39898447DA1A3579B8FC7C529"/>
        <w:category>
          <w:name w:val="General"/>
          <w:gallery w:val="placeholder"/>
        </w:category>
        <w:types>
          <w:type w:val="bbPlcHdr"/>
        </w:types>
        <w:behaviors>
          <w:behavior w:val="content"/>
        </w:behaviors>
        <w:guid w:val="{631A768D-C250-484F-9F25-39756A461286}"/>
      </w:docPartPr>
      <w:docPartBody>
        <w:p w:rsidR="00000000" w:rsidRDefault="000F5931" w:rsidP="000F5931">
          <w:pPr>
            <w:pStyle w:val="ECA2E6D39898447DA1A3579B8FC7C529"/>
          </w:pPr>
          <w:r w:rsidRPr="00795342">
            <w:rPr>
              <w:rStyle w:val="PlaceholderText"/>
            </w:rPr>
            <w:t xml:space="preserve"> </w:t>
          </w:r>
        </w:p>
      </w:docPartBody>
    </w:docPart>
    <w:docPart>
      <w:docPartPr>
        <w:name w:val="7AE4D4BDF969411C8F1538C3EDAA03B8"/>
        <w:category>
          <w:name w:val="General"/>
          <w:gallery w:val="placeholder"/>
        </w:category>
        <w:types>
          <w:type w:val="bbPlcHdr"/>
        </w:types>
        <w:behaviors>
          <w:behavior w:val="content"/>
        </w:behaviors>
        <w:guid w:val="{4AEA7386-4800-4FE5-B220-18AAA0B7D599}"/>
      </w:docPartPr>
      <w:docPartBody>
        <w:p w:rsidR="00000000" w:rsidRDefault="000F5931" w:rsidP="000F5931">
          <w:pPr>
            <w:pStyle w:val="7AE4D4BDF969411C8F1538C3EDAA03B8"/>
          </w:pPr>
          <w:r w:rsidRPr="00795342">
            <w:rPr>
              <w:rStyle w:val="PlaceholderText"/>
            </w:rPr>
            <w:t xml:space="preserve"> </w:t>
          </w:r>
        </w:p>
      </w:docPartBody>
    </w:docPart>
    <w:docPart>
      <w:docPartPr>
        <w:name w:val="64C75A603A614933A7B70C6055C38DD9"/>
        <w:category>
          <w:name w:val="General"/>
          <w:gallery w:val="placeholder"/>
        </w:category>
        <w:types>
          <w:type w:val="bbPlcHdr"/>
        </w:types>
        <w:behaviors>
          <w:behavior w:val="content"/>
        </w:behaviors>
        <w:guid w:val="{1893CE8C-208B-4969-A503-E6193914A8D9}"/>
      </w:docPartPr>
      <w:docPartBody>
        <w:p w:rsidR="00000000" w:rsidRDefault="000F5931" w:rsidP="000F5931">
          <w:pPr>
            <w:pStyle w:val="64C75A603A614933A7B70C6055C38DD9"/>
          </w:pPr>
          <w:r w:rsidRPr="00795342">
            <w:rPr>
              <w:rStyle w:val="PlaceholderText"/>
            </w:rPr>
            <w:t xml:space="preserve"> </w:t>
          </w:r>
        </w:p>
      </w:docPartBody>
    </w:docPart>
    <w:docPart>
      <w:docPartPr>
        <w:name w:val="F5C261563C294A17B66F7CCAD9C948D8"/>
        <w:category>
          <w:name w:val="General"/>
          <w:gallery w:val="placeholder"/>
        </w:category>
        <w:types>
          <w:type w:val="bbPlcHdr"/>
        </w:types>
        <w:behaviors>
          <w:behavior w:val="content"/>
        </w:behaviors>
        <w:guid w:val="{918A3F68-61AE-411F-B57D-2DCADE510075}"/>
      </w:docPartPr>
      <w:docPartBody>
        <w:p w:rsidR="00000000" w:rsidRDefault="000F5931" w:rsidP="000F5931">
          <w:pPr>
            <w:pStyle w:val="F5C261563C294A17B66F7CCAD9C948D8"/>
          </w:pPr>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Bad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WP MathA">
    <w:altName w:val="Symbol"/>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Yagut">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31"/>
    <w:rsid w:val="000878DE"/>
    <w:rsid w:val="000F5931"/>
    <w:rsid w:val="005A56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931"/>
    <w:rPr>
      <w:color w:val="666666"/>
    </w:rPr>
  </w:style>
  <w:style w:type="paragraph" w:customStyle="1" w:styleId="DDB103566B324381A2CCDBFB14C8E55A">
    <w:name w:val="DDB103566B324381A2CCDBFB14C8E55A"/>
    <w:rsid w:val="000F5931"/>
  </w:style>
  <w:style w:type="paragraph" w:customStyle="1" w:styleId="55F4679FDF4E43F08B88E878E14A8A65">
    <w:name w:val="55F4679FDF4E43F08B88E878E14A8A65"/>
    <w:rsid w:val="000F5931"/>
  </w:style>
  <w:style w:type="paragraph" w:customStyle="1" w:styleId="8DB967B354DB4785A38E87A744B9C09E">
    <w:name w:val="8DB967B354DB4785A38E87A744B9C09E"/>
    <w:rsid w:val="000F5931"/>
  </w:style>
  <w:style w:type="paragraph" w:customStyle="1" w:styleId="9AE5B7EE960D4715A8BE58A33BB28A6F">
    <w:name w:val="9AE5B7EE960D4715A8BE58A33BB28A6F"/>
    <w:rsid w:val="000F5931"/>
  </w:style>
  <w:style w:type="paragraph" w:customStyle="1" w:styleId="08B0684958F0414C8503B1D1AA96D68E">
    <w:name w:val="08B0684958F0414C8503B1D1AA96D68E"/>
    <w:rsid w:val="000F5931"/>
  </w:style>
  <w:style w:type="paragraph" w:customStyle="1" w:styleId="BEA5D3F8890C4D00B37EBEEEC60ABE9B">
    <w:name w:val="BEA5D3F8890C4D00B37EBEEEC60ABE9B"/>
    <w:rsid w:val="000F5931"/>
  </w:style>
  <w:style w:type="paragraph" w:customStyle="1" w:styleId="8AF1CDB5FD3B40499090C7DC3A53BB8C">
    <w:name w:val="8AF1CDB5FD3B40499090C7DC3A53BB8C"/>
    <w:rsid w:val="000F5931"/>
  </w:style>
  <w:style w:type="paragraph" w:customStyle="1" w:styleId="BA5884C777A84EB6853E63184F8D2D89">
    <w:name w:val="BA5884C777A84EB6853E63184F8D2D89"/>
    <w:rsid w:val="000F5931"/>
  </w:style>
  <w:style w:type="paragraph" w:customStyle="1" w:styleId="48D87E2FDD754461A12B7C4BF07A26E6">
    <w:name w:val="48D87E2FDD754461A12B7C4BF07A26E6"/>
    <w:rsid w:val="000F5931"/>
  </w:style>
  <w:style w:type="paragraph" w:customStyle="1" w:styleId="F603E6A1E6DF402094FB44BDDF450AA1">
    <w:name w:val="F603E6A1E6DF402094FB44BDDF450AA1"/>
    <w:rsid w:val="000F5931"/>
  </w:style>
  <w:style w:type="paragraph" w:customStyle="1" w:styleId="46A230118621422DB2761766555FB5CC">
    <w:name w:val="46A230118621422DB2761766555FB5CC"/>
    <w:rsid w:val="000F5931"/>
  </w:style>
  <w:style w:type="paragraph" w:customStyle="1" w:styleId="9DAB183F415346DFA1A94B31644EEF6D">
    <w:name w:val="9DAB183F415346DFA1A94B31644EEF6D"/>
    <w:rsid w:val="000F5931"/>
  </w:style>
  <w:style w:type="paragraph" w:customStyle="1" w:styleId="0AE70E4713804874BB9AF8F6D386B1F9">
    <w:name w:val="0AE70E4713804874BB9AF8F6D386B1F9"/>
    <w:rsid w:val="000F5931"/>
  </w:style>
  <w:style w:type="paragraph" w:customStyle="1" w:styleId="6744734CF059431FA2C7A348EB826814">
    <w:name w:val="6744734CF059431FA2C7A348EB826814"/>
    <w:rsid w:val="000F5931"/>
  </w:style>
  <w:style w:type="paragraph" w:customStyle="1" w:styleId="A2BF368D9C41477A9CA954C9DD560C5F">
    <w:name w:val="A2BF368D9C41477A9CA954C9DD560C5F"/>
    <w:rsid w:val="000F5931"/>
  </w:style>
  <w:style w:type="paragraph" w:customStyle="1" w:styleId="2C601C16E21144A28DC287702427623A">
    <w:name w:val="2C601C16E21144A28DC287702427623A"/>
    <w:rsid w:val="000F5931"/>
  </w:style>
  <w:style w:type="paragraph" w:customStyle="1" w:styleId="8D1B0467A2DB4AB5A6F1FE683D9BE990">
    <w:name w:val="8D1B0467A2DB4AB5A6F1FE683D9BE990"/>
    <w:rsid w:val="000F5931"/>
  </w:style>
  <w:style w:type="paragraph" w:customStyle="1" w:styleId="3A4B6286D90044F487ED6F2EC341E441">
    <w:name w:val="3A4B6286D90044F487ED6F2EC341E441"/>
    <w:rsid w:val="000F5931"/>
  </w:style>
  <w:style w:type="paragraph" w:customStyle="1" w:styleId="ECA2E6D39898447DA1A3579B8FC7C529">
    <w:name w:val="ECA2E6D39898447DA1A3579B8FC7C529"/>
    <w:rsid w:val="000F5931"/>
  </w:style>
  <w:style w:type="paragraph" w:customStyle="1" w:styleId="7AE4D4BDF969411C8F1538C3EDAA03B8">
    <w:name w:val="7AE4D4BDF969411C8F1538C3EDAA03B8"/>
    <w:rsid w:val="000F5931"/>
  </w:style>
  <w:style w:type="paragraph" w:customStyle="1" w:styleId="64C75A603A614933A7B70C6055C38DD9">
    <w:name w:val="64C75A603A614933A7B70C6055C38DD9"/>
    <w:rsid w:val="000F5931"/>
  </w:style>
  <w:style w:type="paragraph" w:customStyle="1" w:styleId="F5C261563C294A17B66F7CCAD9C948D8">
    <w:name w:val="F5C261563C294A17B66F7CCAD9C948D8"/>
    <w:rsid w:val="000F59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F1B095-C2DA-4B6A-818C-4A09723A1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IslamicAzadUniversityCentral.dotm</Template>
  <TotalTime>6</TotalTime>
  <Pages>6</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بسمه تعالي</vt:lpstr>
    </vt:vector>
  </TitlesOfParts>
  <Company/>
  <LinksUpToDate>false</LinksUpToDate>
  <CharactersWithSpaces>5823</CharactersWithSpaces>
  <SharedDoc>false</SharedDoc>
  <HLinks>
    <vt:vector size="6" baseType="variant">
      <vt:variant>
        <vt:i4>2359350</vt:i4>
      </vt:variant>
      <vt:variant>
        <vt:i4>0</vt:i4>
      </vt:variant>
      <vt:variant>
        <vt:i4>0</vt:i4>
      </vt:variant>
      <vt:variant>
        <vt:i4>5</vt:i4>
      </vt:variant>
      <vt:variant>
        <vt:lpwstr>https://pishineh.irandoc.ac.ir/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
  <dc:creator>Hamid</dc:creator>
  <cp:keywords/>
  <cp:lastModifiedBy>Nazarian</cp:lastModifiedBy>
  <cp:revision>3</cp:revision>
  <cp:lastPrinted>2022-11-07T08:12:00Z</cp:lastPrinted>
  <dcterms:created xsi:type="dcterms:W3CDTF">2025-01-18T06:24:00Z</dcterms:created>
  <dcterms:modified xsi:type="dcterms:W3CDTF">2025-01-18T08:14:00Z</dcterms:modified>
</cp:coreProperties>
</file>