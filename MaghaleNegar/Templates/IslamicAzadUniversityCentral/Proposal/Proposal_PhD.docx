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FE19" w14:textId="77777777" w:rsidR="00E8616B" w:rsidRPr="000E3C62" w:rsidRDefault="00150499" w:rsidP="0061234C">
      <w:pPr>
        <w:tabs>
          <w:tab w:val="left" w:pos="2978"/>
        </w:tabs>
        <w:spacing w:line="360" w:lineRule="auto"/>
        <w:jc w:val="center"/>
        <w:rPr>
          <w:rFonts w:cs="B Nazanin"/>
          <w:b/>
          <w:bCs/>
          <w:sz w:val="4"/>
          <w:szCs w:val="4"/>
          <w:rtl/>
        </w:rPr>
      </w:pPr>
      <w:r w:rsidRPr="000E3C62">
        <w:rPr>
          <w:rFonts w:cs="B Nazanin" w:hint="cs"/>
          <w:sz w:val="30"/>
          <w:szCs w:val="30"/>
          <w:rtl/>
        </w:rPr>
        <w:t xml:space="preserve">      </w:t>
      </w:r>
      <w:r w:rsidR="00BE6E65" w:rsidRPr="000E3C62">
        <w:rPr>
          <w:rFonts w:cs="B Nazanin" w:hint="cs"/>
          <w:sz w:val="30"/>
          <w:szCs w:val="30"/>
          <w:rtl/>
          <w:lang w:bidi="fa-IR"/>
        </w:rPr>
        <w:t xml:space="preserve"> </w:t>
      </w:r>
      <w:r w:rsidRPr="000E3C62">
        <w:rPr>
          <w:rFonts w:cs="B Nazanin" w:hint="cs"/>
          <w:sz w:val="30"/>
          <w:szCs w:val="30"/>
          <w:rtl/>
        </w:rPr>
        <w:t xml:space="preserve">      </w:t>
      </w:r>
    </w:p>
    <w:p w14:paraId="6C89C2BF" w14:textId="77777777" w:rsidR="00735D4F" w:rsidRPr="000E3C62" w:rsidRDefault="00735D4F" w:rsidP="00C92C19">
      <w:pPr>
        <w:jc w:val="center"/>
        <w:rPr>
          <w:rFonts w:cs="B Nazanin"/>
          <w:b/>
          <w:bCs/>
          <w:szCs w:val="26"/>
          <w:rtl/>
        </w:rPr>
      </w:pPr>
    </w:p>
    <w:p w14:paraId="7C010608" w14:textId="77777777" w:rsidR="00735D4F" w:rsidRPr="000E3C62" w:rsidRDefault="006D354B" w:rsidP="00C92C19">
      <w:pPr>
        <w:pStyle w:val="Title"/>
        <w:rPr>
          <w:rFonts w:cs="B Nazanin"/>
          <w:rtl/>
          <w:lang w:bidi="fa-IR"/>
        </w:rPr>
      </w:pPr>
      <w:r>
        <w:rPr>
          <w:rFonts w:cs="B Nazanin"/>
          <w:noProof/>
        </w:rPr>
        <w:drawing>
          <wp:anchor distT="0" distB="0" distL="114300" distR="114300" simplePos="0" relativeHeight="251654144" behindDoc="1" locked="0" layoutInCell="1" allowOverlap="1" wp14:anchorId="508F4B27" wp14:editId="2442E70B">
            <wp:simplePos x="0" y="0"/>
            <wp:positionH relativeFrom="column">
              <wp:posOffset>75565</wp:posOffset>
            </wp:positionH>
            <wp:positionV relativeFrom="paragraph">
              <wp:posOffset>25400</wp:posOffset>
            </wp:positionV>
            <wp:extent cx="734060" cy="1040765"/>
            <wp:effectExtent l="19050" t="0" r="8890" b="0"/>
            <wp:wrapThrough wrapText="bothSides">
              <wp:wrapPolygon edited="0">
                <wp:start x="-561" y="0"/>
                <wp:lineTo x="-561" y="21350"/>
                <wp:lineTo x="21862" y="21350"/>
                <wp:lineTo x="21862" y="0"/>
                <wp:lineTo x="-561" y="0"/>
              </wp:wrapPolygon>
            </wp:wrapThrough>
            <wp:docPr id="596" name="Picture 596" descr="az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aza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60" cy="1040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92C19">
        <w:rPr>
          <w:rFonts w:cs="B Nazanin"/>
        </w:rPr>
        <w:t xml:space="preserve">                   </w:t>
      </w:r>
      <w:r w:rsidR="00735D4F" w:rsidRPr="000E3C62">
        <w:rPr>
          <w:rFonts w:cs="B Nazanin" w:hint="cs"/>
          <w:rtl/>
        </w:rPr>
        <w:t>دانشگاه آزاد اسلامي</w:t>
      </w:r>
    </w:p>
    <w:p w14:paraId="4E51496E" w14:textId="77777777" w:rsidR="00735D4F" w:rsidRPr="000E3C62" w:rsidRDefault="00C92C19" w:rsidP="00C92C19">
      <w:pPr>
        <w:jc w:val="center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                              </w:t>
      </w:r>
      <w:r w:rsidR="00F206A0" w:rsidRPr="000E3C62">
        <w:rPr>
          <w:rFonts w:cs="B Nazanin" w:hint="cs"/>
          <w:b/>
          <w:bCs/>
          <w:rtl/>
          <w:lang w:bidi="fa-IR"/>
        </w:rPr>
        <w:t>واحد تهران مرکزی</w:t>
      </w:r>
    </w:p>
    <w:p w14:paraId="1F7AE9CA" w14:textId="77777777" w:rsidR="00CE0FDE" w:rsidRPr="000E3C62" w:rsidRDefault="00CE0FDE" w:rsidP="00C92C19">
      <w:pPr>
        <w:pStyle w:val="Subtitle"/>
        <w:ind w:left="720" w:firstLine="720"/>
        <w:rPr>
          <w:rFonts w:cs="B Nazanin"/>
          <w:b/>
          <w:bCs/>
          <w:sz w:val="36"/>
          <w:szCs w:val="36"/>
          <w:rtl/>
        </w:rPr>
      </w:pPr>
    </w:p>
    <w:p w14:paraId="4967A247" w14:textId="77777777" w:rsidR="00735D4F" w:rsidRPr="000E3C62" w:rsidRDefault="00735D4F" w:rsidP="00C92C19">
      <w:pPr>
        <w:pStyle w:val="Subtitle"/>
        <w:ind w:left="720" w:firstLine="720"/>
        <w:rPr>
          <w:rFonts w:cs="B Nazanin"/>
          <w:b/>
          <w:bCs/>
          <w:sz w:val="36"/>
          <w:szCs w:val="36"/>
          <w:rtl/>
        </w:rPr>
      </w:pPr>
      <w:r w:rsidRPr="000E3C62">
        <w:rPr>
          <w:rFonts w:cs="B Nazanin" w:hint="cs"/>
          <w:b/>
          <w:bCs/>
          <w:sz w:val="36"/>
          <w:szCs w:val="36"/>
          <w:rtl/>
        </w:rPr>
        <w:t>فرم پيشنهاد تحقيق</w:t>
      </w:r>
    </w:p>
    <w:p w14:paraId="27C96AF7" w14:textId="77777777" w:rsidR="00735D4F" w:rsidRPr="000E3C62" w:rsidRDefault="00F5007D" w:rsidP="00C92C19">
      <w:pPr>
        <w:pStyle w:val="Subtitle"/>
        <w:rPr>
          <w:rFonts w:cs="B Nazanin"/>
          <w:b/>
          <w:bCs/>
          <w:sz w:val="32"/>
          <w:szCs w:val="32"/>
          <w:rtl/>
        </w:rPr>
      </w:pPr>
      <w:r w:rsidRPr="000E3C62">
        <w:rPr>
          <w:rFonts w:cs="B Nazanin" w:hint="cs"/>
          <w:b/>
          <w:bCs/>
          <w:sz w:val="32"/>
          <w:szCs w:val="32"/>
          <w:rtl/>
        </w:rPr>
        <w:t>دکتری تخصصی</w:t>
      </w:r>
    </w:p>
    <w:p w14:paraId="75195228" w14:textId="77777777" w:rsidR="00664041" w:rsidRPr="000E3C62" w:rsidRDefault="00664041" w:rsidP="00C92C19">
      <w:pPr>
        <w:pStyle w:val="Subtitle"/>
        <w:rPr>
          <w:rFonts w:cs="B Nazanin"/>
          <w:b/>
          <w:bCs/>
          <w:sz w:val="32"/>
          <w:szCs w:val="32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F206A0" w:rsidRPr="000E3C62" w14:paraId="4152F507" w14:textId="77777777" w:rsidTr="00664041">
        <w:trPr>
          <w:trHeight w:val="567"/>
        </w:trPr>
        <w:tc>
          <w:tcPr>
            <w:tcW w:w="2500" w:type="pct"/>
          </w:tcPr>
          <w:p w14:paraId="6771ACDC" w14:textId="0474911D" w:rsidR="00F206A0" w:rsidRPr="000E3C62" w:rsidRDefault="00F206A0" w:rsidP="00C92C19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نام و نام خانوادگی: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bookmarkStart w:id="0" w:name="_Hlk188093227"/>
            <w:sdt>
              <w:sdtPr>
                <w:rPr>
                  <w:rFonts w:eastAsia="Calibri" w:cs="B Titr"/>
                  <w:b/>
                  <w:bCs/>
                  <w:kern w:val="2"/>
                  <w:sz w:val="32"/>
                  <w:szCs w:val="32"/>
                  <w:rtl/>
                  <w:lang w:bidi="ar-SA"/>
                </w:rPr>
                <w:tag w:val="_field_Author_Fa"/>
                <w:id w:val="-1667398665"/>
                <w:placeholder>
                  <w:docPart w:val="05FB643B9C0448F0AF6BA002B398B44A"/>
                </w:placeholder>
              </w:sdtPr>
              <w:sdtEndPr>
                <w:rPr>
                  <w:rFonts w:hint="eastAsia"/>
                </w:rPr>
              </w:sdtEndPr>
              <w:sdtContent>
                <w:r w:rsidR="00613EFE">
                  <w:rPr>
                    <w:rFonts w:eastAsia="Calibri" w:cs="B Nazanin" w:hint="cs"/>
                    <w:b/>
                    <w:bCs/>
                    <w:kern w:val="2"/>
                    <w:sz w:val="24"/>
                    <w:szCs w:val="24"/>
                    <w:rtl/>
                    <w:lang w:bidi="ar-SA"/>
                  </w:rPr>
                  <w:t>نام و نام خانوادگی</w:t>
                </w:r>
              </w:sdtContent>
            </w:sdt>
            <w:bookmarkEnd w:id="0"/>
          </w:p>
        </w:tc>
        <w:tc>
          <w:tcPr>
            <w:tcW w:w="2500" w:type="pct"/>
          </w:tcPr>
          <w:p w14:paraId="0F015628" w14:textId="77777777" w:rsidR="00F206A0" w:rsidRPr="000E3C62" w:rsidRDefault="00F206A0" w:rsidP="00C92C19">
            <w:pPr>
              <w:pStyle w:val="Subtitle"/>
              <w:jc w:val="lowKashida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شماره دانشجویی:</w:t>
            </w:r>
          </w:p>
        </w:tc>
      </w:tr>
      <w:tr w:rsidR="000E3C62" w:rsidRPr="000E3C62" w14:paraId="2EEC793A" w14:textId="77777777" w:rsidTr="00664041">
        <w:trPr>
          <w:trHeight w:val="567"/>
        </w:trPr>
        <w:tc>
          <w:tcPr>
            <w:tcW w:w="2500" w:type="pct"/>
          </w:tcPr>
          <w:p w14:paraId="268EE5BC" w14:textId="5B6A6CC2" w:rsidR="00F206A0" w:rsidRPr="000E3C62" w:rsidRDefault="00F206A0" w:rsidP="00613EF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رشته و گرایش: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cs="B Nazanin"/>
                  <w:b/>
                  <w:bCs/>
                  <w:sz w:val="24"/>
                  <w:szCs w:val="24"/>
                  <w:rtl/>
                  <w:lang w:bidi="ar-SA"/>
                </w:rPr>
                <w:tag w:val="_field_FieldOfStudy_Fa"/>
                <w:id w:val="1751541945"/>
                <w:placeholder>
                  <w:docPart w:val="F8CF5B18CEF74EF0A80D64FC5E18A975"/>
                </w:placeholder>
              </w:sdtPr>
              <w:sdtEndPr>
                <w:rPr>
                  <w:rFonts w:hint="cs"/>
                </w:rPr>
              </w:sdtEndPr>
              <w:sdtContent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رشته تحصیلی</w:t>
                </w:r>
              </w:sdtContent>
            </w:sdt>
            <w:r w:rsidR="00613EFE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 </w:t>
            </w:r>
            <w:sdt>
              <w:sdtPr>
                <w:rPr>
                  <w:rFonts w:cs="B Nazanin" w:hint="cs"/>
                  <w:b/>
                  <w:bCs/>
                  <w:sz w:val="24"/>
                  <w:szCs w:val="24"/>
                  <w:rtl/>
                  <w:lang w:bidi="ar-SA"/>
                </w:rPr>
                <w:tag w:val="_field_AreaOfStudy_Fa"/>
                <w:id w:val="-1718502043"/>
                <w:placeholder>
                  <w:docPart w:val="D06CB033743148BFB0C817E4C942A2C6"/>
                </w:placeholder>
              </w:sdtPr>
              <w:sdtContent>
                <w:r w:rsidR="00613EFE" w:rsidRPr="00613EFE">
                  <w:rPr>
                    <w:rFonts w:cs="B Nazanin"/>
                    <w:b/>
                    <w:bCs/>
                    <w:sz w:val="24"/>
                    <w:szCs w:val="24"/>
                    <w:rtl/>
                    <w:lang w:bidi="ar-SA"/>
                  </w:rPr>
                  <w:t>‌</w:t>
                </w:r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گرایش</w:t>
                </w:r>
              </w:sdtContent>
            </w:sdt>
          </w:p>
        </w:tc>
        <w:tc>
          <w:tcPr>
            <w:tcW w:w="2500" w:type="pct"/>
          </w:tcPr>
          <w:p w14:paraId="53102F1E" w14:textId="62EB6540" w:rsidR="00F206A0" w:rsidRPr="000E3C62" w:rsidRDefault="00F206A0" w:rsidP="00613EF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دانشکده: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cs="B Nazanin" w:hint="cs"/>
                  <w:b/>
                  <w:bCs/>
                  <w:sz w:val="24"/>
                  <w:szCs w:val="24"/>
                  <w:rtl/>
                  <w:lang w:bidi="ar-SA"/>
                </w:rPr>
                <w:tag w:val="_field_Department_Fa"/>
                <w:id w:val="-1603181978"/>
                <w:placeholder>
                  <w:docPart w:val="7433D86D262A438AA32AE5337B7D3100"/>
                </w:placeholder>
              </w:sdtPr>
              <w:sdtContent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دانشکده</w:t>
                </w:r>
              </w:sdtContent>
            </w:sdt>
          </w:p>
        </w:tc>
      </w:tr>
      <w:tr w:rsidR="000E3C62" w:rsidRPr="000E3C62" w14:paraId="55852196" w14:textId="77777777" w:rsidTr="00664041">
        <w:trPr>
          <w:trHeight w:val="567"/>
        </w:trPr>
        <w:tc>
          <w:tcPr>
            <w:tcW w:w="5000" w:type="pct"/>
            <w:gridSpan w:val="2"/>
          </w:tcPr>
          <w:p w14:paraId="40F36C0E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آدرس، تلفن ثابت و همراه:</w:t>
            </w:r>
          </w:p>
        </w:tc>
      </w:tr>
      <w:tr w:rsidR="00F206A0" w:rsidRPr="000E3C62" w14:paraId="783E195F" w14:textId="77777777" w:rsidTr="00230DE0">
        <w:trPr>
          <w:trHeight w:val="567"/>
        </w:trPr>
        <w:tc>
          <w:tcPr>
            <w:tcW w:w="2500" w:type="pct"/>
            <w:tcBorders>
              <w:bottom w:val="single" w:sz="4" w:space="0" w:color="auto"/>
            </w:tcBorders>
          </w:tcPr>
          <w:p w14:paraId="72364FE5" w14:textId="77777777" w:rsidR="00613EFE" w:rsidRPr="00613EFE" w:rsidRDefault="00230DE0" w:rsidP="00613EFE">
            <w:pPr>
              <w:pStyle w:val="Subtitle"/>
              <w:jc w:val="both"/>
              <w:rPr>
                <w:rFonts w:cs="B Nazanin"/>
                <w:b/>
                <w:bCs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اساتید </w:t>
            </w:r>
            <w:r w:rsidR="00F206A0"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راهنما: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cs="B Nazanin"/>
                  <w:b/>
                  <w:bCs/>
                  <w:sz w:val="24"/>
                  <w:szCs w:val="24"/>
                  <w:rtl/>
                  <w:lang w:bidi="ar-SA"/>
                </w:rPr>
                <w:tag w:val="_field_Supervisor_Fa"/>
                <w:id w:val="-318030213"/>
                <w:placeholder>
                  <w:docPart w:val="B4A81BF3EB7E4B9DB6739B5BD15FBD75"/>
                </w:placeholder>
              </w:sdtPr>
              <w:sdtContent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استاد راهنما</w:t>
                </w:r>
              </w:sdtContent>
            </w:sdt>
          </w:p>
          <w:p w14:paraId="6F6662C9" w14:textId="28A40A04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45E8BD6B" w14:textId="314CD1C6" w:rsidR="00F206A0" w:rsidRPr="000E3C62" w:rsidRDefault="00230DE0" w:rsidP="00613EF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اساتید </w:t>
            </w:r>
            <w:r w:rsidR="00F206A0"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مشاور: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cs="B Nazanin"/>
                  <w:b/>
                  <w:bCs/>
                  <w:sz w:val="24"/>
                  <w:szCs w:val="24"/>
                  <w:rtl/>
                  <w:lang w:bidi="ar-SA"/>
                </w:rPr>
                <w:tag w:val="_field_Advisor_Fa"/>
                <w:id w:val="1561211839"/>
                <w:placeholder>
                  <w:docPart w:val="EA43DC1C997B4CCDB33DFA1096A4CCBB"/>
                </w:placeholder>
              </w:sdtPr>
              <w:sdtContent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استاد مشاور</w:t>
                </w:r>
              </w:sdtContent>
            </w:sdt>
          </w:p>
          <w:p w14:paraId="0CB78A37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230DE0" w:rsidRPr="000E3C62" w14:paraId="3895A4C7" w14:textId="77777777" w:rsidTr="00230DE0">
        <w:trPr>
          <w:trHeight w:val="567"/>
        </w:trPr>
        <w:tc>
          <w:tcPr>
            <w:tcW w:w="2500" w:type="pct"/>
            <w:tcBorders>
              <w:right w:val="nil"/>
            </w:tcBorders>
          </w:tcPr>
          <w:p w14:paraId="016056F7" w14:textId="6FA6C281" w:rsidR="00230DE0" w:rsidRPr="000E3C62" w:rsidRDefault="00230DE0" w:rsidP="00613EF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عنوان </w:t>
            </w:r>
            <w:r w:rsidR="00C92C19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رساله </w:t>
            </w: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cs="B Nazanin"/>
                  <w:b/>
                  <w:bCs/>
                  <w:sz w:val="24"/>
                  <w:szCs w:val="24"/>
                  <w:rtl/>
                  <w:lang w:bidi="ar-SA"/>
                </w:rPr>
                <w:tag w:val="_field_Title_Fa"/>
                <w:id w:val="-1844854484"/>
                <w:placeholder>
                  <w:docPart w:val="9265D277D10D472A81EA29711F31CB06"/>
                </w:placeholder>
              </w:sdtPr>
              <w:sdtContent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عنوان</w:t>
                </w:r>
              </w:sdtContent>
            </w:sdt>
          </w:p>
        </w:tc>
        <w:tc>
          <w:tcPr>
            <w:tcW w:w="2500" w:type="pct"/>
            <w:tcBorders>
              <w:left w:val="nil"/>
            </w:tcBorders>
          </w:tcPr>
          <w:p w14:paraId="67F4E22C" w14:textId="77777777" w:rsidR="00230DE0" w:rsidRPr="000E3C62" w:rsidRDefault="00230DE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</w:tbl>
    <w:p w14:paraId="5FDF2FB9" w14:textId="77777777" w:rsidR="00CE0FDE" w:rsidRPr="000E3C62" w:rsidRDefault="00CE0FDE" w:rsidP="00CE0FDE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E50221">
        <w:rPr>
          <w:rFonts w:cs="B Nazanin" w:hint="cs"/>
          <w:b/>
          <w:bCs/>
          <w:sz w:val="24"/>
          <w:szCs w:val="24"/>
          <w:rtl/>
        </w:rPr>
        <w:t xml:space="preserve">ظرفیت استاد راهنما و استاد مشاور بر اساس بخشنامه </w:t>
      </w:r>
      <w:bookmarkStart w:id="1" w:name="_Hlk100146721"/>
      <w:r w:rsidR="00E50221" w:rsidRPr="00E50221">
        <w:rPr>
          <w:rFonts w:cs="B Nazanin" w:hint="cs"/>
          <w:b/>
          <w:bCs/>
          <w:sz w:val="24"/>
          <w:szCs w:val="24"/>
          <w:rtl/>
        </w:rPr>
        <w:t>43871</w:t>
      </w:r>
      <w:r w:rsidRPr="00E50221">
        <w:rPr>
          <w:rFonts w:cs="B Nazanin" w:hint="cs"/>
          <w:b/>
          <w:bCs/>
          <w:sz w:val="24"/>
          <w:szCs w:val="24"/>
          <w:rtl/>
        </w:rPr>
        <w:t>/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30</w:t>
      </w:r>
      <w:r w:rsidRPr="00E50221">
        <w:rPr>
          <w:rFonts w:cs="B Nazanin" w:hint="cs"/>
          <w:b/>
          <w:bCs/>
          <w:sz w:val="24"/>
          <w:szCs w:val="24"/>
          <w:rtl/>
        </w:rPr>
        <w:t xml:space="preserve"> مورخ 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24</w:t>
      </w:r>
      <w:r w:rsidRPr="00E50221">
        <w:rPr>
          <w:rFonts w:cs="B Nazanin" w:hint="cs"/>
          <w:b/>
          <w:bCs/>
          <w:sz w:val="24"/>
          <w:szCs w:val="24"/>
          <w:rtl/>
        </w:rPr>
        <w:t>/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07</w:t>
      </w:r>
      <w:r w:rsidRPr="00E50221">
        <w:rPr>
          <w:rFonts w:cs="B Nazanin" w:hint="cs"/>
          <w:b/>
          <w:bCs/>
          <w:sz w:val="24"/>
          <w:szCs w:val="24"/>
          <w:rtl/>
        </w:rPr>
        <w:t>/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1400</w:t>
      </w:r>
      <w:r w:rsidRPr="00E50221">
        <w:rPr>
          <w:rFonts w:cs="B Nazanin" w:hint="cs"/>
          <w:b/>
          <w:bCs/>
          <w:sz w:val="24"/>
          <w:szCs w:val="24"/>
          <w:rtl/>
        </w:rPr>
        <w:t xml:space="preserve"> </w:t>
      </w:r>
      <w:bookmarkEnd w:id="1"/>
      <w:r w:rsidRPr="00E50221">
        <w:rPr>
          <w:rFonts w:cs="B Nazanin" w:hint="cs"/>
          <w:b/>
          <w:bCs/>
          <w:sz w:val="24"/>
          <w:szCs w:val="24"/>
          <w:rtl/>
        </w:rPr>
        <w:t xml:space="preserve">بررسی گردید و انتخاب اساتید توسط دانشجو بلامانع می باشد </w:t>
      </w:r>
      <w:r w:rsidRPr="00E50221">
        <w:rPr>
          <w:rFonts w:cs="B Nazanin" w:hint="cs"/>
          <w:b/>
          <w:bCs/>
          <w:sz w:val="24"/>
          <w:szCs w:val="24"/>
        </w:rPr>
        <w:sym w:font="WP MathA" w:char="F07E"/>
      </w:r>
      <w:r w:rsidRPr="00E50221">
        <w:rPr>
          <w:rFonts w:cs="B Nazanin" w:hint="cs"/>
          <w:b/>
          <w:bCs/>
          <w:sz w:val="24"/>
          <w:szCs w:val="24"/>
          <w:rtl/>
        </w:rPr>
        <w:t>، انتخاب اساتید بدلیل تکمیل ظرفیت استاد راهنما/ استاد مشاور امکان پذیر نمی باشد</w:t>
      </w:r>
      <w:r w:rsidRPr="00E50221">
        <w:rPr>
          <w:rFonts w:cs="B Nazanin" w:hint="cs"/>
          <w:b/>
          <w:bCs/>
          <w:sz w:val="24"/>
          <w:szCs w:val="24"/>
        </w:rPr>
        <w:sym w:font="WP MathA" w:char="F07E"/>
      </w:r>
      <w:r w:rsidRPr="00E50221">
        <w:rPr>
          <w:rFonts w:cs="B Nazanin" w:hint="cs"/>
          <w:b/>
          <w:bCs/>
          <w:sz w:val="24"/>
          <w:szCs w:val="24"/>
          <w:rtl/>
        </w:rPr>
        <w:t>.</w:t>
      </w:r>
    </w:p>
    <w:p w14:paraId="1036A659" w14:textId="77777777" w:rsidR="00CE0FDE" w:rsidRPr="000E3C62" w:rsidRDefault="00CE0FDE" w:rsidP="00CE0FDE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1B986B84" w14:textId="77777777" w:rsidR="00CE0FDE" w:rsidRPr="000E3C62" w:rsidRDefault="00CE0FDE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 xml:space="preserve">نام و نام خانوادگی مدیر گروه </w:t>
      </w:r>
    </w:p>
    <w:p w14:paraId="41616FDC" w14:textId="77777777" w:rsidR="00CE0FDE" w:rsidRPr="000E3C62" w:rsidRDefault="00CE0FDE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ab/>
      </w:r>
      <w:r w:rsidRPr="000E3C62">
        <w:rPr>
          <w:rFonts w:cs="B Nazanin" w:hint="cs"/>
          <w:b/>
          <w:bCs/>
          <w:sz w:val="24"/>
          <w:szCs w:val="24"/>
          <w:rtl/>
        </w:rPr>
        <w:tab/>
        <w:t>تاریخ و امضاء</w:t>
      </w:r>
    </w:p>
    <w:p w14:paraId="520D1AA5" w14:textId="77777777" w:rsidR="00CE0FDE" w:rsidRPr="000E3C62" w:rsidRDefault="00CE0FDE" w:rsidP="00CE0FDE">
      <w:pPr>
        <w:pStyle w:val="Subtitle"/>
        <w:jc w:val="both"/>
        <w:rPr>
          <w:rFonts w:cs="B Nazanin"/>
          <w:b/>
          <w:bCs/>
          <w:sz w:val="24"/>
          <w:szCs w:val="24"/>
        </w:rPr>
      </w:pPr>
    </w:p>
    <w:p w14:paraId="5BC40FF8" w14:textId="4CE74C80" w:rsidR="00664041" w:rsidRPr="000E3C62" w:rsidRDefault="00664041" w:rsidP="00613EFE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 xml:space="preserve">اینجانب </w:t>
      </w:r>
      <w:sdt>
        <w:sdtPr>
          <w:rPr>
            <w:rFonts w:cs="B Nazanin"/>
            <w:b/>
            <w:bCs/>
            <w:sz w:val="24"/>
            <w:szCs w:val="24"/>
            <w:rtl/>
            <w:lang w:bidi="ar-SA"/>
          </w:rPr>
          <w:tag w:val="_field_Author_Fa"/>
          <w:id w:val="2014652875"/>
          <w:placeholder>
            <w:docPart w:val="6BA35E091F044F9CB21FC6D7E8DF5806"/>
          </w:placeholder>
        </w:sdtPr>
        <w:sdtEndPr>
          <w:rPr>
            <w:rFonts w:hint="eastAsia"/>
          </w:rPr>
        </w:sdtEndPr>
        <w:sdtContent>
          <w:r w:rsidR="00613EFE" w:rsidRPr="00613EFE">
            <w:rPr>
              <w:rFonts w:cs="B Nazanin" w:hint="cs"/>
              <w:b/>
              <w:bCs/>
              <w:sz w:val="24"/>
              <w:szCs w:val="24"/>
              <w:rtl/>
              <w:lang w:bidi="ar-SA"/>
            </w:rPr>
            <w:t>نام و نام خانوادگی</w:t>
          </w:r>
        </w:sdtContent>
      </w:sdt>
      <w:r w:rsidRPr="000E3C62">
        <w:rPr>
          <w:rFonts w:cs="B Nazanin" w:hint="cs"/>
          <w:b/>
          <w:bCs/>
          <w:sz w:val="24"/>
          <w:szCs w:val="24"/>
          <w:rtl/>
        </w:rPr>
        <w:t xml:space="preserve"> با توجه به آگاهی از تکمیل ظرفیت استاد راهنما/استاد مشاور  تعهد می نمایم که عواقب ناشی از تاخیر در صدور کد شناسایی </w:t>
      </w:r>
      <w:r w:rsidR="00C824EE" w:rsidRPr="000E3C62">
        <w:rPr>
          <w:rFonts w:cs="B Nazanin" w:hint="cs"/>
          <w:b/>
          <w:bCs/>
          <w:sz w:val="24"/>
          <w:szCs w:val="24"/>
          <w:rtl/>
        </w:rPr>
        <w:t xml:space="preserve">رساله </w:t>
      </w:r>
      <w:r w:rsidRPr="000E3C62">
        <w:rPr>
          <w:rFonts w:cs="B Nazanin" w:hint="cs"/>
          <w:b/>
          <w:bCs/>
          <w:sz w:val="24"/>
          <w:szCs w:val="24"/>
          <w:rtl/>
        </w:rPr>
        <w:t xml:space="preserve">را پذیرفته و حق هر گونه اعتراض را از خود سلب می نمایم. </w:t>
      </w:r>
    </w:p>
    <w:p w14:paraId="0BA589BE" w14:textId="77777777"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68A20008" w14:textId="77777777" w:rsidR="00664041" w:rsidRPr="000E3C62" w:rsidRDefault="00664041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 xml:space="preserve">نام و نام خانوادگی دانشجو </w:t>
      </w:r>
    </w:p>
    <w:p w14:paraId="29E83416" w14:textId="77777777" w:rsidR="00664041" w:rsidRPr="000E3C62" w:rsidRDefault="00664041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ab/>
      </w:r>
      <w:r w:rsidRPr="000E3C62">
        <w:rPr>
          <w:rFonts w:cs="B Nazanin" w:hint="cs"/>
          <w:b/>
          <w:bCs/>
          <w:sz w:val="24"/>
          <w:szCs w:val="24"/>
          <w:rtl/>
        </w:rPr>
        <w:tab/>
        <w:t>تاریخ و امضاء</w:t>
      </w:r>
    </w:p>
    <w:p w14:paraId="4C22E929" w14:textId="77777777" w:rsidR="00CE0FDE" w:rsidRPr="000E3C62" w:rsidRDefault="00CE0FDE" w:rsidP="00230DE0">
      <w:pPr>
        <w:pStyle w:val="Subtitle"/>
        <w:rPr>
          <w:rFonts w:cs="B Nazanin"/>
          <w:b/>
          <w:bCs/>
          <w:sz w:val="24"/>
          <w:szCs w:val="24"/>
          <w:rtl/>
        </w:rPr>
      </w:pPr>
    </w:p>
    <w:p w14:paraId="7257BA6F" w14:textId="77777777" w:rsidR="008E5460" w:rsidRPr="000E3C62" w:rsidRDefault="008E5460" w:rsidP="00230DE0">
      <w:pPr>
        <w:pStyle w:val="Subtitle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این قسمت توسط گروه آموزشی و پژوهش دانشکده تکمیل خواهد شد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11"/>
        <w:gridCol w:w="4683"/>
      </w:tblGrid>
      <w:tr w:rsidR="00AF2ADA" w:rsidRPr="000E3C62" w14:paraId="35181B95" w14:textId="77777777" w:rsidTr="004E2CED">
        <w:trPr>
          <w:trHeight w:val="567"/>
        </w:trPr>
        <w:tc>
          <w:tcPr>
            <w:tcW w:w="2703" w:type="pct"/>
          </w:tcPr>
          <w:p w14:paraId="2A982DC9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تاریخ دریافت پروپوزال توسط گروه آموزشی</w:t>
            </w:r>
          </w:p>
        </w:tc>
        <w:tc>
          <w:tcPr>
            <w:tcW w:w="2297" w:type="pct"/>
          </w:tcPr>
          <w:p w14:paraId="2B213C6E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14:paraId="20470BED" w14:textId="77777777" w:rsidTr="004E2CED">
        <w:trPr>
          <w:trHeight w:val="567"/>
        </w:trPr>
        <w:tc>
          <w:tcPr>
            <w:tcW w:w="2703" w:type="pct"/>
          </w:tcPr>
          <w:p w14:paraId="78E6F1E0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تاریخ تصویب پروپوزال در شورای تخصصی گروه </w:t>
            </w:r>
          </w:p>
        </w:tc>
        <w:tc>
          <w:tcPr>
            <w:tcW w:w="2297" w:type="pct"/>
          </w:tcPr>
          <w:p w14:paraId="4EDA1AE8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14:paraId="010438DB" w14:textId="77777777" w:rsidTr="004E2CED">
        <w:trPr>
          <w:trHeight w:val="567"/>
        </w:trPr>
        <w:tc>
          <w:tcPr>
            <w:tcW w:w="2703" w:type="pct"/>
          </w:tcPr>
          <w:p w14:paraId="60A14E2D" w14:textId="77777777" w:rsidR="00F206A0" w:rsidRPr="000E3C62" w:rsidRDefault="00C92C19" w:rsidP="004E2CED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تاریخ تصویب پروپوزال در شورای پژوهشی دانشکده</w:t>
            </w:r>
          </w:p>
        </w:tc>
        <w:tc>
          <w:tcPr>
            <w:tcW w:w="2297" w:type="pct"/>
          </w:tcPr>
          <w:p w14:paraId="2740EE57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E412C9" w:rsidRPr="000E3C62" w14:paraId="376DCE20" w14:textId="77777777" w:rsidTr="004E2CED">
        <w:trPr>
          <w:trHeight w:val="567"/>
        </w:trPr>
        <w:tc>
          <w:tcPr>
            <w:tcW w:w="2703" w:type="pct"/>
          </w:tcPr>
          <w:p w14:paraId="1A05D458" w14:textId="77777777" w:rsidR="00E412C9" w:rsidRPr="000E3C62" w:rsidRDefault="00C92C19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تاریخ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دفاع از</w:t>
            </w: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 پروپوزال در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دانشکده توسط هیات داوران</w:t>
            </w:r>
          </w:p>
        </w:tc>
        <w:tc>
          <w:tcPr>
            <w:tcW w:w="2297" w:type="pct"/>
          </w:tcPr>
          <w:p w14:paraId="6CB002F1" w14:textId="77777777" w:rsidR="00E412C9" w:rsidRPr="000E3C62" w:rsidRDefault="00E412C9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14:paraId="598F9726" w14:textId="77777777" w:rsidTr="004E2CED">
        <w:trPr>
          <w:trHeight w:val="567"/>
        </w:trPr>
        <w:tc>
          <w:tcPr>
            <w:tcW w:w="2703" w:type="pct"/>
          </w:tcPr>
          <w:p w14:paraId="0A897985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تاریخ اخذ کد </w:t>
            </w:r>
          </w:p>
        </w:tc>
        <w:tc>
          <w:tcPr>
            <w:tcW w:w="2297" w:type="pct"/>
          </w:tcPr>
          <w:p w14:paraId="57079944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14:paraId="5CCDDAAE" w14:textId="77777777" w:rsidTr="004E2CED">
        <w:trPr>
          <w:trHeight w:val="567"/>
        </w:trPr>
        <w:tc>
          <w:tcPr>
            <w:tcW w:w="2703" w:type="pct"/>
          </w:tcPr>
          <w:p w14:paraId="74A677A6" w14:textId="77777777" w:rsidR="00F206A0" w:rsidRPr="000E3C62" w:rsidRDefault="0043147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کد</w:t>
            </w:r>
            <w:r w:rsidR="00F206A0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 رساله</w:t>
            </w:r>
          </w:p>
        </w:tc>
        <w:tc>
          <w:tcPr>
            <w:tcW w:w="2297" w:type="pct"/>
          </w:tcPr>
          <w:p w14:paraId="31491C42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</w:tbl>
    <w:p w14:paraId="604B22B8" w14:textId="77777777"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3D7FE10F" w14:textId="77777777"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6DE9CBB9" w14:textId="77777777"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5C101C77" w14:textId="2C93228D" w:rsidR="00664041" w:rsidRPr="000E3C62" w:rsidRDefault="00613EFE" w:rsidP="00613EFE">
      <w:pPr>
        <w:pStyle w:val="Subtitle"/>
        <w:rPr>
          <w:rFonts w:cs="B Nazanin"/>
          <w:b/>
          <w:bCs/>
          <w:sz w:val="24"/>
          <w:szCs w:val="24"/>
          <w:rtl/>
        </w:rPr>
      </w:pPr>
      <w:sdt>
        <w:sdtPr>
          <w:rPr>
            <w:rFonts w:cs="B Nazanin"/>
            <w:b/>
            <w:bCs/>
            <w:sz w:val="24"/>
            <w:szCs w:val="24"/>
            <w:rtl/>
            <w:lang w:bidi="ar-SA"/>
          </w:rPr>
          <w:tag w:val="_field_Title_Fa"/>
          <w:id w:val="-14079296"/>
          <w:placeholder>
            <w:docPart w:val="AB1047B4F1614A89A98D0AAC64C4B241"/>
          </w:placeholder>
        </w:sdtPr>
        <w:sdtContent>
          <w:r w:rsidRPr="00613EFE">
            <w:rPr>
              <w:rFonts w:cs="B Nazanin" w:hint="cs"/>
              <w:b/>
              <w:bCs/>
              <w:sz w:val="24"/>
              <w:szCs w:val="24"/>
              <w:rtl/>
              <w:lang w:bidi="ar-SA"/>
            </w:rPr>
            <w:t>عنوان</w:t>
          </w:r>
        </w:sdtContent>
      </w:sdt>
    </w:p>
    <w:p w14:paraId="7120EE53" w14:textId="77777777" w:rsidR="00664041" w:rsidRPr="000E3C62" w:rsidRDefault="00664041" w:rsidP="00613EFE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1763D1FA" w14:textId="77777777"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6B7B25FB" w14:textId="77777777"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sdt>
      <w:sdtPr>
        <w:rPr>
          <w:rFonts w:cs="B Nazanin"/>
          <w:b/>
          <w:bCs/>
          <w:sz w:val="24"/>
          <w:szCs w:val="24"/>
          <w:rtl/>
        </w:rPr>
        <w:tag w:val="_field_Title_En"/>
        <w:id w:val="1403337517"/>
        <w:placeholder>
          <w:docPart w:val="47C35A3901BC4BB7883C6123A59A9858"/>
        </w:placeholder>
      </w:sdtPr>
      <w:sdtContent>
        <w:p w14:paraId="7D2A0F9D" w14:textId="77777777" w:rsidR="00613EFE" w:rsidRPr="00613EFE" w:rsidRDefault="00613EFE" w:rsidP="00613EFE">
          <w:pPr>
            <w:pStyle w:val="Subtitle"/>
            <w:rPr>
              <w:rFonts w:cs="B Nazanin"/>
              <w:b/>
              <w:bCs/>
            </w:rPr>
          </w:pPr>
          <w:r w:rsidRPr="00613EFE">
            <w:rPr>
              <w:rFonts w:cs="B Nazanin"/>
              <w:b/>
              <w:bCs/>
              <w:sz w:val="24"/>
              <w:szCs w:val="24"/>
            </w:rPr>
            <w:t>Subject</w:t>
          </w:r>
        </w:p>
      </w:sdtContent>
    </w:sdt>
    <w:p w14:paraId="654A0643" w14:textId="77777777"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63DF37A4" w14:textId="77777777"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05667FB9" w14:textId="77777777"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483E9A53" w14:textId="77777777" w:rsidR="00F206A0" w:rsidRPr="000E3C62" w:rsidRDefault="0061234C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</w:rPr>
      </w:pP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1-</w:t>
      </w:r>
      <w:r w:rsidR="00F206A0" w:rsidRPr="000E3C62">
        <w:rPr>
          <w:rFonts w:cs="B Nazanin" w:hint="cs"/>
          <w:b/>
          <w:bCs/>
          <w:sz w:val="24"/>
          <w:szCs w:val="24"/>
          <w:u w:val="single"/>
          <w:rtl/>
        </w:rPr>
        <w:t>اطلاعات استاد راهنما و مشاور</w:t>
      </w: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:</w:t>
      </w:r>
    </w:p>
    <w:p w14:paraId="24B32BE2" w14:textId="77777777" w:rsidR="00F206A0" w:rsidRPr="000E3C62" w:rsidRDefault="00F206A0" w:rsidP="0061234C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2212"/>
        <w:gridCol w:w="1303"/>
        <w:gridCol w:w="559"/>
        <w:gridCol w:w="836"/>
        <w:gridCol w:w="1026"/>
        <w:gridCol w:w="1211"/>
        <w:gridCol w:w="1976"/>
      </w:tblGrid>
      <w:tr w:rsidR="006E673C" w:rsidRPr="000E3C62" w14:paraId="79A56F94" w14:textId="77777777" w:rsidTr="00C42B8E">
        <w:trPr>
          <w:trHeight w:val="576"/>
          <w:jc w:val="center"/>
        </w:trPr>
        <w:tc>
          <w:tcPr>
            <w:tcW w:w="526" w:type="pct"/>
          </w:tcPr>
          <w:p w14:paraId="08A74CC1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مسئولیت</w:t>
            </w:r>
          </w:p>
        </w:tc>
        <w:tc>
          <w:tcPr>
            <w:tcW w:w="1085" w:type="pct"/>
          </w:tcPr>
          <w:p w14:paraId="15383ED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نام و نام خانوادگی</w:t>
            </w:r>
          </w:p>
        </w:tc>
        <w:tc>
          <w:tcPr>
            <w:tcW w:w="639" w:type="pct"/>
          </w:tcPr>
          <w:p w14:paraId="29CE7BF8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مرتبه علمی</w:t>
            </w:r>
          </w:p>
        </w:tc>
        <w:tc>
          <w:tcPr>
            <w:tcW w:w="274" w:type="pct"/>
          </w:tcPr>
          <w:p w14:paraId="71769ABA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پایه</w:t>
            </w:r>
          </w:p>
        </w:tc>
        <w:tc>
          <w:tcPr>
            <w:tcW w:w="410" w:type="pct"/>
          </w:tcPr>
          <w:p w14:paraId="6E1AD644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نام پدر</w:t>
            </w:r>
          </w:p>
        </w:tc>
        <w:tc>
          <w:tcPr>
            <w:tcW w:w="503" w:type="pct"/>
          </w:tcPr>
          <w:p w14:paraId="169AE2EB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ش ش</w:t>
            </w:r>
          </w:p>
        </w:tc>
        <w:tc>
          <w:tcPr>
            <w:tcW w:w="594" w:type="pct"/>
          </w:tcPr>
          <w:p w14:paraId="4F0020B8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محل تولد</w:t>
            </w:r>
          </w:p>
        </w:tc>
        <w:tc>
          <w:tcPr>
            <w:tcW w:w="969" w:type="pct"/>
          </w:tcPr>
          <w:p w14:paraId="52F41A65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کد ملی</w:t>
            </w:r>
          </w:p>
        </w:tc>
      </w:tr>
      <w:tr w:rsidR="006E673C" w:rsidRPr="000E3C62" w14:paraId="3168FB7B" w14:textId="77777777" w:rsidTr="00C42B8E">
        <w:trPr>
          <w:trHeight w:val="576"/>
          <w:jc w:val="center"/>
        </w:trPr>
        <w:tc>
          <w:tcPr>
            <w:tcW w:w="526" w:type="pct"/>
          </w:tcPr>
          <w:p w14:paraId="5AB66744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راهنما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ی اول </w:t>
            </w:r>
          </w:p>
        </w:tc>
        <w:tc>
          <w:tcPr>
            <w:tcW w:w="1085" w:type="pct"/>
          </w:tcPr>
          <w:p w14:paraId="22A4882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14:paraId="1D070719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14:paraId="31A80AE5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14:paraId="16B6D19B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14:paraId="7E93D5B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14:paraId="0879AB7D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14:paraId="3EB49947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6E673C" w:rsidRPr="000E3C62" w14:paraId="41A4CF07" w14:textId="77777777" w:rsidTr="00C42B8E">
        <w:trPr>
          <w:trHeight w:val="576"/>
          <w:jc w:val="center"/>
        </w:trPr>
        <w:tc>
          <w:tcPr>
            <w:tcW w:w="526" w:type="pct"/>
          </w:tcPr>
          <w:p w14:paraId="23846A7D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راهنما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ی دوم</w:t>
            </w:r>
          </w:p>
        </w:tc>
        <w:tc>
          <w:tcPr>
            <w:tcW w:w="1085" w:type="pct"/>
          </w:tcPr>
          <w:p w14:paraId="29F5F7DB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14:paraId="5C325A1C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14:paraId="12B7BDF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14:paraId="2DFE6AE4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14:paraId="14578A57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14:paraId="7D62F974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14:paraId="5908CCC7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6E673C" w:rsidRPr="000E3C62" w14:paraId="3A5BB904" w14:textId="77777777" w:rsidTr="00C42B8E">
        <w:trPr>
          <w:trHeight w:val="576"/>
          <w:jc w:val="center"/>
        </w:trPr>
        <w:tc>
          <w:tcPr>
            <w:tcW w:w="526" w:type="pct"/>
          </w:tcPr>
          <w:p w14:paraId="6AA7062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مشاور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اول</w:t>
            </w:r>
          </w:p>
        </w:tc>
        <w:tc>
          <w:tcPr>
            <w:tcW w:w="1085" w:type="pct"/>
          </w:tcPr>
          <w:p w14:paraId="24A2D783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14:paraId="163286EC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14:paraId="2B6EC668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14:paraId="53BE3FDF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14:paraId="44A541C7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14:paraId="12D93B2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14:paraId="32BDE735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6E673C" w:rsidRPr="000E3C62" w14:paraId="1CEEE7D8" w14:textId="77777777" w:rsidTr="00C42B8E">
        <w:trPr>
          <w:trHeight w:val="576"/>
          <w:jc w:val="center"/>
        </w:trPr>
        <w:tc>
          <w:tcPr>
            <w:tcW w:w="526" w:type="pct"/>
          </w:tcPr>
          <w:p w14:paraId="6BD5A358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مشاور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دوم</w:t>
            </w:r>
          </w:p>
        </w:tc>
        <w:tc>
          <w:tcPr>
            <w:tcW w:w="1085" w:type="pct"/>
          </w:tcPr>
          <w:p w14:paraId="7DE85F73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14:paraId="56A2C1FA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14:paraId="3CF86FC2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14:paraId="21E43A73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14:paraId="4BA30081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14:paraId="47572D94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14:paraId="767C630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</w:tbl>
    <w:p w14:paraId="1441123A" w14:textId="77777777" w:rsidR="00E711E1" w:rsidRPr="000E3C62" w:rsidRDefault="00E711E1" w:rsidP="0061234C">
      <w:pPr>
        <w:pStyle w:val="Subtitle"/>
        <w:numPr>
          <w:ilvl w:val="0"/>
          <w:numId w:val="3"/>
        </w:numPr>
        <w:jc w:val="both"/>
        <w:rPr>
          <w:rFonts w:cs="B Nazanin"/>
          <w:sz w:val="20"/>
          <w:szCs w:val="20"/>
          <w:rtl/>
        </w:rPr>
      </w:pPr>
      <w:r w:rsidRPr="000E3C62">
        <w:rPr>
          <w:rFonts w:cs="B Nazanin" w:hint="cs"/>
          <w:sz w:val="20"/>
          <w:szCs w:val="20"/>
          <w:rtl/>
        </w:rPr>
        <w:t>دانشجویان دکتری تخصصی می توانند دو استاد راهنما و دو استاد مشاور با تایید گروه آموزشی داشته باشند.</w:t>
      </w:r>
    </w:p>
    <w:p w14:paraId="1F64FCDC" w14:textId="77777777" w:rsidR="00F206A0" w:rsidRPr="000E3C62" w:rsidRDefault="00F206A0" w:rsidP="0061234C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004549D6" w14:textId="77777777" w:rsidR="00F206A0" w:rsidRPr="000E3C62" w:rsidRDefault="00E711E1" w:rsidP="0061234C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2</w:t>
      </w:r>
      <w:r w:rsidR="0043147D" w:rsidRPr="000E3C62">
        <w:rPr>
          <w:rFonts w:cs="B Nazanin" w:hint="cs"/>
          <w:b/>
          <w:bCs/>
          <w:sz w:val="24"/>
          <w:szCs w:val="24"/>
          <w:u w:val="single"/>
          <w:rtl/>
        </w:rPr>
        <w:t xml:space="preserve">- اطلاعات مربوط به </w:t>
      </w: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رساله:</w:t>
      </w:r>
    </w:p>
    <w:p w14:paraId="7D2E35E9" w14:textId="77777777" w:rsidR="007A29A4" w:rsidRPr="000E3C62" w:rsidRDefault="00B649FD" w:rsidP="007A29A4">
      <w:pPr>
        <w:jc w:val="both"/>
        <w:rPr>
          <w:rFonts w:cs="B Nazanin"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</w:t>
      </w:r>
      <w:r w:rsidR="007A29A4" w:rsidRPr="000E3C62">
        <w:rPr>
          <w:rFonts w:cs="B Nazanin" w:hint="cs"/>
          <w:b/>
          <w:bCs/>
          <w:sz w:val="26"/>
          <w:szCs w:val="26"/>
          <w:rtl/>
        </w:rPr>
        <w:t>-1) نوع تحقیق:</w:t>
      </w:r>
      <w:r w:rsidR="007A29A4" w:rsidRPr="000E3C62">
        <w:rPr>
          <w:rFonts w:cs="B Nazanin" w:hint="cs"/>
          <w:sz w:val="26"/>
          <w:szCs w:val="26"/>
          <w:rtl/>
        </w:rPr>
        <w:t xml:space="preserve">     </w:t>
      </w:r>
    </w:p>
    <w:p w14:paraId="70D71B10" w14:textId="77777777" w:rsidR="007A29A4" w:rsidRPr="000E3C62" w:rsidRDefault="007A29A4" w:rsidP="007A29A4">
      <w:pPr>
        <w:jc w:val="both"/>
        <w:rPr>
          <w:rFonts w:cs="B Nazanin"/>
          <w:sz w:val="26"/>
          <w:szCs w:val="26"/>
          <w:rtl/>
        </w:rPr>
      </w:pPr>
      <w:r w:rsidRPr="000E3C62">
        <w:rPr>
          <w:rFonts w:cs="B Nazanin" w:hint="cs"/>
          <w:sz w:val="26"/>
          <w:szCs w:val="26"/>
          <w:rtl/>
        </w:rPr>
        <w:t xml:space="preserve">    </w:t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بنیادی 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                  نظری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                           کاربردی 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                   توسعه ای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</w:p>
    <w:p w14:paraId="073620F0" w14:textId="77777777" w:rsidR="007A29A4" w:rsidRPr="000E3C62" w:rsidRDefault="007A29A4" w:rsidP="007A29A4">
      <w:pPr>
        <w:ind w:left="360"/>
        <w:jc w:val="both"/>
        <w:rPr>
          <w:rFonts w:cs="B Nazanin"/>
          <w:rtl/>
        </w:rPr>
      </w:pPr>
    </w:p>
    <w:p w14:paraId="429A4EDC" w14:textId="77777777" w:rsidR="007A29A4" w:rsidRPr="000E3C62" w:rsidRDefault="007A29A4" w:rsidP="007A29A4">
      <w:pPr>
        <w:ind w:left="360"/>
        <w:jc w:val="both"/>
        <w:rPr>
          <w:rFonts w:cs="B Nazanin"/>
          <w:rtl/>
        </w:rPr>
      </w:pPr>
    </w:p>
    <w:p w14:paraId="34D02630" w14:textId="77777777" w:rsidR="007A29A4" w:rsidRPr="000E3C62" w:rsidRDefault="007A29A4" w:rsidP="00C133FB">
      <w:pP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 xml:space="preserve">2-2) </w:t>
      </w:r>
      <w:r w:rsidR="00C133FB">
        <w:rPr>
          <w:rFonts w:cs="B Nazanin" w:hint="cs"/>
          <w:b/>
          <w:bCs/>
          <w:sz w:val="26"/>
          <w:szCs w:val="26"/>
          <w:rtl/>
        </w:rPr>
        <w:t>طرح مسئله</w:t>
      </w:r>
      <w:r w:rsidRPr="000E3C62">
        <w:rPr>
          <w:rFonts w:cs="B Nazanin" w:hint="cs"/>
          <w:b/>
          <w:bCs/>
          <w:sz w:val="26"/>
          <w:szCs w:val="26"/>
          <w:rtl/>
        </w:rPr>
        <w:t>:</w:t>
      </w:r>
    </w:p>
    <w:p w14:paraId="3055D83B" w14:textId="77777777" w:rsidR="007A29A4" w:rsidRPr="000E3C62" w:rsidRDefault="007A29A4" w:rsidP="007A29A4">
      <w:pPr>
        <w:rPr>
          <w:rFonts w:cs="B Nazanin"/>
          <w:b/>
          <w:bCs/>
          <w:sz w:val="26"/>
          <w:szCs w:val="26"/>
          <w:rtl/>
        </w:rPr>
      </w:pPr>
    </w:p>
    <w:p w14:paraId="68550C46" w14:textId="77777777" w:rsidR="007A29A4" w:rsidRPr="000E3C62" w:rsidRDefault="007A29A4" w:rsidP="007A29A4">
      <w:pP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2-3) ضرورت و اهمیت انجام پژوهش:</w:t>
      </w:r>
    </w:p>
    <w:p w14:paraId="21C4C627" w14:textId="77777777" w:rsidR="007A29A4" w:rsidRPr="000E3C62" w:rsidRDefault="007A29A4" w:rsidP="000C44B7">
      <w:pPr>
        <w:jc w:val="both"/>
        <w:rPr>
          <w:rFonts w:cs="B Nazanin"/>
          <w:rtl/>
        </w:rPr>
      </w:pPr>
    </w:p>
    <w:p w14:paraId="14F28F27" w14:textId="77777777" w:rsidR="007A29A4" w:rsidRDefault="007A29A4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</w:t>
      </w:r>
      <w:r w:rsidR="00C133FB">
        <w:rPr>
          <w:rFonts w:cs="B Nazanin" w:hint="cs"/>
          <w:b/>
          <w:bCs/>
          <w:sz w:val="26"/>
          <w:szCs w:val="26"/>
          <w:rtl/>
        </w:rPr>
        <w:t xml:space="preserve">4) هدف های انجام پژوهش (هدف کلی، </w:t>
      </w:r>
      <w:r w:rsidRPr="000E3C62">
        <w:rPr>
          <w:rFonts w:cs="B Nazanin" w:hint="cs"/>
          <w:b/>
          <w:bCs/>
          <w:sz w:val="26"/>
          <w:szCs w:val="26"/>
          <w:rtl/>
        </w:rPr>
        <w:t>ویژه</w:t>
      </w:r>
      <w:r w:rsidR="00C133FB">
        <w:rPr>
          <w:rFonts w:cs="B Nazanin" w:hint="cs"/>
          <w:b/>
          <w:bCs/>
          <w:sz w:val="26"/>
          <w:szCs w:val="26"/>
          <w:rtl/>
        </w:rPr>
        <w:t>، نظری و کاربردی</w:t>
      </w:r>
      <w:r w:rsidRPr="000E3C62">
        <w:rPr>
          <w:rFonts w:cs="B Nazanin" w:hint="cs"/>
          <w:b/>
          <w:bCs/>
          <w:sz w:val="26"/>
          <w:szCs w:val="26"/>
          <w:rtl/>
        </w:rPr>
        <w:t>):</w:t>
      </w:r>
    </w:p>
    <w:p w14:paraId="386A7B7F" w14:textId="77777777"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6810970B" w14:textId="77777777"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2-5) متغیرهای پژوهش: (مستقل و وابسته):</w:t>
      </w:r>
    </w:p>
    <w:p w14:paraId="5F7F6E04" w14:textId="77777777"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36AC744F" w14:textId="77777777"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2-6) سوال</w:t>
      </w:r>
      <w:r w:rsidR="008040CB">
        <w:rPr>
          <w:rFonts w:cs="B Nazanin" w:hint="cs"/>
          <w:b/>
          <w:bCs/>
          <w:sz w:val="26"/>
          <w:szCs w:val="26"/>
          <w:rtl/>
        </w:rPr>
        <w:t xml:space="preserve"> های</w:t>
      </w:r>
      <w:r>
        <w:rPr>
          <w:rFonts w:cs="B Nazanin" w:hint="cs"/>
          <w:b/>
          <w:bCs/>
          <w:sz w:val="26"/>
          <w:szCs w:val="26"/>
          <w:rtl/>
        </w:rPr>
        <w:t xml:space="preserve"> پژوهش</w:t>
      </w:r>
      <w:r w:rsidR="008040CB">
        <w:rPr>
          <w:rFonts w:cs="B Nazanin" w:hint="cs"/>
          <w:b/>
          <w:bCs/>
          <w:sz w:val="26"/>
          <w:szCs w:val="26"/>
          <w:rtl/>
        </w:rPr>
        <w:t>: (سوال اصلی و سوالات فرعی):</w:t>
      </w:r>
      <w:r>
        <w:rPr>
          <w:rFonts w:cs="B Nazanin" w:hint="cs"/>
          <w:b/>
          <w:bCs/>
          <w:sz w:val="26"/>
          <w:szCs w:val="26"/>
          <w:rtl/>
        </w:rPr>
        <w:t xml:space="preserve"> </w:t>
      </w:r>
    </w:p>
    <w:p w14:paraId="10F6C0E9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655365B0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lastRenderedPageBreak/>
        <w:t>2-7)فرضیه های پژوهش:</w:t>
      </w:r>
    </w:p>
    <w:p w14:paraId="4B70EFDF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46AF1D2C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2-8)پیشنه و ادبیات پژوهش (دسته بندی وبررسی انتقادی آثار شاخص داخلی، خارجی، کتاب، مقاله، پایان نامه  درارتباط با موضوع مصوب):</w:t>
      </w:r>
    </w:p>
    <w:p w14:paraId="46FEEEAF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3D179747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2-9)مطالعات و چارچوب نظری اولیه:</w:t>
      </w:r>
    </w:p>
    <w:p w14:paraId="4D134141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76BB38DF" w14:textId="77777777" w:rsidR="008040CB" w:rsidRDefault="008040CB" w:rsidP="00845BD7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2-10)روش پژوهش</w:t>
      </w:r>
      <w:r w:rsidR="00845BD7">
        <w:rPr>
          <w:rFonts w:cs="B Nazanin" w:hint="cs"/>
          <w:b/>
          <w:bCs/>
          <w:sz w:val="26"/>
          <w:szCs w:val="26"/>
          <w:rtl/>
        </w:rPr>
        <w:t>: ( کمی، کیفی، ترکیبی، توصیفی و .........توضیح دهید)</w:t>
      </w:r>
      <w:r>
        <w:rPr>
          <w:rFonts w:cs="B Nazanin" w:hint="cs"/>
          <w:b/>
          <w:bCs/>
          <w:sz w:val="26"/>
          <w:szCs w:val="26"/>
          <w:rtl/>
        </w:rPr>
        <w:t xml:space="preserve"> </w:t>
      </w:r>
    </w:p>
    <w:p w14:paraId="0781B030" w14:textId="77777777" w:rsidR="00845BD7" w:rsidRDefault="00845BD7" w:rsidP="00845BD7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1550C794" w14:textId="77777777" w:rsidR="00CA79DE" w:rsidRPr="000E3C62" w:rsidRDefault="00845BD7" w:rsidP="000C44B7">
      <w:pPr>
        <w:ind w:left="360" w:hanging="360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2-11) ابزارو شیوه جمع آوری اطلاعات و روش تجزیه و تحلیل اطلاعات </w:t>
      </w:r>
    </w:p>
    <w:p w14:paraId="57053DB3" w14:textId="77777777" w:rsidR="00CA79DE" w:rsidRPr="000E3C62" w:rsidRDefault="00CA79DE" w:rsidP="007A29A4">
      <w:pPr>
        <w:rPr>
          <w:rFonts w:cs="B Nazanin"/>
          <w:b/>
          <w:bCs/>
          <w:sz w:val="26"/>
          <w:szCs w:val="26"/>
          <w:rtl/>
        </w:rPr>
      </w:pPr>
    </w:p>
    <w:p w14:paraId="7F1CDA0F" w14:textId="77777777" w:rsidR="00CA79DE" w:rsidRPr="000E3C62" w:rsidRDefault="00CA79DE" w:rsidP="000C44B7">
      <w:pPr>
        <w:rPr>
          <w:rFonts w:cs="B Nazanin"/>
          <w:b/>
          <w:bCs/>
          <w:sz w:val="26"/>
          <w:szCs w:val="26"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2-1</w:t>
      </w:r>
      <w:r w:rsidR="000C44B7">
        <w:rPr>
          <w:rFonts w:cs="B Nazanin" w:hint="cs"/>
          <w:b/>
          <w:bCs/>
          <w:sz w:val="26"/>
          <w:szCs w:val="26"/>
          <w:rtl/>
        </w:rPr>
        <w:t>2</w:t>
      </w:r>
      <w:r w:rsidRPr="000E3C62">
        <w:rPr>
          <w:rFonts w:cs="B Nazanin" w:hint="cs"/>
          <w:b/>
          <w:bCs/>
          <w:sz w:val="26"/>
          <w:szCs w:val="26"/>
          <w:rtl/>
        </w:rPr>
        <w:t xml:space="preserve">) </w:t>
      </w:r>
      <w:r w:rsidR="00845BD7">
        <w:rPr>
          <w:rFonts w:cs="B Nazanin" w:hint="cs"/>
          <w:b/>
          <w:bCs/>
          <w:sz w:val="26"/>
          <w:szCs w:val="26"/>
          <w:rtl/>
        </w:rPr>
        <w:t>تعریف مفاهیم و اصطلاحات کلیدی ( حداکثر 5 مفهوم کلیدی):</w:t>
      </w:r>
    </w:p>
    <w:p w14:paraId="10E67015" w14:textId="77777777" w:rsidR="00230DE0" w:rsidRPr="000E3C62" w:rsidRDefault="00230DE0" w:rsidP="007A29A4">
      <w:pPr>
        <w:rPr>
          <w:rFonts w:cs="B Nazanin"/>
          <w:b/>
          <w:bCs/>
          <w:sz w:val="26"/>
          <w:szCs w:val="26"/>
          <w:rtl/>
        </w:rPr>
      </w:pPr>
    </w:p>
    <w:p w14:paraId="73668834" w14:textId="77777777" w:rsidR="007A29A4" w:rsidRDefault="00CA79DE" w:rsidP="00845BD7">
      <w:pP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</w:t>
      </w:r>
      <w:r w:rsidRPr="000E3C62">
        <w:rPr>
          <w:rFonts w:cs="B Nazanin" w:hint="cs"/>
          <w:b/>
          <w:bCs/>
          <w:sz w:val="26"/>
          <w:szCs w:val="26"/>
          <w:rtl/>
          <w:lang w:bidi="fa-IR"/>
        </w:rPr>
        <w:t>1</w:t>
      </w:r>
      <w:r w:rsidR="00845BD7">
        <w:rPr>
          <w:rFonts w:cs="B Nazanin" w:hint="cs"/>
          <w:b/>
          <w:bCs/>
          <w:sz w:val="26"/>
          <w:szCs w:val="26"/>
          <w:rtl/>
          <w:lang w:bidi="fa-IR"/>
        </w:rPr>
        <w:t>3</w:t>
      </w:r>
      <w:r w:rsidR="007A29A4" w:rsidRPr="000E3C62">
        <w:rPr>
          <w:rFonts w:cs="B Nazanin" w:hint="cs"/>
          <w:b/>
          <w:bCs/>
          <w:sz w:val="26"/>
          <w:szCs w:val="26"/>
          <w:rtl/>
        </w:rPr>
        <w:t>) جنبه جدید بودن و نوآوری طرح در چیست؟</w:t>
      </w:r>
      <w:r w:rsidR="00845BD7">
        <w:rPr>
          <w:rFonts w:cs="B Nazanin" w:hint="cs"/>
          <w:b/>
          <w:bCs/>
          <w:sz w:val="26"/>
          <w:szCs w:val="26"/>
          <w:rtl/>
        </w:rPr>
        <w:t xml:space="preserve"> ( اعم از نوآوری محتوایی، روشی، ساختاری، نظری و کاربردی)</w:t>
      </w:r>
    </w:p>
    <w:p w14:paraId="3F842408" w14:textId="77777777" w:rsidR="00845BD7" w:rsidRDefault="00845BD7" w:rsidP="00845BD7">
      <w:pPr>
        <w:rPr>
          <w:rFonts w:cs="B Nazanin"/>
          <w:b/>
          <w:bCs/>
          <w:sz w:val="26"/>
          <w:szCs w:val="26"/>
          <w:rtl/>
        </w:rPr>
      </w:pPr>
    </w:p>
    <w:p w14:paraId="4B672B89" w14:textId="77777777" w:rsidR="007A29A4" w:rsidRPr="000E3C62" w:rsidRDefault="00845BD7" w:rsidP="000C44B7">
      <w:pPr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2-14) درصورت داشتن هدف</w:t>
      </w:r>
      <w:r w:rsidR="00D23B87">
        <w:rPr>
          <w:rFonts w:cs="B Nazanin" w:hint="cs"/>
          <w:b/>
          <w:bCs/>
          <w:sz w:val="26"/>
          <w:szCs w:val="26"/>
          <w:rtl/>
        </w:rPr>
        <w:t xml:space="preserve"> کاربردی، نام بهره وران ( سازمان ها ، صنایع و یا گروه ذینفعان) ذکر شود. </w:t>
      </w:r>
    </w:p>
    <w:p w14:paraId="4FFDFE6F" w14:textId="77777777" w:rsidR="00230DE0" w:rsidRPr="000E3C62" w:rsidRDefault="00230DE0" w:rsidP="007A29A4">
      <w:pPr>
        <w:rPr>
          <w:rFonts w:cs="B Nazanin"/>
          <w:b/>
          <w:bCs/>
          <w:sz w:val="26"/>
          <w:szCs w:val="26"/>
          <w:rtl/>
        </w:rPr>
      </w:pPr>
    </w:p>
    <w:p w14:paraId="5E16D618" w14:textId="77777777" w:rsidR="007A29A4" w:rsidRDefault="007A29A4" w:rsidP="009C7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2-1</w:t>
      </w:r>
      <w:r w:rsidR="00D23B87">
        <w:rPr>
          <w:rFonts w:cs="B Nazanin" w:hint="cs"/>
          <w:b/>
          <w:bCs/>
          <w:sz w:val="26"/>
          <w:szCs w:val="26"/>
          <w:rtl/>
        </w:rPr>
        <w:t>5</w:t>
      </w:r>
      <w:r w:rsidR="009C784C">
        <w:rPr>
          <w:rFonts w:cs="B Nazanin" w:hint="cs"/>
          <w:b/>
          <w:bCs/>
          <w:sz w:val="26"/>
          <w:szCs w:val="26"/>
          <w:rtl/>
        </w:rPr>
        <w:t>-1 در خصوص دانشجویانی که پژوهش ایشان  به حوزه انسانی مربوط می باشد</w:t>
      </w:r>
      <w:r w:rsidRPr="000E3C62">
        <w:rPr>
          <w:rFonts w:cs="B Nazanin" w:hint="cs"/>
          <w:b/>
          <w:bCs/>
          <w:sz w:val="26"/>
          <w:szCs w:val="26"/>
          <w:rtl/>
        </w:rPr>
        <w:t xml:space="preserve"> ملاحظات اخلاقی </w:t>
      </w:r>
      <w:r w:rsidRPr="000E3C62">
        <w:rPr>
          <w:rFonts w:cs="B Nazanin" w:hint="cs"/>
          <w:b/>
          <w:bCs/>
          <w:rtl/>
        </w:rPr>
        <w:t>(</w:t>
      </w:r>
      <w:r w:rsidR="00315CDB">
        <w:rPr>
          <w:rFonts w:cs="B Nazanin" w:hint="cs"/>
          <w:b/>
          <w:bCs/>
          <w:rtl/>
        </w:rPr>
        <w:t xml:space="preserve"> کلیه اصول اخلاقی</w:t>
      </w:r>
      <w:r w:rsidR="009C784C">
        <w:rPr>
          <w:rFonts w:cs="B Nazanin" w:hint="cs"/>
          <w:b/>
          <w:bCs/>
          <w:rtl/>
        </w:rPr>
        <w:t xml:space="preserve"> ذیل</w:t>
      </w:r>
      <w:r w:rsidR="00315CDB">
        <w:rPr>
          <w:rFonts w:cs="B Nazanin" w:hint="cs"/>
          <w:b/>
          <w:bCs/>
          <w:rtl/>
        </w:rPr>
        <w:t xml:space="preserve"> در این قسمت درج گردد)</w:t>
      </w:r>
    </w:p>
    <w:p w14:paraId="2D203488" w14:textId="77777777" w:rsidR="00315CDB" w:rsidRDefault="00315CDB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1-به کلیه آزمودنی های قبل از شروع آزمون فرم رضایت آگاهانه خواهم داد.</w:t>
      </w:r>
    </w:p>
    <w:p w14:paraId="478C08C4" w14:textId="77777777"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2</w:t>
      </w:r>
      <w:r w:rsidR="00315CDB">
        <w:rPr>
          <w:rFonts w:cs="B Nazanin" w:hint="cs"/>
          <w:b/>
          <w:bCs/>
          <w:rtl/>
        </w:rPr>
        <w:t>-شرکت در مطالعه کاملا داوطلبانه و اختیاری خواهد بود.</w:t>
      </w:r>
    </w:p>
    <w:p w14:paraId="62392C5B" w14:textId="77777777"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3</w:t>
      </w:r>
      <w:r w:rsidR="00315CDB">
        <w:rPr>
          <w:rFonts w:cs="B Nazanin" w:hint="cs"/>
          <w:b/>
          <w:bCs/>
          <w:rtl/>
        </w:rPr>
        <w:t>- حفظ امانت اطلاعات آزمودنی رعایت خواهد شد.</w:t>
      </w:r>
    </w:p>
    <w:p w14:paraId="46678124" w14:textId="77777777"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4</w:t>
      </w:r>
      <w:r w:rsidR="00315CDB">
        <w:rPr>
          <w:rFonts w:cs="B Nazanin" w:hint="cs"/>
          <w:b/>
          <w:bCs/>
          <w:rtl/>
        </w:rPr>
        <w:t>- اطلاعات به صورت کد در اختیار افراد غیر ( متخصص آمارو .....) قرار خواهد گرفت.</w:t>
      </w:r>
    </w:p>
    <w:p w14:paraId="0BD21301" w14:textId="77777777"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5</w:t>
      </w:r>
      <w:r w:rsidR="00315CDB">
        <w:rPr>
          <w:rFonts w:cs="B Nazanin" w:hint="cs"/>
          <w:b/>
          <w:bCs/>
          <w:rtl/>
        </w:rPr>
        <w:t>-آزمودنی ها از هدف پژوهش کاملا آگاه خواهند شد.</w:t>
      </w:r>
    </w:p>
    <w:p w14:paraId="152FC770" w14:textId="77777777" w:rsidR="009C784C" w:rsidRPr="009C784C" w:rsidRDefault="009C784C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  <w:r w:rsidRPr="009C784C">
        <w:rPr>
          <w:rFonts w:cs="B Nazanin" w:hint="cs"/>
          <w:b/>
          <w:bCs/>
          <w:rtl/>
        </w:rPr>
        <w:t>2-15-2 در خصوص دانشجویانی که پژوهش ایشان با حیوان سروکار دارد( کلیه اصول اخلاقی کار با حیوانات آزمایشگاهی درج گردد</w:t>
      </w:r>
      <w:r>
        <w:rPr>
          <w:rFonts w:cs="B Nazanin" w:hint="cs"/>
          <w:b/>
          <w:bCs/>
          <w:rtl/>
        </w:rPr>
        <w:t>.</w:t>
      </w:r>
    </w:p>
    <w:p w14:paraId="6502BE65" w14:textId="77777777" w:rsidR="007A29A4" w:rsidRPr="000E3C62" w:rsidRDefault="007A29A4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</w:p>
    <w:p w14:paraId="354F1710" w14:textId="77777777" w:rsidR="00FA2E2C" w:rsidRPr="000E3C62" w:rsidRDefault="00FA2E2C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sz w:val="26"/>
          <w:szCs w:val="26"/>
          <w:rtl/>
        </w:rPr>
      </w:pPr>
    </w:p>
    <w:p w14:paraId="363489A5" w14:textId="77777777" w:rsidR="007A29A4" w:rsidRPr="000E3C62" w:rsidRDefault="007A29A4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 xml:space="preserve">                                                                                                               امضاء دانشجو</w:t>
      </w:r>
    </w:p>
    <w:p w14:paraId="189147B3" w14:textId="77777777" w:rsidR="00230DE0" w:rsidRPr="000E3C62" w:rsidRDefault="00230DE0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</w:p>
    <w:p w14:paraId="18785FD1" w14:textId="77777777" w:rsidR="007A29A4" w:rsidRPr="000E3C62" w:rsidRDefault="007A29A4" w:rsidP="007A29A4">
      <w:pPr>
        <w:rPr>
          <w:rFonts w:cs="B Nazanin"/>
          <w:b/>
          <w:bCs/>
          <w:sz w:val="26"/>
          <w:szCs w:val="26"/>
          <w:rtl/>
        </w:rPr>
      </w:pPr>
    </w:p>
    <w:p w14:paraId="5D009AD5" w14:textId="77777777" w:rsidR="007A29A4" w:rsidRPr="000E3C62" w:rsidRDefault="007A29A4" w:rsidP="000C44B7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2-1</w:t>
      </w:r>
      <w:r w:rsidR="000C44B7">
        <w:rPr>
          <w:rFonts w:cs="B Nazanin" w:hint="cs"/>
          <w:b/>
          <w:bCs/>
          <w:sz w:val="26"/>
          <w:szCs w:val="26"/>
          <w:rtl/>
        </w:rPr>
        <w:t>6</w:t>
      </w:r>
      <w:r w:rsidRPr="000E3C62">
        <w:rPr>
          <w:rFonts w:cs="B Nazanin" w:hint="cs"/>
          <w:b/>
          <w:bCs/>
          <w:sz w:val="26"/>
          <w:szCs w:val="26"/>
          <w:rtl/>
        </w:rPr>
        <w:t>) فهرست منابع فارسی و انگلیسی</w:t>
      </w:r>
      <w:r w:rsidR="00D23B87">
        <w:rPr>
          <w:rFonts w:cs="B Nazanin" w:hint="cs"/>
          <w:b/>
          <w:bCs/>
          <w:sz w:val="26"/>
          <w:szCs w:val="26"/>
          <w:rtl/>
        </w:rPr>
        <w:t xml:space="preserve"> شامل کتب، مقالات، پایان نامه ها و اسناد </w:t>
      </w:r>
      <w:r w:rsidR="008D4EB6">
        <w:rPr>
          <w:rFonts w:cs="B Nazanin" w:hint="cs"/>
          <w:b/>
          <w:bCs/>
          <w:sz w:val="26"/>
          <w:szCs w:val="26"/>
          <w:rtl/>
        </w:rPr>
        <w:t>فارسی و غیر فارسی ( تنظیم بر اساس حروف الفبا و به روش</w:t>
      </w:r>
      <w:r w:rsidRPr="000E3C62">
        <w:rPr>
          <w:rFonts w:cs="B Nazanin" w:hint="cs"/>
          <w:b/>
          <w:bCs/>
          <w:sz w:val="26"/>
          <w:szCs w:val="26"/>
          <w:rtl/>
        </w:rPr>
        <w:t xml:space="preserve"> </w:t>
      </w:r>
      <w:r w:rsidRPr="000E3C62">
        <w:rPr>
          <w:rFonts w:cs="B Nazanin"/>
          <w:b/>
          <w:bCs/>
          <w:sz w:val="26"/>
          <w:szCs w:val="26"/>
        </w:rPr>
        <w:t>APA</w:t>
      </w:r>
      <w:r w:rsidR="008D4EB6">
        <w:rPr>
          <w:rFonts w:cs="B Nazanin" w:hint="cs"/>
          <w:b/>
          <w:bCs/>
          <w:sz w:val="26"/>
          <w:szCs w:val="26"/>
          <w:rtl/>
        </w:rPr>
        <w:t xml:space="preserve"> و شامل حداقل 20 منبع فارسی و 10 منبع خارجی که حداقل 70 درصد منابع در 10 ساله اخ</w:t>
      </w:r>
      <w:r w:rsidR="000C44B7">
        <w:rPr>
          <w:rFonts w:cs="B Nazanin" w:hint="cs"/>
          <w:b/>
          <w:bCs/>
          <w:sz w:val="26"/>
          <w:szCs w:val="26"/>
          <w:rtl/>
        </w:rPr>
        <w:t>یر منتشر شده باشد.)</w:t>
      </w:r>
    </w:p>
    <w:p w14:paraId="7B40C946" w14:textId="77777777" w:rsidR="00230DE0" w:rsidRPr="000E3C62" w:rsidRDefault="00230DE0" w:rsidP="00CA79DE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</w:p>
    <w:p w14:paraId="7F7671D8" w14:textId="77777777" w:rsidR="00533D9E" w:rsidRDefault="00533D9E" w:rsidP="00CA79DE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</w:p>
    <w:p w14:paraId="7DFA6F90" w14:textId="1E7ED8C9" w:rsidR="00533D9E" w:rsidRDefault="003D2B7D" w:rsidP="00CA79DE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 w:hint="cs"/>
          <w:b/>
          <w:bCs/>
          <w:noProof/>
          <w:rtl/>
        </w:rPr>
        <w:lastRenderedPageBreak/>
        <w:drawing>
          <wp:anchor distT="0" distB="0" distL="114300" distR="114300" simplePos="0" relativeHeight="251655168" behindDoc="0" locked="0" layoutInCell="1" allowOverlap="1" wp14:anchorId="35A65C9A" wp14:editId="5F9EE3A4">
            <wp:simplePos x="0" y="0"/>
            <wp:positionH relativeFrom="column">
              <wp:posOffset>5661025</wp:posOffset>
            </wp:positionH>
            <wp:positionV relativeFrom="paragraph">
              <wp:posOffset>-92872</wp:posOffset>
            </wp:positionV>
            <wp:extent cx="671830" cy="1068705"/>
            <wp:effectExtent l="0" t="0" r="0" b="0"/>
            <wp:wrapNone/>
            <wp:docPr id="599" name="Picture 2" descr="C:\Users\admin\Desktop\آرم دانشگا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آرم دانشگاه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106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B96F082" w14:textId="27771574" w:rsidR="00533D9E" w:rsidRPr="00E06ED0" w:rsidRDefault="00533D9E" w:rsidP="00533D9E">
      <w:pPr>
        <w:jc w:val="center"/>
        <w:rPr>
          <w:rFonts w:cs="B Nazanin"/>
          <w:b/>
          <w:bCs/>
          <w:rtl/>
          <w:lang w:bidi="fa-IR"/>
        </w:rPr>
      </w:pPr>
      <w:r w:rsidRPr="00E06ED0">
        <w:rPr>
          <w:rFonts w:cs="B Nazanin" w:hint="cs"/>
          <w:b/>
          <w:bCs/>
          <w:rtl/>
          <w:lang w:bidi="fa-IR"/>
        </w:rPr>
        <w:t>بسمه تعالی</w:t>
      </w:r>
    </w:p>
    <w:p w14:paraId="3895752E" w14:textId="77777777" w:rsidR="00533D9E" w:rsidRDefault="00533D9E" w:rsidP="000C44B7">
      <w:pPr>
        <w:jc w:val="center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   2-1</w:t>
      </w:r>
      <w:r w:rsidR="000C44B7">
        <w:rPr>
          <w:rFonts w:cs="B Nazanin" w:hint="cs"/>
          <w:b/>
          <w:bCs/>
          <w:sz w:val="26"/>
          <w:szCs w:val="26"/>
          <w:rtl/>
          <w:lang w:bidi="fa-IR"/>
        </w:rPr>
        <w:t>7</w:t>
      </w:r>
      <w:r>
        <w:rPr>
          <w:rFonts w:cs="B Nazanin" w:hint="cs"/>
          <w:b/>
          <w:bCs/>
          <w:sz w:val="26"/>
          <w:szCs w:val="26"/>
          <w:rtl/>
          <w:lang w:bidi="fa-IR"/>
        </w:rPr>
        <w:t>-</w:t>
      </w:r>
      <w:r w:rsidRPr="008D5553">
        <w:rPr>
          <w:rFonts w:cs="B Nazanin" w:hint="cs"/>
          <w:b/>
          <w:bCs/>
          <w:sz w:val="26"/>
          <w:szCs w:val="26"/>
          <w:rtl/>
          <w:lang w:bidi="fa-IR"/>
        </w:rPr>
        <w:t xml:space="preserve">صورتجلسه تصویب پروپوزال دانشجویان </w:t>
      </w:r>
      <w:r w:rsidRPr="00FA395C">
        <w:rPr>
          <w:rFonts w:cs="B Nazanin" w:hint="cs"/>
          <w:b/>
          <w:bCs/>
          <w:sz w:val="26"/>
          <w:szCs w:val="26"/>
          <w:u w:val="single"/>
          <w:rtl/>
          <w:lang w:bidi="fa-IR"/>
        </w:rPr>
        <w:t>مقطع دکتری</w:t>
      </w:r>
      <w:r w:rsidRPr="008D5553">
        <w:rPr>
          <w:rFonts w:cs="B Nazanin" w:hint="cs"/>
          <w:b/>
          <w:bCs/>
          <w:sz w:val="26"/>
          <w:szCs w:val="26"/>
          <w:rtl/>
          <w:lang w:bidi="fa-IR"/>
        </w:rPr>
        <w:t xml:space="preserve"> ، در گروه آموزشی</w:t>
      </w:r>
      <w:r w:rsidRPr="00E06ED0">
        <w:rPr>
          <w:rFonts w:cs="B Nazanin" w:hint="cs"/>
          <w:b/>
          <w:bCs/>
          <w:rtl/>
          <w:lang w:bidi="fa-IR"/>
        </w:rPr>
        <w:t xml:space="preserve"> </w:t>
      </w:r>
      <w:r w:rsidRPr="008D5553">
        <w:rPr>
          <w:rFonts w:cs="B Nazanin" w:hint="cs"/>
          <w:rtl/>
          <w:lang w:bidi="fa-IR"/>
        </w:rPr>
        <w:t>...........................</w:t>
      </w:r>
    </w:p>
    <w:p w14:paraId="58BD4A43" w14:textId="77777777" w:rsidR="00533D9E" w:rsidRPr="00E06ED0" w:rsidRDefault="00533D9E" w:rsidP="00533D9E">
      <w:pPr>
        <w:jc w:val="center"/>
        <w:rPr>
          <w:rFonts w:cs="B Nazanin"/>
          <w:b/>
          <w:bCs/>
          <w:rtl/>
          <w:lang w:bidi="fa-IR"/>
        </w:rPr>
      </w:pPr>
      <w:r w:rsidRPr="008D5553">
        <w:rPr>
          <w:rFonts w:cs="B Nazanin" w:hint="cs"/>
          <w:b/>
          <w:bCs/>
          <w:sz w:val="26"/>
          <w:szCs w:val="26"/>
          <w:rtl/>
          <w:lang w:bidi="fa-IR"/>
        </w:rPr>
        <w:t>دانشکده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8D5553">
        <w:rPr>
          <w:rFonts w:cs="B Nazanin" w:hint="cs"/>
          <w:rtl/>
          <w:lang w:bidi="fa-IR"/>
        </w:rPr>
        <w:t>..................................</w:t>
      </w:r>
      <w:r>
        <w:rPr>
          <w:rFonts w:cs="B Nazanin" w:hint="cs"/>
          <w:rtl/>
          <w:lang w:bidi="fa-IR"/>
        </w:rPr>
        <w:t xml:space="preserve">   </w:t>
      </w:r>
      <w:r w:rsidRPr="0052118D">
        <w:rPr>
          <w:rFonts w:cs="B Nazanin" w:hint="cs"/>
          <w:b/>
          <w:bCs/>
          <w:sz w:val="26"/>
          <w:szCs w:val="26"/>
          <w:rtl/>
          <w:lang w:bidi="fa-IR"/>
        </w:rPr>
        <w:t>واحد تهران مرکزی</w:t>
      </w:r>
    </w:p>
    <w:tbl>
      <w:tblPr>
        <w:bidiVisual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344"/>
        <w:gridCol w:w="1701"/>
        <w:gridCol w:w="5045"/>
      </w:tblGrid>
      <w:tr w:rsidR="00533D9E" w:rsidRPr="00E06ED0" w14:paraId="6F339607" w14:textId="77777777" w:rsidTr="00533D9E">
        <w:trPr>
          <w:trHeight w:val="576"/>
        </w:trPr>
        <w:tc>
          <w:tcPr>
            <w:tcW w:w="738" w:type="dxa"/>
          </w:tcPr>
          <w:p w14:paraId="70D6E366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2344" w:type="dxa"/>
          </w:tcPr>
          <w:p w14:paraId="7EDEB1F1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 xml:space="preserve">نام و نام خانوادگی </w:t>
            </w:r>
          </w:p>
        </w:tc>
        <w:tc>
          <w:tcPr>
            <w:tcW w:w="1701" w:type="dxa"/>
          </w:tcPr>
          <w:p w14:paraId="405D6E5A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شماره دانشجویی</w:t>
            </w:r>
          </w:p>
        </w:tc>
        <w:tc>
          <w:tcPr>
            <w:tcW w:w="5045" w:type="dxa"/>
          </w:tcPr>
          <w:p w14:paraId="5B5F39A7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عنوان پروپوزال</w:t>
            </w:r>
          </w:p>
        </w:tc>
      </w:tr>
      <w:tr w:rsidR="00533D9E" w:rsidRPr="00E06ED0" w14:paraId="505CFAE7" w14:textId="77777777" w:rsidTr="00533D9E">
        <w:trPr>
          <w:trHeight w:val="576"/>
        </w:trPr>
        <w:tc>
          <w:tcPr>
            <w:tcW w:w="738" w:type="dxa"/>
          </w:tcPr>
          <w:p w14:paraId="290F8CFF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2344" w:type="dxa"/>
          </w:tcPr>
          <w:p w14:paraId="54A0CF41" w14:textId="5D4DF980" w:rsidR="00533D9E" w:rsidRPr="00533D9E" w:rsidRDefault="003D2B7D" w:rsidP="003D2B7D">
            <w:pPr>
              <w:rPr>
                <w:rFonts w:cs="B Nazanin"/>
                <w:rtl/>
                <w:lang w:bidi="fa-IR"/>
              </w:rPr>
            </w:pPr>
            <w:sdt>
              <w:sdtPr>
                <w:rPr>
                  <w:rFonts w:cs="B Nazanin"/>
                  <w:b/>
                  <w:bCs/>
                  <w:rtl/>
                </w:rPr>
                <w:tag w:val="_field_Author_Fa"/>
                <w:id w:val="-1183812219"/>
                <w:placeholder>
                  <w:docPart w:val="E39154763D76464483BECA3AC1C95714"/>
                </w:placeholder>
              </w:sdtPr>
              <w:sdtEndPr>
                <w:rPr>
                  <w:rFonts w:hint="eastAsia"/>
                </w:rPr>
              </w:sdtEndPr>
              <w:sdtContent>
                <w:r w:rsidRPr="003D2B7D">
                  <w:rPr>
                    <w:rFonts w:cs="B Nazanin" w:hint="cs"/>
                    <w:b/>
                    <w:bCs/>
                    <w:rtl/>
                  </w:rPr>
                  <w:t>نام و نام خانوادگی</w:t>
                </w:r>
              </w:sdtContent>
            </w:sdt>
          </w:p>
        </w:tc>
        <w:tc>
          <w:tcPr>
            <w:tcW w:w="1701" w:type="dxa"/>
          </w:tcPr>
          <w:p w14:paraId="383BC86E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5045" w:type="dxa"/>
          </w:tcPr>
          <w:p w14:paraId="6884F94D" w14:textId="131F7D6C" w:rsidR="00533D9E" w:rsidRPr="00533D9E" w:rsidRDefault="003D2B7D" w:rsidP="003D2B7D">
            <w:pPr>
              <w:rPr>
                <w:rFonts w:cs="B Nazanin"/>
                <w:rtl/>
                <w:lang w:bidi="fa-IR"/>
              </w:rPr>
            </w:pPr>
            <w:sdt>
              <w:sdtPr>
                <w:rPr>
                  <w:rFonts w:cs="B Nazanin"/>
                  <w:b/>
                  <w:bCs/>
                  <w:rtl/>
                </w:rPr>
                <w:tag w:val="_field_Title_Fa"/>
                <w:id w:val="1575471719"/>
                <w:placeholder>
                  <w:docPart w:val="8B9258F1E307465B96B852C704145027"/>
                </w:placeholder>
              </w:sdtPr>
              <w:sdtContent>
                <w:r w:rsidRPr="003D2B7D">
                  <w:rPr>
                    <w:rFonts w:cs="B Nazanin" w:hint="cs"/>
                    <w:b/>
                    <w:bCs/>
                    <w:rtl/>
                  </w:rPr>
                  <w:t>عنوان</w:t>
                </w:r>
              </w:sdtContent>
            </w:sdt>
          </w:p>
        </w:tc>
      </w:tr>
    </w:tbl>
    <w:p w14:paraId="1A125A65" w14:textId="77777777" w:rsidR="00533D9E" w:rsidRDefault="00533D9E" w:rsidP="00533D9E">
      <w:pPr>
        <w:jc w:val="center"/>
        <w:rPr>
          <w:rFonts w:cs="B Nazanin"/>
          <w:b/>
          <w:bCs/>
          <w:rtl/>
          <w:lang w:bidi="fa-IR"/>
        </w:rPr>
      </w:pPr>
    </w:p>
    <w:p w14:paraId="4D228C70" w14:textId="77777777" w:rsidR="00533D9E" w:rsidRPr="00E06ED0" w:rsidRDefault="00533D9E" w:rsidP="00533D9E">
      <w:pPr>
        <w:jc w:val="center"/>
        <w:rPr>
          <w:rFonts w:cs="B Nazanin"/>
          <w:b/>
          <w:bCs/>
          <w:rtl/>
          <w:lang w:bidi="fa-IR"/>
        </w:rPr>
      </w:pPr>
      <w:r w:rsidRPr="00E06ED0">
        <w:rPr>
          <w:rFonts w:cs="B Nazanin" w:hint="cs"/>
          <w:b/>
          <w:bCs/>
          <w:rtl/>
          <w:lang w:bidi="fa-IR"/>
        </w:rPr>
        <w:t xml:space="preserve">اعضای </w:t>
      </w:r>
      <w:r>
        <w:rPr>
          <w:rFonts w:cs="B Nazanin" w:hint="cs"/>
          <w:b/>
          <w:bCs/>
          <w:rtl/>
          <w:lang w:bidi="fa-IR"/>
        </w:rPr>
        <w:t>کمیته تخصصی گروه</w:t>
      </w:r>
    </w:p>
    <w:tbl>
      <w:tblPr>
        <w:bidiVisual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335"/>
        <w:gridCol w:w="4845"/>
      </w:tblGrid>
      <w:tr w:rsidR="00533D9E" w14:paraId="1AFEBAD7" w14:textId="77777777" w:rsidTr="00533D9E">
        <w:trPr>
          <w:trHeight w:val="624"/>
        </w:trPr>
        <w:tc>
          <w:tcPr>
            <w:tcW w:w="738" w:type="dxa"/>
          </w:tcPr>
          <w:p w14:paraId="417283EC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4335" w:type="dxa"/>
          </w:tcPr>
          <w:p w14:paraId="613BC967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 xml:space="preserve">نام و نام خانوادگی عضو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کمیته</w:t>
            </w:r>
          </w:p>
        </w:tc>
        <w:tc>
          <w:tcPr>
            <w:tcW w:w="4845" w:type="dxa"/>
          </w:tcPr>
          <w:p w14:paraId="4DAA57FF" w14:textId="77777777" w:rsidR="00533D9E" w:rsidRPr="00533D9E" w:rsidRDefault="00533D9E" w:rsidP="00533D9E">
            <w:pPr>
              <w:ind w:left="72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نظر نهایی / امضاء</w:t>
            </w:r>
          </w:p>
        </w:tc>
      </w:tr>
      <w:tr w:rsidR="00533D9E" w14:paraId="0C48D9F2" w14:textId="77777777" w:rsidTr="00533D9E">
        <w:trPr>
          <w:trHeight w:val="624"/>
        </w:trPr>
        <w:tc>
          <w:tcPr>
            <w:tcW w:w="738" w:type="dxa"/>
          </w:tcPr>
          <w:p w14:paraId="39527E7B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1</w:t>
            </w:r>
          </w:p>
        </w:tc>
        <w:tc>
          <w:tcPr>
            <w:tcW w:w="4335" w:type="dxa"/>
          </w:tcPr>
          <w:p w14:paraId="2CCB0D40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14:paraId="04C81E8E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14:paraId="2EB190B5" w14:textId="77777777" w:rsidTr="00533D9E">
        <w:trPr>
          <w:trHeight w:val="624"/>
        </w:trPr>
        <w:tc>
          <w:tcPr>
            <w:tcW w:w="738" w:type="dxa"/>
          </w:tcPr>
          <w:p w14:paraId="61DDE0C5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2</w:t>
            </w:r>
          </w:p>
        </w:tc>
        <w:tc>
          <w:tcPr>
            <w:tcW w:w="4335" w:type="dxa"/>
          </w:tcPr>
          <w:p w14:paraId="1804C6D3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14:paraId="0A4C5DA7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14:paraId="49E2486F" w14:textId="77777777" w:rsidTr="00533D9E">
        <w:trPr>
          <w:trHeight w:val="624"/>
        </w:trPr>
        <w:tc>
          <w:tcPr>
            <w:tcW w:w="738" w:type="dxa"/>
          </w:tcPr>
          <w:p w14:paraId="6D093CB4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4335" w:type="dxa"/>
          </w:tcPr>
          <w:p w14:paraId="166AB423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14:paraId="168D682D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14:paraId="6FAD75E9" w14:textId="77777777" w:rsidTr="00533D9E">
        <w:trPr>
          <w:trHeight w:val="624"/>
        </w:trPr>
        <w:tc>
          <w:tcPr>
            <w:tcW w:w="738" w:type="dxa"/>
          </w:tcPr>
          <w:p w14:paraId="0901AC1C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4</w:t>
            </w:r>
          </w:p>
        </w:tc>
        <w:tc>
          <w:tcPr>
            <w:tcW w:w="4335" w:type="dxa"/>
          </w:tcPr>
          <w:p w14:paraId="20346339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14:paraId="14CF4C43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14:paraId="6A827E76" w14:textId="77777777" w:rsidTr="00533D9E">
        <w:trPr>
          <w:trHeight w:val="624"/>
        </w:trPr>
        <w:tc>
          <w:tcPr>
            <w:tcW w:w="738" w:type="dxa"/>
          </w:tcPr>
          <w:p w14:paraId="6C916819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5</w:t>
            </w:r>
          </w:p>
        </w:tc>
        <w:tc>
          <w:tcPr>
            <w:tcW w:w="4335" w:type="dxa"/>
          </w:tcPr>
          <w:p w14:paraId="21537C0C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14:paraId="1ACAA0AB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</w:tbl>
    <w:p w14:paraId="2B3A5381" w14:textId="77777777" w:rsidR="00533D9E" w:rsidRDefault="00533D9E" w:rsidP="00533D9E">
      <w:pPr>
        <w:rPr>
          <w:rFonts w:cs="B Nazanin"/>
          <w:b/>
          <w:bCs/>
          <w:sz w:val="26"/>
          <w:szCs w:val="26"/>
          <w:rtl/>
          <w:lang w:bidi="fa-IR"/>
        </w:rPr>
      </w:pPr>
    </w:p>
    <w:p w14:paraId="77A23F25" w14:textId="61FA8D53" w:rsidR="00767C29" w:rsidRPr="000E3C62" w:rsidRDefault="004304FE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C5D5AB" wp14:editId="31A354D7">
                <wp:simplePos x="0" y="0"/>
                <wp:positionH relativeFrom="column">
                  <wp:posOffset>3469640</wp:posOffset>
                </wp:positionH>
                <wp:positionV relativeFrom="paragraph">
                  <wp:posOffset>281940</wp:posOffset>
                </wp:positionV>
                <wp:extent cx="152400" cy="142875"/>
                <wp:effectExtent l="9525" t="13970" r="9525" b="5080"/>
                <wp:wrapNone/>
                <wp:docPr id="149472969" name="AutoShape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42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1D8664" id="AutoShape 603" o:spid="_x0000_s1026" style="position:absolute;margin-left:273.2pt;margin-top:22.2pt;width:12pt;height: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"/>
            </w:pict>
          </mc:Fallback>
        </mc:AlternateContent>
      </w: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9A2FB42" wp14:editId="651A0790">
                <wp:simplePos x="0" y="0"/>
                <wp:positionH relativeFrom="column">
                  <wp:posOffset>4269740</wp:posOffset>
                </wp:positionH>
                <wp:positionV relativeFrom="paragraph">
                  <wp:posOffset>281940</wp:posOffset>
                </wp:positionV>
                <wp:extent cx="152400" cy="142875"/>
                <wp:effectExtent l="9525" t="13970" r="9525" b="5080"/>
                <wp:wrapNone/>
                <wp:docPr id="86182518" name="AutoShape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42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CFF74D" id="AutoShape 602" o:spid="_x0000_s1026" style="position:absolute;margin-left:336.2pt;margin-top:22.2pt;width:12pt;height:1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"/>
            </w:pict>
          </mc:Fallback>
        </mc:AlternateContent>
      </w:r>
      <w:r w:rsidR="00767C29" w:rsidRPr="000E3C62">
        <w:rPr>
          <w:rFonts w:cs="B Nazanin" w:hint="cs"/>
          <w:b/>
          <w:bCs/>
          <w:sz w:val="24"/>
          <w:szCs w:val="24"/>
          <w:rtl/>
        </w:rPr>
        <w:t xml:space="preserve">الف) موضوع تحقیق رساله خانم / آقای .............................. در جلسه مورخ ............................ شماره جلسه.......................... گروه تخصصی مطرح و مورد تایید قرار گرفت </w:t>
      </w:r>
      <w:r w:rsidR="00767C29">
        <w:rPr>
          <w:rFonts w:cs="B Nazanin" w:hint="cs"/>
          <w:b/>
          <w:bCs/>
          <w:sz w:val="24"/>
          <w:szCs w:val="24"/>
          <w:rtl/>
        </w:rPr>
        <w:t xml:space="preserve">   </w:t>
      </w:r>
      <w:r w:rsidR="00767C29" w:rsidRPr="000E3C62">
        <w:rPr>
          <w:rFonts w:cs="B Nazanin" w:hint="cs"/>
          <w:b/>
          <w:bCs/>
          <w:sz w:val="24"/>
          <w:szCs w:val="24"/>
          <w:rtl/>
        </w:rPr>
        <w:t xml:space="preserve"> </w:t>
      </w:r>
      <w:r w:rsidR="00767C29">
        <w:rPr>
          <w:rFonts w:cs="B Nazanin" w:hint="cs"/>
          <w:b/>
          <w:bCs/>
          <w:sz w:val="24"/>
          <w:szCs w:val="24"/>
          <w:rtl/>
        </w:rPr>
        <w:t xml:space="preserve">   </w:t>
      </w:r>
      <w:r w:rsidR="00767C29" w:rsidRPr="000E3C62">
        <w:rPr>
          <w:rFonts w:cs="B Nazanin" w:hint="cs"/>
          <w:b/>
          <w:bCs/>
          <w:sz w:val="24"/>
          <w:szCs w:val="24"/>
          <w:rtl/>
        </w:rPr>
        <w:t xml:space="preserve">قرار نگرفت </w:t>
      </w:r>
      <w:r w:rsidR="00767C29">
        <w:rPr>
          <w:rFonts w:cs="B Nazanin" w:hint="cs"/>
          <w:b/>
          <w:bCs/>
          <w:sz w:val="24"/>
          <w:szCs w:val="24"/>
          <w:rtl/>
        </w:rPr>
        <w:t xml:space="preserve">      .</w:t>
      </w:r>
    </w:p>
    <w:p w14:paraId="265D72FE" w14:textId="77777777" w:rsidR="00767C29" w:rsidRPr="000E3C62" w:rsidRDefault="00767C29" w:rsidP="00767C29">
      <w:pPr>
        <w:pStyle w:val="Subtitle"/>
        <w:jc w:val="right"/>
        <w:rPr>
          <w:rFonts w:cs="B Nazanin"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تاریخ و امضاء / مدیر گروه</w:t>
      </w:r>
    </w:p>
    <w:p w14:paraId="6A113A2F" w14:textId="77777777" w:rsidR="00767C29" w:rsidRPr="000E3C62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31F21AF4" w14:textId="77777777" w:rsidR="00D36E58" w:rsidRDefault="00D36E58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3000E27A" w14:textId="77777777" w:rsidR="00767C29" w:rsidRPr="002A34F3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2A34F3">
        <w:rPr>
          <w:rFonts w:cs="B Nazanin" w:hint="cs"/>
          <w:b/>
          <w:bCs/>
          <w:sz w:val="24"/>
          <w:szCs w:val="24"/>
          <w:rtl/>
        </w:rPr>
        <w:t>مدیر محترم پژوهش دانشکده</w:t>
      </w:r>
    </w:p>
    <w:p w14:paraId="2CFD2203" w14:textId="77777777" w:rsidR="00767C29" w:rsidRPr="006D5C39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D5C39">
        <w:rPr>
          <w:rFonts w:cs="B Nazanin" w:hint="cs"/>
          <w:b/>
          <w:bCs/>
          <w:sz w:val="24"/>
          <w:szCs w:val="24"/>
          <w:rtl/>
        </w:rPr>
        <w:t>سلام علیکم</w:t>
      </w:r>
    </w:p>
    <w:p w14:paraId="060E8FB4" w14:textId="77777777" w:rsidR="00767C29" w:rsidRPr="006D5C39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D5C39">
        <w:rPr>
          <w:rFonts w:cs="B Nazanin" w:hint="cs"/>
          <w:b/>
          <w:bCs/>
          <w:sz w:val="24"/>
          <w:szCs w:val="24"/>
          <w:rtl/>
        </w:rPr>
        <w:t>احتراما با توجه به بررسی انجام شده ارائه پروپوزال از نظر آموزشی بلامانع می باشد.</w:t>
      </w:r>
    </w:p>
    <w:p w14:paraId="77ABB239" w14:textId="77777777" w:rsidR="00767C29" w:rsidRPr="000E3C62" w:rsidRDefault="00767C29" w:rsidP="00767C29">
      <w:pPr>
        <w:pStyle w:val="Subtitle"/>
        <w:jc w:val="right"/>
        <w:rPr>
          <w:rFonts w:cs="B Nazanin"/>
          <w:sz w:val="24"/>
          <w:szCs w:val="24"/>
          <w:rtl/>
        </w:rPr>
      </w:pPr>
      <w:r w:rsidRPr="002A34F3">
        <w:rPr>
          <w:rFonts w:cs="B Nazanin" w:hint="cs"/>
          <w:b/>
          <w:bCs/>
          <w:sz w:val="24"/>
          <w:szCs w:val="24"/>
          <w:rtl/>
        </w:rPr>
        <w:t>تاریخ و امضاء / مدیر آموزش دانشکده</w:t>
      </w:r>
    </w:p>
    <w:p w14:paraId="10E119A3" w14:textId="77777777" w:rsidR="00D36E58" w:rsidRDefault="00D36E58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26A14F78" w14:textId="77777777" w:rsidR="00D36E58" w:rsidRDefault="00D36E58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15726C7D" w14:textId="77777777" w:rsidR="00767C29" w:rsidRDefault="00767C29" w:rsidP="00767C29">
      <w:pPr>
        <w:pStyle w:val="Subtitle"/>
        <w:jc w:val="both"/>
        <w:rPr>
          <w:rFonts w:cs="B Nazanin"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رئیس محترم دانشکده</w:t>
      </w:r>
    </w:p>
    <w:p w14:paraId="61B8AC3C" w14:textId="77777777" w:rsidR="00767C29" w:rsidRPr="00767C29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0370A">
        <w:rPr>
          <w:rFonts w:cs="B Nazanin" w:hint="cs"/>
          <w:b/>
          <w:bCs/>
          <w:sz w:val="24"/>
          <w:szCs w:val="24"/>
          <w:rtl/>
        </w:rPr>
        <w:t>سلام علیکم</w:t>
      </w:r>
    </w:p>
    <w:p w14:paraId="04B455D0" w14:textId="77777777" w:rsidR="00767C29" w:rsidRPr="006C7C71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C7C71">
        <w:rPr>
          <w:rFonts w:cs="B Nazanin" w:hint="cs"/>
          <w:b/>
          <w:bCs/>
          <w:sz w:val="24"/>
          <w:szCs w:val="24"/>
          <w:rtl/>
        </w:rPr>
        <w:t>احتراما با توجه به تایید گروه، مدیر آموزش ،</w:t>
      </w:r>
      <w:r>
        <w:rPr>
          <w:rFonts w:cs="B Nazanin" w:hint="cs"/>
          <w:b/>
          <w:bCs/>
          <w:sz w:val="24"/>
          <w:szCs w:val="24"/>
          <w:rtl/>
        </w:rPr>
        <w:t xml:space="preserve"> و برگزاری جلسه دفاع از پروپوزال،</w:t>
      </w:r>
      <w:r w:rsidRPr="006C7C71">
        <w:rPr>
          <w:rFonts w:cs="B Nazanin" w:hint="cs"/>
          <w:b/>
          <w:bCs/>
          <w:sz w:val="24"/>
          <w:szCs w:val="24"/>
          <w:rtl/>
        </w:rPr>
        <w:t xml:space="preserve"> بررسی پرپوزال در شورای پژوهشی دانشکده بلامانع می باشد.</w:t>
      </w:r>
    </w:p>
    <w:p w14:paraId="154CC224" w14:textId="77777777" w:rsidR="00767C29" w:rsidRPr="000E3C62" w:rsidRDefault="00767C29" w:rsidP="00767C29">
      <w:pPr>
        <w:pStyle w:val="Subtitle"/>
        <w:jc w:val="both"/>
        <w:rPr>
          <w:rFonts w:cs="B Nazanin"/>
          <w:sz w:val="24"/>
          <w:szCs w:val="24"/>
          <w:rtl/>
        </w:rPr>
      </w:pPr>
    </w:p>
    <w:p w14:paraId="3CC08DAF" w14:textId="77777777" w:rsidR="00767C29" w:rsidRPr="000E3C62" w:rsidRDefault="00767C29" w:rsidP="00767C29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</w:t>
      </w:r>
      <w:r w:rsidRPr="0060370A">
        <w:rPr>
          <w:rFonts w:cs="B Nazanin" w:hint="cs"/>
          <w:b/>
          <w:bCs/>
          <w:sz w:val="24"/>
          <w:szCs w:val="24"/>
          <w:rtl/>
        </w:rPr>
        <w:t xml:space="preserve">تاریخ و امضاء / </w:t>
      </w:r>
      <w:r>
        <w:rPr>
          <w:rFonts w:cs="B Nazanin" w:hint="cs"/>
          <w:b/>
          <w:bCs/>
          <w:sz w:val="24"/>
          <w:szCs w:val="24"/>
          <w:rtl/>
        </w:rPr>
        <w:t>مدیر پژوهش دانشکده</w:t>
      </w:r>
    </w:p>
    <w:p w14:paraId="42084BAA" w14:textId="77777777" w:rsidR="00AD4476" w:rsidRDefault="00AD4476" w:rsidP="00D36E58">
      <w:pPr>
        <w:pStyle w:val="Subtitle"/>
        <w:jc w:val="left"/>
        <w:rPr>
          <w:rFonts w:cs="B Nazanin"/>
          <w:b/>
          <w:bCs/>
          <w:sz w:val="26"/>
          <w:szCs w:val="26"/>
          <w:rtl/>
        </w:rPr>
      </w:pPr>
    </w:p>
    <w:p w14:paraId="534B9179" w14:textId="77777777" w:rsidR="00D36E58" w:rsidRPr="000E3C62" w:rsidRDefault="00D36E58" w:rsidP="00D36E58">
      <w:pPr>
        <w:pStyle w:val="Subtitle"/>
        <w:jc w:val="left"/>
        <w:rPr>
          <w:rFonts w:cs="B Nazanin"/>
          <w:sz w:val="24"/>
          <w:szCs w:val="24"/>
          <w:rtl/>
        </w:rPr>
      </w:pPr>
    </w:p>
    <w:p w14:paraId="1518AB32" w14:textId="77777777" w:rsidR="0077172D" w:rsidRPr="000E3C62" w:rsidRDefault="0077172D" w:rsidP="000C44B7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lastRenderedPageBreak/>
        <w:t>2-</w:t>
      </w:r>
      <w:r w:rsidR="000C44B7">
        <w:rPr>
          <w:rFonts w:cs="B Nazanin"/>
          <w:b/>
          <w:bCs/>
          <w:sz w:val="24"/>
          <w:szCs w:val="24"/>
        </w:rPr>
        <w:t>18</w:t>
      </w:r>
      <w:r w:rsidRPr="000E3C62">
        <w:rPr>
          <w:rFonts w:cs="B Nazanin" w:hint="cs"/>
          <w:b/>
          <w:bCs/>
          <w:sz w:val="24"/>
          <w:szCs w:val="24"/>
          <w:rtl/>
        </w:rPr>
        <w:t>- تایید شورای پژوهش دانشکده: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0"/>
        <w:gridCol w:w="2414"/>
        <w:gridCol w:w="2938"/>
        <w:gridCol w:w="1525"/>
        <w:gridCol w:w="2157"/>
      </w:tblGrid>
      <w:tr w:rsidR="00C46773" w:rsidRPr="000E3C62" w14:paraId="6C41994F" w14:textId="77777777" w:rsidTr="00C46773">
        <w:trPr>
          <w:trHeight w:val="576"/>
        </w:trPr>
        <w:tc>
          <w:tcPr>
            <w:tcW w:w="569" w:type="pct"/>
          </w:tcPr>
          <w:p w14:paraId="6E6C67A4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ردیف</w:t>
            </w:r>
          </w:p>
        </w:tc>
        <w:tc>
          <w:tcPr>
            <w:tcW w:w="1184" w:type="pct"/>
          </w:tcPr>
          <w:p w14:paraId="4FD0ED8C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نام و نام خانوادگی</w:t>
            </w:r>
          </w:p>
        </w:tc>
        <w:tc>
          <w:tcPr>
            <w:tcW w:w="1441" w:type="pct"/>
          </w:tcPr>
          <w:p w14:paraId="1D35EE27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سمت و تخصص</w:t>
            </w:r>
          </w:p>
        </w:tc>
        <w:tc>
          <w:tcPr>
            <w:tcW w:w="748" w:type="pct"/>
          </w:tcPr>
          <w:p w14:paraId="38FDFCED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نوع رای</w:t>
            </w:r>
          </w:p>
        </w:tc>
        <w:tc>
          <w:tcPr>
            <w:tcW w:w="1058" w:type="pct"/>
          </w:tcPr>
          <w:p w14:paraId="02DCD0C4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امضاء و تاریخ</w:t>
            </w:r>
          </w:p>
        </w:tc>
      </w:tr>
      <w:tr w:rsidR="00C46773" w:rsidRPr="000E3C62" w14:paraId="188FBE37" w14:textId="77777777" w:rsidTr="00C46773">
        <w:trPr>
          <w:trHeight w:val="576"/>
        </w:trPr>
        <w:tc>
          <w:tcPr>
            <w:tcW w:w="569" w:type="pct"/>
          </w:tcPr>
          <w:p w14:paraId="2BA36F0D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1184" w:type="pct"/>
          </w:tcPr>
          <w:p w14:paraId="37E82029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5F26A7F3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رئیس دانشکده </w:t>
            </w:r>
          </w:p>
        </w:tc>
        <w:tc>
          <w:tcPr>
            <w:tcW w:w="748" w:type="pct"/>
          </w:tcPr>
          <w:p w14:paraId="6905F40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2470DB09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07E8B4F4" w14:textId="77777777" w:rsidTr="00C46773">
        <w:trPr>
          <w:trHeight w:val="576"/>
        </w:trPr>
        <w:tc>
          <w:tcPr>
            <w:tcW w:w="569" w:type="pct"/>
          </w:tcPr>
          <w:p w14:paraId="5D810491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1184" w:type="pct"/>
          </w:tcPr>
          <w:p w14:paraId="39991E8B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42359B9A" w14:textId="77777777" w:rsidR="0077172D" w:rsidRPr="000E3C62" w:rsidRDefault="004E2CE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مدیر پژوهش دانشکده</w:t>
            </w:r>
          </w:p>
        </w:tc>
        <w:tc>
          <w:tcPr>
            <w:tcW w:w="748" w:type="pct"/>
          </w:tcPr>
          <w:p w14:paraId="1D9F4C5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0341A1CC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4EAC4561" w14:textId="77777777" w:rsidTr="00C46773">
        <w:trPr>
          <w:trHeight w:val="576"/>
        </w:trPr>
        <w:tc>
          <w:tcPr>
            <w:tcW w:w="569" w:type="pct"/>
          </w:tcPr>
          <w:p w14:paraId="05729DB5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1184" w:type="pct"/>
          </w:tcPr>
          <w:p w14:paraId="1918E18B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6A914FF0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63B49735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2219B11C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6AD954DA" w14:textId="77777777" w:rsidTr="00C46773">
        <w:trPr>
          <w:trHeight w:val="576"/>
        </w:trPr>
        <w:tc>
          <w:tcPr>
            <w:tcW w:w="569" w:type="pct"/>
          </w:tcPr>
          <w:p w14:paraId="41EE7BA5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1184" w:type="pct"/>
          </w:tcPr>
          <w:p w14:paraId="750A47D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26743B89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541CC49E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6EAFD709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2363F108" w14:textId="77777777" w:rsidTr="00C46773">
        <w:trPr>
          <w:trHeight w:val="576"/>
        </w:trPr>
        <w:tc>
          <w:tcPr>
            <w:tcW w:w="569" w:type="pct"/>
          </w:tcPr>
          <w:p w14:paraId="2E990E48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1184" w:type="pct"/>
          </w:tcPr>
          <w:p w14:paraId="40C5A6F7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79A31E27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01C8C8DD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0ECE8228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0E713B12" w14:textId="77777777" w:rsidTr="00C46773">
        <w:trPr>
          <w:trHeight w:val="576"/>
        </w:trPr>
        <w:tc>
          <w:tcPr>
            <w:tcW w:w="569" w:type="pct"/>
          </w:tcPr>
          <w:p w14:paraId="4C2288BC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1184" w:type="pct"/>
          </w:tcPr>
          <w:p w14:paraId="63E4836A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509261A8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1AB9564E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5330B3DE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10A14DCF" w14:textId="77777777" w:rsidTr="00C46773">
        <w:trPr>
          <w:trHeight w:val="576"/>
        </w:trPr>
        <w:tc>
          <w:tcPr>
            <w:tcW w:w="569" w:type="pct"/>
          </w:tcPr>
          <w:p w14:paraId="28F3D8D6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1184" w:type="pct"/>
          </w:tcPr>
          <w:p w14:paraId="2DD26588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7B8DD96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0BDB7F06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7EA4BADB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56FFCED8" w14:textId="77777777" w:rsidTr="00C46773">
        <w:trPr>
          <w:trHeight w:val="576"/>
        </w:trPr>
        <w:tc>
          <w:tcPr>
            <w:tcW w:w="569" w:type="pct"/>
          </w:tcPr>
          <w:p w14:paraId="1732C78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1184" w:type="pct"/>
          </w:tcPr>
          <w:p w14:paraId="121E65C2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33328EC8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359C5730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49C99FA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56E74912" w14:textId="77777777" w:rsidTr="00C46773">
        <w:trPr>
          <w:trHeight w:val="576"/>
        </w:trPr>
        <w:tc>
          <w:tcPr>
            <w:tcW w:w="569" w:type="pct"/>
          </w:tcPr>
          <w:p w14:paraId="2EAF1F3E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9</w:t>
            </w:r>
          </w:p>
        </w:tc>
        <w:tc>
          <w:tcPr>
            <w:tcW w:w="1184" w:type="pct"/>
          </w:tcPr>
          <w:p w14:paraId="0F4E6126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4CF19731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6B4208F7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5F5EE796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</w:tbl>
    <w:p w14:paraId="01EB20BE" w14:textId="77777777" w:rsidR="00664041" w:rsidRPr="0060370A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0370A">
        <w:rPr>
          <w:rFonts w:cs="B Nazanin" w:hint="cs"/>
          <w:b/>
          <w:bCs/>
          <w:sz w:val="24"/>
          <w:szCs w:val="24"/>
          <w:rtl/>
        </w:rPr>
        <w:t xml:space="preserve">ب) موضوع تحقیق پایان نامه  خانم / آقای .............................. در جلسه مورخ ............................ شماره جلسه.......................... شورای پژوهشی دانشکده مطرح: </w:t>
      </w:r>
    </w:p>
    <w:p w14:paraId="3453CD66" w14:textId="6E46A4AA" w:rsidR="00664041" w:rsidRPr="0060370A" w:rsidRDefault="004304FE" w:rsidP="00D36E58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8DC94D" wp14:editId="1BBAF49B">
                <wp:simplePos x="0" y="0"/>
                <wp:positionH relativeFrom="column">
                  <wp:posOffset>5022215</wp:posOffset>
                </wp:positionH>
                <wp:positionV relativeFrom="paragraph">
                  <wp:posOffset>30480</wp:posOffset>
                </wp:positionV>
                <wp:extent cx="161925" cy="147955"/>
                <wp:effectExtent l="9525" t="13335" r="9525" b="10160"/>
                <wp:wrapNone/>
                <wp:docPr id="1840014553" name="AutoShape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479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815C71" id="AutoShape 604" o:spid="_x0000_s1026" style="position:absolute;margin-left:395.45pt;margin-top:2.4pt;width:12.75pt;height:11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"/>
            </w:pict>
          </mc:Fallback>
        </mc:AlternateContent>
      </w:r>
      <w:r w:rsidR="00664041" w:rsidRPr="0060370A">
        <w:rPr>
          <w:rFonts w:cs="B Nazanin" w:hint="cs"/>
          <w:b/>
          <w:bCs/>
          <w:sz w:val="24"/>
          <w:szCs w:val="24"/>
          <w:rtl/>
        </w:rPr>
        <w:t xml:space="preserve">1- مورد تایید قرار گرفت   </w:t>
      </w:r>
      <w:r w:rsidR="00D36E58">
        <w:rPr>
          <w:rFonts w:cs="B Nazanin" w:hint="cs"/>
          <w:b/>
          <w:bCs/>
          <w:sz w:val="24"/>
          <w:szCs w:val="24"/>
          <w:rtl/>
        </w:rPr>
        <w:t xml:space="preserve">     </w:t>
      </w:r>
      <w:r w:rsidR="00664041" w:rsidRPr="0060370A">
        <w:rPr>
          <w:rFonts w:cs="B Nazanin" w:hint="cs"/>
          <w:b/>
          <w:bCs/>
          <w:sz w:val="24"/>
          <w:szCs w:val="24"/>
          <w:rtl/>
        </w:rPr>
        <w:t>و اخذ کد پایان نامه طبق مقررات بلامانع می باشد.</w:t>
      </w:r>
    </w:p>
    <w:p w14:paraId="0DFB9AA0" w14:textId="6DA8AE9D" w:rsidR="00664041" w:rsidRPr="0060370A" w:rsidRDefault="004304FE" w:rsidP="00D36E58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705CE5" wp14:editId="2BBC30CB">
                <wp:simplePos x="0" y="0"/>
                <wp:positionH relativeFrom="column">
                  <wp:posOffset>4955540</wp:posOffset>
                </wp:positionH>
                <wp:positionV relativeFrom="paragraph">
                  <wp:posOffset>36830</wp:posOffset>
                </wp:positionV>
                <wp:extent cx="161925" cy="147955"/>
                <wp:effectExtent l="9525" t="13970" r="9525" b="9525"/>
                <wp:wrapNone/>
                <wp:docPr id="293051622" name="AutoShape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479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A166D4" id="AutoShape 605" o:spid="_x0000_s1026" style="position:absolute;margin-left:390.2pt;margin-top:2.9pt;width:12.75pt;height:1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"/>
            </w:pict>
          </mc:Fallback>
        </mc:AlternateContent>
      </w:r>
      <w:r w:rsidR="00664041" w:rsidRPr="0060370A">
        <w:rPr>
          <w:rFonts w:cs="B Nazanin" w:hint="cs"/>
          <w:b/>
          <w:bCs/>
          <w:sz w:val="24"/>
          <w:szCs w:val="24"/>
          <w:rtl/>
        </w:rPr>
        <w:t xml:space="preserve">2- مورد تایید قرار نگرفت  </w:t>
      </w:r>
      <w:r w:rsidR="00D36E58">
        <w:rPr>
          <w:rFonts w:cs="B Nazanin" w:hint="cs"/>
          <w:b/>
          <w:bCs/>
          <w:sz w:val="24"/>
          <w:szCs w:val="24"/>
          <w:rtl/>
        </w:rPr>
        <w:t xml:space="preserve">     </w:t>
      </w:r>
      <w:r w:rsidR="00664041" w:rsidRPr="0060370A">
        <w:rPr>
          <w:rFonts w:cs="B Nazanin" w:hint="cs"/>
          <w:b/>
          <w:bCs/>
          <w:sz w:val="24"/>
          <w:szCs w:val="24"/>
          <w:rtl/>
        </w:rPr>
        <w:t>و پس از اصلاحات ذیل در جلسه شورای پژوهشی دانشکده مجددا بررسی گردد</w:t>
      </w:r>
      <w:r w:rsidR="0060370A">
        <w:rPr>
          <w:rFonts w:cs="B Nazanin"/>
          <w:b/>
          <w:bCs/>
          <w:sz w:val="24"/>
          <w:szCs w:val="24"/>
        </w:rPr>
        <w:t>…………….</w:t>
      </w:r>
    </w:p>
    <w:p w14:paraId="0867AB12" w14:textId="77777777" w:rsidR="00664041" w:rsidRPr="0060370A" w:rsidRDefault="00664041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14:paraId="0C1A74D5" w14:textId="77777777" w:rsidR="00664041" w:rsidRPr="0060370A" w:rsidRDefault="00664041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  <w:r w:rsidRPr="0060370A">
        <w:rPr>
          <w:rFonts w:cs="B Nazanin" w:hint="cs"/>
          <w:b/>
          <w:bCs/>
          <w:sz w:val="24"/>
          <w:szCs w:val="24"/>
          <w:rtl/>
        </w:rPr>
        <w:t>تاریخ و امضاء / رئیس دانشکده</w:t>
      </w:r>
    </w:p>
    <w:p w14:paraId="6E00D80F" w14:textId="77777777" w:rsidR="00664041" w:rsidRPr="000E3C62" w:rsidRDefault="00664041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14:paraId="316D98A2" w14:textId="77777777" w:rsidR="0036544C" w:rsidRPr="000E3C62" w:rsidRDefault="0036544C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14:paraId="548548F4" w14:textId="77777777" w:rsidR="0036544C" w:rsidRPr="000E3C62" w:rsidRDefault="0036544C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14:paraId="184CAB22" w14:textId="77777777" w:rsidR="00F5007D" w:rsidRPr="000E3C62" w:rsidRDefault="00F5007D" w:rsidP="000C44B7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2-</w:t>
      </w:r>
      <w:r w:rsidR="0060370A">
        <w:rPr>
          <w:rFonts w:cs="B Nazanin"/>
          <w:b/>
          <w:bCs/>
          <w:sz w:val="24"/>
          <w:szCs w:val="24"/>
        </w:rPr>
        <w:t>1</w:t>
      </w:r>
      <w:r w:rsidR="000C44B7">
        <w:rPr>
          <w:rFonts w:cs="B Nazanin"/>
          <w:b/>
          <w:bCs/>
          <w:sz w:val="24"/>
          <w:szCs w:val="24"/>
        </w:rPr>
        <w:t>9</w:t>
      </w:r>
      <w:r w:rsidRPr="000E3C62">
        <w:rPr>
          <w:rFonts w:cs="B Nazanin" w:hint="cs"/>
          <w:b/>
          <w:bCs/>
          <w:sz w:val="24"/>
          <w:szCs w:val="24"/>
          <w:rtl/>
        </w:rPr>
        <w:t>- تایید معاونت پژوهش و فناوری دانشگاه:</w:t>
      </w:r>
    </w:p>
    <w:p w14:paraId="504DFFCE" w14:textId="49E2772F" w:rsidR="00F5007D" w:rsidRPr="004260A6" w:rsidRDefault="004304FE" w:rsidP="00AC1E20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A8B9CC" wp14:editId="513A6FDE">
                <wp:simplePos x="0" y="0"/>
                <wp:positionH relativeFrom="column">
                  <wp:posOffset>2936240</wp:posOffset>
                </wp:positionH>
                <wp:positionV relativeFrom="paragraph">
                  <wp:posOffset>330835</wp:posOffset>
                </wp:positionV>
                <wp:extent cx="180975" cy="133350"/>
                <wp:effectExtent l="9525" t="7620" r="9525" b="11430"/>
                <wp:wrapNone/>
                <wp:docPr id="318525495" name="AutoShap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33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DC098A" id="AutoShape 607" o:spid="_x0000_s1026" style="position:absolute;margin-left:231.2pt;margin-top:26.05pt;width:14.2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"/>
            </w:pict>
          </mc:Fallback>
        </mc:AlternateContent>
      </w: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ECA3A6" wp14:editId="0DFCF2A0">
                <wp:simplePos x="0" y="0"/>
                <wp:positionH relativeFrom="column">
                  <wp:posOffset>3812540</wp:posOffset>
                </wp:positionH>
                <wp:positionV relativeFrom="paragraph">
                  <wp:posOffset>330835</wp:posOffset>
                </wp:positionV>
                <wp:extent cx="180975" cy="133350"/>
                <wp:effectExtent l="9525" t="7620" r="9525" b="11430"/>
                <wp:wrapNone/>
                <wp:docPr id="1111392637" name="AutoShape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33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0BDC78" id="AutoShape 606" o:spid="_x0000_s1026" style="position:absolute;margin-left:300.2pt;margin-top:26.05pt;width:14.25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"/>
            </w:pict>
          </mc:Fallback>
        </mc:AlternateContent>
      </w:r>
      <w:r w:rsidR="00F5007D" w:rsidRPr="0060370A">
        <w:rPr>
          <w:rFonts w:cs="B Nazanin" w:hint="cs"/>
          <w:b/>
          <w:bCs/>
          <w:sz w:val="24"/>
          <w:szCs w:val="24"/>
          <w:rtl/>
        </w:rPr>
        <w:t xml:space="preserve">پروپوزال رساله دکتری خانم / آقای .............................. در جلسه مورخ ............................ شماره جلسه.......................... شورای پژوهشی دانشگاه مطرح و مورد تایید قرار گرفت </w:t>
      </w:r>
      <w:r w:rsidR="00AC1E20">
        <w:rPr>
          <w:rFonts w:cs="B Nazanin" w:hint="cs"/>
          <w:b/>
          <w:bCs/>
          <w:sz w:val="24"/>
          <w:szCs w:val="24"/>
          <w:rtl/>
        </w:rPr>
        <w:t xml:space="preserve">       </w:t>
      </w:r>
      <w:r w:rsidR="00F5007D" w:rsidRPr="0060370A">
        <w:rPr>
          <w:rFonts w:cs="B Nazanin" w:hint="cs"/>
          <w:b/>
          <w:bCs/>
          <w:sz w:val="24"/>
          <w:szCs w:val="24"/>
          <w:rtl/>
        </w:rPr>
        <w:t xml:space="preserve"> قرار نگرفت</w:t>
      </w:r>
      <w:r w:rsidR="004260A6">
        <w:rPr>
          <w:rFonts w:cs="B Nazanin"/>
          <w:b/>
          <w:bCs/>
          <w:sz w:val="24"/>
          <w:szCs w:val="24"/>
        </w:rPr>
        <w:t>.</w:t>
      </w:r>
    </w:p>
    <w:p w14:paraId="5B5B747A" w14:textId="77777777" w:rsidR="00F5007D" w:rsidRPr="0060370A" w:rsidRDefault="00F5007D" w:rsidP="00F5007D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14:paraId="5E9042B6" w14:textId="77777777" w:rsidR="00F5007D" w:rsidRDefault="004260A6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</w:t>
      </w:r>
      <w:r w:rsidR="00664041" w:rsidRPr="0060370A">
        <w:rPr>
          <w:rFonts w:cs="B Nazanin" w:hint="cs"/>
          <w:b/>
          <w:bCs/>
          <w:sz w:val="24"/>
          <w:szCs w:val="24"/>
          <w:rtl/>
        </w:rPr>
        <w:t xml:space="preserve">   تاریخ و امضاء /</w:t>
      </w:r>
      <w:r w:rsidR="00F5007D" w:rsidRPr="0060370A">
        <w:rPr>
          <w:rFonts w:cs="B Nazanin" w:hint="cs"/>
          <w:b/>
          <w:bCs/>
          <w:sz w:val="24"/>
          <w:szCs w:val="24"/>
          <w:rtl/>
        </w:rPr>
        <w:t>معاون پژوهش و فناوری</w:t>
      </w:r>
      <w:r>
        <w:rPr>
          <w:rFonts w:cs="B Nazanin" w:hint="cs"/>
          <w:b/>
          <w:bCs/>
          <w:sz w:val="24"/>
          <w:szCs w:val="24"/>
          <w:rtl/>
        </w:rPr>
        <w:t xml:space="preserve"> دانشگاه</w:t>
      </w:r>
    </w:p>
    <w:p w14:paraId="5F5C2A84" w14:textId="77777777" w:rsidR="00F466EC" w:rsidRDefault="00F466EC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6DD7E118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0DE33914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61116258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72F6BF01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7F0A7EEC" w14:textId="77777777" w:rsidR="00F466EC" w:rsidRDefault="00F466EC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50B423C9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29CDC032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55530066" w14:textId="77777777" w:rsidR="00F466EC" w:rsidRPr="007D60AA" w:rsidRDefault="00F466EC" w:rsidP="004260A6">
      <w:pPr>
        <w:pStyle w:val="Subtitle"/>
        <w:jc w:val="left"/>
        <w:rPr>
          <w:rFonts w:cs="B Nazanin"/>
          <w:b/>
          <w:bCs/>
          <w:rtl/>
        </w:rPr>
      </w:pPr>
      <w:r w:rsidRPr="007D60AA">
        <w:rPr>
          <w:rFonts w:cs="B Nazanin" w:hint="cs"/>
          <w:b/>
          <w:bCs/>
          <w:rtl/>
        </w:rPr>
        <w:lastRenderedPageBreak/>
        <w:t>تذکرات مهم:</w:t>
      </w:r>
    </w:p>
    <w:p w14:paraId="6C4338C5" w14:textId="77777777" w:rsidR="00F466EC" w:rsidRPr="007D60AA" w:rsidRDefault="00F466EC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 xml:space="preserve">دانشجوی گرامی لازم است، پیشینه پژوهش از سامانه ایرانداک </w:t>
      </w:r>
      <w:hyperlink r:id="rId10" w:history="1">
        <w:r w:rsidR="00A85A5C" w:rsidRPr="007D60AA">
          <w:rPr>
            <w:rStyle w:val="Hyperlink"/>
            <w:rFonts w:cs="B Nazanin"/>
            <w:b/>
            <w:bCs/>
          </w:rPr>
          <w:t>https://pishineh.irandoc.ac.ir</w:t>
        </w:r>
      </w:hyperlink>
      <w:r w:rsidR="00A85A5C" w:rsidRPr="007D60AA">
        <w:rPr>
          <w:rFonts w:cs="B Nazanin" w:hint="cs"/>
          <w:b/>
          <w:bCs/>
          <w:rtl/>
        </w:rPr>
        <w:t xml:space="preserve"> </w:t>
      </w:r>
      <w:r w:rsidRPr="007D60AA">
        <w:rPr>
          <w:rFonts w:cs="B Nazanin" w:hint="cs"/>
          <w:b/>
          <w:bCs/>
          <w:rtl/>
        </w:rPr>
        <w:t xml:space="preserve">مبنی بر تکراری نبودن موضوع اخذ گردد و ضمیمه فرم پیشنهاده تکمیل شده به گروه تخصصی تحویل داده شود. </w:t>
      </w:r>
    </w:p>
    <w:p w14:paraId="69E5D719" w14:textId="77777777" w:rsidR="007A72E4" w:rsidRPr="007D60AA" w:rsidRDefault="007A72E4" w:rsidP="00FE43A3">
      <w:pPr>
        <w:pStyle w:val="Subtitle"/>
        <w:ind w:left="720"/>
        <w:jc w:val="lowKashida"/>
        <w:rPr>
          <w:rFonts w:cs="B Nazanin"/>
          <w:b/>
          <w:bCs/>
        </w:rPr>
      </w:pPr>
    </w:p>
    <w:p w14:paraId="3179CBE6" w14:textId="77777777" w:rsidR="00D36E58" w:rsidRPr="007D60AA" w:rsidRDefault="00D36E58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>در هنگام تنظیم و تکمیل فرم پیشنهاده دقت شود که بخش های 2-</w:t>
      </w:r>
      <w:r w:rsidR="000C44B7" w:rsidRPr="007D60AA">
        <w:rPr>
          <w:rFonts w:cs="B Nazanin"/>
          <w:b/>
          <w:bCs/>
        </w:rPr>
        <w:t>17</w:t>
      </w:r>
      <w:r w:rsidRPr="007D60AA">
        <w:rPr>
          <w:rFonts w:cs="B Nazanin" w:hint="cs"/>
          <w:b/>
          <w:bCs/>
          <w:rtl/>
        </w:rPr>
        <w:t xml:space="preserve"> و 2-</w:t>
      </w:r>
      <w:r w:rsidR="00AC1E20" w:rsidRPr="007D60AA">
        <w:rPr>
          <w:rFonts w:cs="B Nazanin"/>
          <w:b/>
          <w:bCs/>
        </w:rPr>
        <w:t>18</w:t>
      </w:r>
      <w:r w:rsidR="00AC1E20" w:rsidRPr="007D60AA">
        <w:rPr>
          <w:rFonts w:cs="B Nazanin" w:hint="cs"/>
          <w:b/>
          <w:bCs/>
          <w:rtl/>
        </w:rPr>
        <w:t xml:space="preserve"> </w:t>
      </w:r>
      <w:r w:rsidR="007A72E4" w:rsidRPr="007D60AA">
        <w:rPr>
          <w:rFonts w:cs="B Nazanin" w:hint="cs"/>
          <w:b/>
          <w:bCs/>
          <w:rtl/>
        </w:rPr>
        <w:t>هرکدام در یک صفحه کامل قرار گیرد</w:t>
      </w:r>
      <w:r w:rsidR="00AC1E20" w:rsidRPr="007D60AA">
        <w:rPr>
          <w:rFonts w:cs="B Nazanin" w:hint="cs"/>
          <w:b/>
          <w:bCs/>
          <w:rtl/>
        </w:rPr>
        <w:t xml:space="preserve"> </w:t>
      </w:r>
      <w:r w:rsidR="007A72E4" w:rsidRPr="007D60AA">
        <w:rPr>
          <w:rFonts w:cs="B Nazanin" w:hint="cs"/>
          <w:b/>
          <w:bCs/>
          <w:rtl/>
        </w:rPr>
        <w:t>و مطالب این دوصفحه در بین صفح</w:t>
      </w:r>
      <w:r w:rsidR="00AC1E20" w:rsidRPr="007D60AA">
        <w:rPr>
          <w:rFonts w:cs="B Nazanin" w:hint="cs"/>
          <w:b/>
          <w:bCs/>
          <w:rtl/>
        </w:rPr>
        <w:t>ات</w:t>
      </w:r>
      <w:r w:rsidR="007A72E4" w:rsidRPr="007D60AA">
        <w:rPr>
          <w:rFonts w:cs="B Nazanin" w:hint="cs"/>
          <w:b/>
          <w:bCs/>
          <w:rtl/>
        </w:rPr>
        <w:t xml:space="preserve"> تقسیم نشود. </w:t>
      </w:r>
    </w:p>
    <w:p w14:paraId="28900D06" w14:textId="77777777" w:rsidR="007A72E4" w:rsidRPr="007D60AA" w:rsidRDefault="007A72E4" w:rsidP="00FE43A3">
      <w:pPr>
        <w:pStyle w:val="ListParagraph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14:paraId="39506A2F" w14:textId="77777777" w:rsidR="007A72E4" w:rsidRPr="007D60AA" w:rsidRDefault="007A72E4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 xml:space="preserve">چنانچه پژوهش شما نیاز به اخذ کد اخلاق دارد، فقط یک ماه </w:t>
      </w:r>
      <w:r w:rsidR="00FE43A3">
        <w:rPr>
          <w:rFonts w:cs="B Nazanin" w:hint="cs"/>
          <w:b/>
          <w:bCs/>
          <w:rtl/>
        </w:rPr>
        <w:t>ب</w:t>
      </w:r>
      <w:r w:rsidRPr="007D60AA">
        <w:rPr>
          <w:rFonts w:cs="B Nazanin" w:hint="cs"/>
          <w:b/>
          <w:bCs/>
          <w:rtl/>
        </w:rPr>
        <w:t xml:space="preserve">عد از تصویب پیشنهاده در کمیته تخصصی فرصت برای درخواست کد اخلاق می باشد. </w:t>
      </w:r>
    </w:p>
    <w:p w14:paraId="5D066018" w14:textId="77777777" w:rsidR="007A72E4" w:rsidRPr="007D60AA" w:rsidRDefault="007A72E4" w:rsidP="00FE43A3">
      <w:pPr>
        <w:pStyle w:val="ListParagraph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14:paraId="58A15C72" w14:textId="77777777" w:rsidR="007D60AA" w:rsidRPr="007D60AA" w:rsidRDefault="00A85A5C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>دانشجو پس از تایید عنوان و تایید استادان راهنما و مشاور باید</w:t>
      </w:r>
      <w:r w:rsidR="00C92C19" w:rsidRPr="007D60AA">
        <w:rPr>
          <w:rFonts w:cs="B Nazanin" w:hint="cs"/>
          <w:b/>
          <w:bCs/>
          <w:rtl/>
        </w:rPr>
        <w:t xml:space="preserve"> در</w:t>
      </w:r>
      <w:r w:rsidRPr="007D60AA">
        <w:rPr>
          <w:rFonts w:cs="B Nazanin" w:hint="cs"/>
          <w:b/>
          <w:bCs/>
          <w:rtl/>
        </w:rPr>
        <w:t xml:space="preserve"> سامانه پژوهشیار </w:t>
      </w:r>
      <w:r w:rsidR="00C92C19" w:rsidRPr="007D60AA">
        <w:rPr>
          <w:rFonts w:cs="B Nazanin" w:hint="cs"/>
          <w:b/>
          <w:bCs/>
          <w:rtl/>
        </w:rPr>
        <w:t xml:space="preserve"> ثبت نام و ورود کند.</w:t>
      </w:r>
      <w:r w:rsidRPr="007D60AA">
        <w:rPr>
          <w:rFonts w:cs="B Nazanin" w:hint="cs"/>
          <w:b/>
          <w:bCs/>
          <w:rtl/>
        </w:rPr>
        <w:t xml:space="preserve"> در قسمت انتخاب استاد اطلاعات خود</w:t>
      </w:r>
      <w:r w:rsidR="007D60AA" w:rsidRPr="007D60AA">
        <w:rPr>
          <w:rFonts w:cs="B Nazanin" w:hint="cs"/>
          <w:b/>
          <w:bCs/>
          <w:rtl/>
        </w:rPr>
        <w:t>، راهنما و مشاور</w:t>
      </w:r>
      <w:r w:rsidRPr="007D60AA">
        <w:rPr>
          <w:rFonts w:cs="B Nazanin" w:hint="cs"/>
          <w:b/>
          <w:bCs/>
          <w:rtl/>
        </w:rPr>
        <w:t xml:space="preserve"> را ثبت نماید و پس از تایید پروپوزال</w:t>
      </w:r>
      <w:r w:rsidR="00AC1E20" w:rsidRPr="007D60AA">
        <w:rPr>
          <w:rFonts w:cs="B Nazanin" w:hint="cs"/>
          <w:b/>
          <w:bCs/>
          <w:rtl/>
        </w:rPr>
        <w:t>،</w:t>
      </w:r>
      <w:r w:rsidRPr="007D60AA">
        <w:rPr>
          <w:rFonts w:cs="B Nazanin" w:hint="cs"/>
          <w:b/>
          <w:bCs/>
          <w:rtl/>
        </w:rPr>
        <w:t xml:space="preserve"> اطلاعات پروپوزال را در سامانه پژوهشیار</w:t>
      </w:r>
      <w:r w:rsidR="007D60AA" w:rsidRPr="007D60AA">
        <w:rPr>
          <w:rFonts w:cs="B Nazanin" w:hint="cs"/>
          <w:b/>
          <w:bCs/>
          <w:rtl/>
        </w:rPr>
        <w:t>،</w:t>
      </w:r>
      <w:r w:rsidRPr="007D60AA">
        <w:rPr>
          <w:rFonts w:cs="B Nazanin" w:hint="cs"/>
          <w:b/>
          <w:bCs/>
          <w:rtl/>
        </w:rPr>
        <w:t xml:space="preserve"> بخش پروپوزال ثبت </w:t>
      </w:r>
      <w:r w:rsidR="00AC1E20" w:rsidRPr="007D60AA">
        <w:rPr>
          <w:rFonts w:cs="B Nazanin" w:hint="cs"/>
          <w:b/>
          <w:bCs/>
          <w:rtl/>
        </w:rPr>
        <w:t xml:space="preserve">نموده </w:t>
      </w:r>
      <w:r w:rsidRPr="007D60AA">
        <w:rPr>
          <w:rFonts w:cs="B Nazanin" w:hint="cs"/>
          <w:b/>
          <w:bCs/>
          <w:rtl/>
        </w:rPr>
        <w:t xml:space="preserve"> و تا  ورود به مرحله 4 مجدانه پیگیری نماید. </w:t>
      </w:r>
    </w:p>
    <w:p w14:paraId="4164788D" w14:textId="77777777" w:rsidR="007D60AA" w:rsidRDefault="007D60AA" w:rsidP="007D60AA">
      <w:pPr>
        <w:pStyle w:val="ListParagraph"/>
        <w:rPr>
          <w:rFonts w:cs="B Nazanin"/>
          <w:b/>
          <w:bCs/>
          <w:rtl/>
        </w:rPr>
      </w:pPr>
    </w:p>
    <w:p w14:paraId="46718BB8" w14:textId="77777777" w:rsidR="007D60AA" w:rsidRDefault="007D60AA" w:rsidP="007D60AA">
      <w:pPr>
        <w:pStyle w:val="ListParagraph"/>
        <w:rPr>
          <w:rFonts w:cs="B Nazanin"/>
          <w:b/>
          <w:bCs/>
          <w:rtl/>
        </w:rPr>
      </w:pPr>
    </w:p>
    <w:p w14:paraId="0D09EB29" w14:textId="77777777" w:rsidR="00F5007D" w:rsidRPr="007D60AA" w:rsidRDefault="00C92C19" w:rsidP="00FE43A3">
      <w:pPr>
        <w:pStyle w:val="Subtitle"/>
        <w:ind w:left="720"/>
        <w:jc w:val="lowKashida"/>
        <w:rPr>
          <w:rFonts w:cs="B Nazanin"/>
          <w:b/>
          <w:bCs/>
          <w:sz w:val="32"/>
          <w:szCs w:val="32"/>
          <w:rtl/>
        </w:rPr>
      </w:pPr>
      <w:r w:rsidRPr="007D60AA">
        <w:rPr>
          <w:rFonts w:cs="B Nazanin" w:hint="cs"/>
          <w:b/>
          <w:bCs/>
          <w:sz w:val="32"/>
          <w:szCs w:val="32"/>
          <w:rtl/>
        </w:rPr>
        <w:t>لازم به ذکر است زمان بارگذاری صورتجلسه کمیته تخصصی</w:t>
      </w:r>
      <w:r w:rsidR="00FE43A3">
        <w:rPr>
          <w:rFonts w:cs="B Nazanin" w:hint="cs"/>
          <w:b/>
          <w:bCs/>
          <w:sz w:val="32"/>
          <w:szCs w:val="32"/>
          <w:rtl/>
        </w:rPr>
        <w:t xml:space="preserve"> گروه ملاک برای تاریخ تصویب پرو</w:t>
      </w:r>
      <w:r w:rsidRPr="007D60AA">
        <w:rPr>
          <w:rFonts w:cs="B Nazanin" w:hint="cs"/>
          <w:b/>
          <w:bCs/>
          <w:sz w:val="32"/>
          <w:szCs w:val="32"/>
          <w:rtl/>
        </w:rPr>
        <w:t xml:space="preserve">پوزال می باشد.  </w:t>
      </w:r>
    </w:p>
    <w:sectPr w:rsidR="00F5007D" w:rsidRPr="007D60AA" w:rsidSect="00D36E58">
      <w:footerReference w:type="default" r:id="rId11"/>
      <w:pgSz w:w="11906" w:h="16838" w:code="9"/>
      <w:pgMar w:top="567" w:right="851" w:bottom="567" w:left="851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B2F79" w14:textId="77777777" w:rsidR="00E84733" w:rsidRDefault="00E84733">
      <w:r>
        <w:separator/>
      </w:r>
    </w:p>
  </w:endnote>
  <w:endnote w:type="continuationSeparator" w:id="0">
    <w:p w14:paraId="432CE06F" w14:textId="77777777" w:rsidR="00E84733" w:rsidRDefault="00E84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87BBA" w14:textId="77777777" w:rsidR="00C42B8E" w:rsidRDefault="007B495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B4765">
      <w:rPr>
        <w:noProof/>
        <w:rtl/>
      </w:rPr>
      <w:t>4</w:t>
    </w:r>
    <w:r>
      <w:rPr>
        <w:noProof/>
      </w:rPr>
      <w:fldChar w:fldCharType="end"/>
    </w:r>
  </w:p>
  <w:p w14:paraId="5FAF5EE4" w14:textId="77777777" w:rsidR="00C42B8E" w:rsidRDefault="00C42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2A3D1" w14:textId="77777777" w:rsidR="00E84733" w:rsidRDefault="00E84733">
      <w:r>
        <w:separator/>
      </w:r>
    </w:p>
  </w:footnote>
  <w:footnote w:type="continuationSeparator" w:id="0">
    <w:p w14:paraId="2290DB6E" w14:textId="77777777" w:rsidR="00E84733" w:rsidRDefault="00E84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4050"/>
    <w:multiLevelType w:val="hybridMultilevel"/>
    <w:tmpl w:val="4588C710"/>
    <w:lvl w:ilvl="0" w:tplc="5AE44A14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53168"/>
    <w:multiLevelType w:val="hybridMultilevel"/>
    <w:tmpl w:val="060C5F40"/>
    <w:lvl w:ilvl="0" w:tplc="703064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E531D"/>
    <w:multiLevelType w:val="hybridMultilevel"/>
    <w:tmpl w:val="7A5E006E"/>
    <w:lvl w:ilvl="0" w:tplc="4236920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E66B9"/>
    <w:multiLevelType w:val="hybridMultilevel"/>
    <w:tmpl w:val="36549AE0"/>
    <w:lvl w:ilvl="0" w:tplc="A05C6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40084"/>
    <w:multiLevelType w:val="hybridMultilevel"/>
    <w:tmpl w:val="BA060606"/>
    <w:lvl w:ilvl="0" w:tplc="3B84C9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14F3A"/>
    <w:multiLevelType w:val="hybridMultilevel"/>
    <w:tmpl w:val="FF642954"/>
    <w:lvl w:ilvl="0" w:tplc="C5BC6102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46899"/>
    <w:multiLevelType w:val="hybridMultilevel"/>
    <w:tmpl w:val="9D0A33A2"/>
    <w:lvl w:ilvl="0" w:tplc="87CAC8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20FB9"/>
    <w:multiLevelType w:val="hybridMultilevel"/>
    <w:tmpl w:val="103E5F1C"/>
    <w:lvl w:ilvl="0" w:tplc="C4F0A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447450">
    <w:abstractNumId w:val="1"/>
  </w:num>
  <w:num w:numId="2" w16cid:durableId="1307398569">
    <w:abstractNumId w:val="4"/>
  </w:num>
  <w:num w:numId="3" w16cid:durableId="938486870">
    <w:abstractNumId w:val="2"/>
  </w:num>
  <w:num w:numId="4" w16cid:durableId="1617909816">
    <w:abstractNumId w:val="6"/>
  </w:num>
  <w:num w:numId="5" w16cid:durableId="590510155">
    <w:abstractNumId w:val="3"/>
  </w:num>
  <w:num w:numId="6" w16cid:durableId="1671323296">
    <w:abstractNumId w:val="7"/>
  </w:num>
  <w:num w:numId="7" w16cid:durableId="947391484">
    <w:abstractNumId w:val="0"/>
  </w:num>
  <w:num w:numId="8" w16cid:durableId="423960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2F"/>
    <w:rsid w:val="00002DAF"/>
    <w:rsid w:val="00003ADA"/>
    <w:rsid w:val="00006393"/>
    <w:rsid w:val="000138CD"/>
    <w:rsid w:val="00024E5C"/>
    <w:rsid w:val="0002664D"/>
    <w:rsid w:val="00036554"/>
    <w:rsid w:val="00041C73"/>
    <w:rsid w:val="0004284E"/>
    <w:rsid w:val="00050894"/>
    <w:rsid w:val="00050AC3"/>
    <w:rsid w:val="00051F66"/>
    <w:rsid w:val="00057A27"/>
    <w:rsid w:val="00066661"/>
    <w:rsid w:val="00071B70"/>
    <w:rsid w:val="00072ECD"/>
    <w:rsid w:val="000769C3"/>
    <w:rsid w:val="00077F71"/>
    <w:rsid w:val="0008472B"/>
    <w:rsid w:val="00085E8B"/>
    <w:rsid w:val="0009262E"/>
    <w:rsid w:val="00096413"/>
    <w:rsid w:val="000A490B"/>
    <w:rsid w:val="000A4B2C"/>
    <w:rsid w:val="000B7085"/>
    <w:rsid w:val="000C44B7"/>
    <w:rsid w:val="000C7348"/>
    <w:rsid w:val="000C761C"/>
    <w:rsid w:val="000C7764"/>
    <w:rsid w:val="000D22BE"/>
    <w:rsid w:val="000E3C62"/>
    <w:rsid w:val="000F2C3F"/>
    <w:rsid w:val="000F7A55"/>
    <w:rsid w:val="00106155"/>
    <w:rsid w:val="00110789"/>
    <w:rsid w:val="00111E0A"/>
    <w:rsid w:val="00113B8D"/>
    <w:rsid w:val="00115B8F"/>
    <w:rsid w:val="00115E67"/>
    <w:rsid w:val="00120924"/>
    <w:rsid w:val="001341D1"/>
    <w:rsid w:val="001362F3"/>
    <w:rsid w:val="00147016"/>
    <w:rsid w:val="00150499"/>
    <w:rsid w:val="0015169D"/>
    <w:rsid w:val="00154EDA"/>
    <w:rsid w:val="00161CC8"/>
    <w:rsid w:val="00163051"/>
    <w:rsid w:val="0017447A"/>
    <w:rsid w:val="001845DC"/>
    <w:rsid w:val="001864D1"/>
    <w:rsid w:val="001969A9"/>
    <w:rsid w:val="001A0AFC"/>
    <w:rsid w:val="001A0F20"/>
    <w:rsid w:val="001A1285"/>
    <w:rsid w:val="001B6076"/>
    <w:rsid w:val="001D1BC9"/>
    <w:rsid w:val="001E54C0"/>
    <w:rsid w:val="001E79D3"/>
    <w:rsid w:val="001F2359"/>
    <w:rsid w:val="0020778A"/>
    <w:rsid w:val="0021371A"/>
    <w:rsid w:val="00216383"/>
    <w:rsid w:val="00216721"/>
    <w:rsid w:val="00230DE0"/>
    <w:rsid w:val="00232485"/>
    <w:rsid w:val="00233712"/>
    <w:rsid w:val="00236063"/>
    <w:rsid w:val="002412B4"/>
    <w:rsid w:val="00242C1A"/>
    <w:rsid w:val="00242DE5"/>
    <w:rsid w:val="002536BA"/>
    <w:rsid w:val="00261488"/>
    <w:rsid w:val="002637CF"/>
    <w:rsid w:val="00266051"/>
    <w:rsid w:val="00273869"/>
    <w:rsid w:val="00275ED1"/>
    <w:rsid w:val="00281AE2"/>
    <w:rsid w:val="00284ECB"/>
    <w:rsid w:val="00291295"/>
    <w:rsid w:val="00293161"/>
    <w:rsid w:val="00295AD3"/>
    <w:rsid w:val="00296057"/>
    <w:rsid w:val="002A34F3"/>
    <w:rsid w:val="002A66FB"/>
    <w:rsid w:val="002B46B5"/>
    <w:rsid w:val="002D242C"/>
    <w:rsid w:val="002D282C"/>
    <w:rsid w:val="002E05DC"/>
    <w:rsid w:val="002E20C4"/>
    <w:rsid w:val="002E4ED4"/>
    <w:rsid w:val="002E56FE"/>
    <w:rsid w:val="002E6123"/>
    <w:rsid w:val="002E639F"/>
    <w:rsid w:val="002E6FB4"/>
    <w:rsid w:val="002F139B"/>
    <w:rsid w:val="00311391"/>
    <w:rsid w:val="003133E6"/>
    <w:rsid w:val="00315CBD"/>
    <w:rsid w:val="00315CDB"/>
    <w:rsid w:val="003170C6"/>
    <w:rsid w:val="00320F0B"/>
    <w:rsid w:val="00321239"/>
    <w:rsid w:val="00335BAC"/>
    <w:rsid w:val="00336437"/>
    <w:rsid w:val="00342BB7"/>
    <w:rsid w:val="003531B2"/>
    <w:rsid w:val="00353A7A"/>
    <w:rsid w:val="00356119"/>
    <w:rsid w:val="00364A1B"/>
    <w:rsid w:val="0036544C"/>
    <w:rsid w:val="00373195"/>
    <w:rsid w:val="00373D63"/>
    <w:rsid w:val="00391DD1"/>
    <w:rsid w:val="003935B7"/>
    <w:rsid w:val="003945DE"/>
    <w:rsid w:val="003A5F51"/>
    <w:rsid w:val="003A7072"/>
    <w:rsid w:val="003B3AE0"/>
    <w:rsid w:val="003B3DE6"/>
    <w:rsid w:val="003B5A8B"/>
    <w:rsid w:val="003D16F2"/>
    <w:rsid w:val="003D2B7D"/>
    <w:rsid w:val="003E1C35"/>
    <w:rsid w:val="003E5F3C"/>
    <w:rsid w:val="003E6B56"/>
    <w:rsid w:val="0040147F"/>
    <w:rsid w:val="0040164A"/>
    <w:rsid w:val="00407D95"/>
    <w:rsid w:val="004167F0"/>
    <w:rsid w:val="004260A6"/>
    <w:rsid w:val="004273CD"/>
    <w:rsid w:val="004304FE"/>
    <w:rsid w:val="0043147D"/>
    <w:rsid w:val="00434CA5"/>
    <w:rsid w:val="00456BB6"/>
    <w:rsid w:val="0046419D"/>
    <w:rsid w:val="00465604"/>
    <w:rsid w:val="004728F9"/>
    <w:rsid w:val="004823A6"/>
    <w:rsid w:val="004838CB"/>
    <w:rsid w:val="0048633F"/>
    <w:rsid w:val="004914F1"/>
    <w:rsid w:val="0049659C"/>
    <w:rsid w:val="004D4F87"/>
    <w:rsid w:val="004D77B3"/>
    <w:rsid w:val="004E2CED"/>
    <w:rsid w:val="004E41A9"/>
    <w:rsid w:val="004F467D"/>
    <w:rsid w:val="005102D6"/>
    <w:rsid w:val="0051594E"/>
    <w:rsid w:val="005162FA"/>
    <w:rsid w:val="00516554"/>
    <w:rsid w:val="00522AAB"/>
    <w:rsid w:val="0052554A"/>
    <w:rsid w:val="00531FBA"/>
    <w:rsid w:val="005332E5"/>
    <w:rsid w:val="00533D9E"/>
    <w:rsid w:val="00536D59"/>
    <w:rsid w:val="005378F5"/>
    <w:rsid w:val="00541B3E"/>
    <w:rsid w:val="00543C0C"/>
    <w:rsid w:val="00544497"/>
    <w:rsid w:val="00547105"/>
    <w:rsid w:val="00555FDA"/>
    <w:rsid w:val="00564078"/>
    <w:rsid w:val="00566A07"/>
    <w:rsid w:val="00571746"/>
    <w:rsid w:val="00572F90"/>
    <w:rsid w:val="005815C5"/>
    <w:rsid w:val="0058466F"/>
    <w:rsid w:val="00596263"/>
    <w:rsid w:val="005A56E8"/>
    <w:rsid w:val="005B29DD"/>
    <w:rsid w:val="005B3879"/>
    <w:rsid w:val="005C2BD0"/>
    <w:rsid w:val="005C65E8"/>
    <w:rsid w:val="005D200D"/>
    <w:rsid w:val="005E454B"/>
    <w:rsid w:val="005E467B"/>
    <w:rsid w:val="00603184"/>
    <w:rsid w:val="0060370A"/>
    <w:rsid w:val="00611F5B"/>
    <w:rsid w:val="0061234C"/>
    <w:rsid w:val="00613EFE"/>
    <w:rsid w:val="00614338"/>
    <w:rsid w:val="00624B44"/>
    <w:rsid w:val="006252C9"/>
    <w:rsid w:val="0062541E"/>
    <w:rsid w:val="00632242"/>
    <w:rsid w:val="00632CB1"/>
    <w:rsid w:val="006363C2"/>
    <w:rsid w:val="0065092C"/>
    <w:rsid w:val="0066056F"/>
    <w:rsid w:val="00663E64"/>
    <w:rsid w:val="00664041"/>
    <w:rsid w:val="006663F7"/>
    <w:rsid w:val="00667A20"/>
    <w:rsid w:val="00674EA7"/>
    <w:rsid w:val="00690C95"/>
    <w:rsid w:val="00693147"/>
    <w:rsid w:val="006A0A1C"/>
    <w:rsid w:val="006B1C32"/>
    <w:rsid w:val="006B20AF"/>
    <w:rsid w:val="006B348C"/>
    <w:rsid w:val="006C286E"/>
    <w:rsid w:val="006C7C71"/>
    <w:rsid w:val="006D354B"/>
    <w:rsid w:val="006D5C39"/>
    <w:rsid w:val="006D75EC"/>
    <w:rsid w:val="006E0A40"/>
    <w:rsid w:val="006E673C"/>
    <w:rsid w:val="006F1CB4"/>
    <w:rsid w:val="006F59ED"/>
    <w:rsid w:val="00702E52"/>
    <w:rsid w:val="00705DBB"/>
    <w:rsid w:val="00705EAA"/>
    <w:rsid w:val="00706848"/>
    <w:rsid w:val="00706ADF"/>
    <w:rsid w:val="0071235D"/>
    <w:rsid w:val="0071395C"/>
    <w:rsid w:val="00715E24"/>
    <w:rsid w:val="00735D4F"/>
    <w:rsid w:val="00737B40"/>
    <w:rsid w:val="00741D97"/>
    <w:rsid w:val="00746AFD"/>
    <w:rsid w:val="00752622"/>
    <w:rsid w:val="00762441"/>
    <w:rsid w:val="00765D3F"/>
    <w:rsid w:val="007676C8"/>
    <w:rsid w:val="00767C29"/>
    <w:rsid w:val="0077073D"/>
    <w:rsid w:val="00771694"/>
    <w:rsid w:val="0077172D"/>
    <w:rsid w:val="00773840"/>
    <w:rsid w:val="007812C4"/>
    <w:rsid w:val="007861C1"/>
    <w:rsid w:val="00787E44"/>
    <w:rsid w:val="007A29A4"/>
    <w:rsid w:val="007A326D"/>
    <w:rsid w:val="007A3A39"/>
    <w:rsid w:val="007A3F8F"/>
    <w:rsid w:val="007A4041"/>
    <w:rsid w:val="007A6A6E"/>
    <w:rsid w:val="007A72E4"/>
    <w:rsid w:val="007B069D"/>
    <w:rsid w:val="007B495A"/>
    <w:rsid w:val="007B5744"/>
    <w:rsid w:val="007D60AA"/>
    <w:rsid w:val="007D75D7"/>
    <w:rsid w:val="007D78AC"/>
    <w:rsid w:val="007F527A"/>
    <w:rsid w:val="008040CB"/>
    <w:rsid w:val="00805210"/>
    <w:rsid w:val="00805765"/>
    <w:rsid w:val="008116C2"/>
    <w:rsid w:val="00812BD4"/>
    <w:rsid w:val="008136E7"/>
    <w:rsid w:val="00821B85"/>
    <w:rsid w:val="00823734"/>
    <w:rsid w:val="00826320"/>
    <w:rsid w:val="00827F55"/>
    <w:rsid w:val="00837EA5"/>
    <w:rsid w:val="008407E1"/>
    <w:rsid w:val="00845526"/>
    <w:rsid w:val="00845BD7"/>
    <w:rsid w:val="0084670E"/>
    <w:rsid w:val="00857B2F"/>
    <w:rsid w:val="00862C00"/>
    <w:rsid w:val="0087353B"/>
    <w:rsid w:val="00882356"/>
    <w:rsid w:val="00886069"/>
    <w:rsid w:val="00886EF5"/>
    <w:rsid w:val="00893CDF"/>
    <w:rsid w:val="008A5052"/>
    <w:rsid w:val="008B036B"/>
    <w:rsid w:val="008B45B8"/>
    <w:rsid w:val="008B7198"/>
    <w:rsid w:val="008B77D5"/>
    <w:rsid w:val="008C0C14"/>
    <w:rsid w:val="008C13F8"/>
    <w:rsid w:val="008C2D01"/>
    <w:rsid w:val="008C2E8D"/>
    <w:rsid w:val="008D22A4"/>
    <w:rsid w:val="008D2BA7"/>
    <w:rsid w:val="008D4D0B"/>
    <w:rsid w:val="008D4EB6"/>
    <w:rsid w:val="008E32F4"/>
    <w:rsid w:val="008E5460"/>
    <w:rsid w:val="008F23B3"/>
    <w:rsid w:val="008F4F4D"/>
    <w:rsid w:val="008F51C7"/>
    <w:rsid w:val="009064C6"/>
    <w:rsid w:val="009162D5"/>
    <w:rsid w:val="00916612"/>
    <w:rsid w:val="00931086"/>
    <w:rsid w:val="009372ED"/>
    <w:rsid w:val="009535EE"/>
    <w:rsid w:val="00953B5A"/>
    <w:rsid w:val="009545FD"/>
    <w:rsid w:val="00972DEF"/>
    <w:rsid w:val="00984990"/>
    <w:rsid w:val="00984D75"/>
    <w:rsid w:val="00991AA1"/>
    <w:rsid w:val="009A09C1"/>
    <w:rsid w:val="009A5C3C"/>
    <w:rsid w:val="009A5DB5"/>
    <w:rsid w:val="009B5F3F"/>
    <w:rsid w:val="009B7D1C"/>
    <w:rsid w:val="009C5181"/>
    <w:rsid w:val="009C784C"/>
    <w:rsid w:val="009D1A77"/>
    <w:rsid w:val="009D5C7D"/>
    <w:rsid w:val="009E68B8"/>
    <w:rsid w:val="009F10C8"/>
    <w:rsid w:val="00A031E6"/>
    <w:rsid w:val="00A061CA"/>
    <w:rsid w:val="00A0624C"/>
    <w:rsid w:val="00A13006"/>
    <w:rsid w:val="00A16434"/>
    <w:rsid w:val="00A1699E"/>
    <w:rsid w:val="00A302E3"/>
    <w:rsid w:val="00A37FFD"/>
    <w:rsid w:val="00A42FC5"/>
    <w:rsid w:val="00A531C1"/>
    <w:rsid w:val="00A6256B"/>
    <w:rsid w:val="00A7026D"/>
    <w:rsid w:val="00A71076"/>
    <w:rsid w:val="00A731EC"/>
    <w:rsid w:val="00A7510F"/>
    <w:rsid w:val="00A81E73"/>
    <w:rsid w:val="00A84CAE"/>
    <w:rsid w:val="00A84E27"/>
    <w:rsid w:val="00A85A5C"/>
    <w:rsid w:val="00A93533"/>
    <w:rsid w:val="00A9703C"/>
    <w:rsid w:val="00AA096D"/>
    <w:rsid w:val="00AA0DA9"/>
    <w:rsid w:val="00AA2CC0"/>
    <w:rsid w:val="00AA4A9E"/>
    <w:rsid w:val="00AC1E20"/>
    <w:rsid w:val="00AC2C73"/>
    <w:rsid w:val="00AC51CE"/>
    <w:rsid w:val="00AC5FEA"/>
    <w:rsid w:val="00AC7B69"/>
    <w:rsid w:val="00AD2EA8"/>
    <w:rsid w:val="00AD4476"/>
    <w:rsid w:val="00AD4901"/>
    <w:rsid w:val="00AE09DF"/>
    <w:rsid w:val="00AE0D9E"/>
    <w:rsid w:val="00AF16AC"/>
    <w:rsid w:val="00AF2ADA"/>
    <w:rsid w:val="00AF3788"/>
    <w:rsid w:val="00AF483B"/>
    <w:rsid w:val="00B0178B"/>
    <w:rsid w:val="00B05349"/>
    <w:rsid w:val="00B167E9"/>
    <w:rsid w:val="00B211F0"/>
    <w:rsid w:val="00B22983"/>
    <w:rsid w:val="00B25ED2"/>
    <w:rsid w:val="00B27174"/>
    <w:rsid w:val="00B30649"/>
    <w:rsid w:val="00B3373D"/>
    <w:rsid w:val="00B36A6B"/>
    <w:rsid w:val="00B400A2"/>
    <w:rsid w:val="00B42CC2"/>
    <w:rsid w:val="00B5017F"/>
    <w:rsid w:val="00B50BF9"/>
    <w:rsid w:val="00B51202"/>
    <w:rsid w:val="00B51223"/>
    <w:rsid w:val="00B630F2"/>
    <w:rsid w:val="00B649FD"/>
    <w:rsid w:val="00B66B6E"/>
    <w:rsid w:val="00B76873"/>
    <w:rsid w:val="00B81F23"/>
    <w:rsid w:val="00B8615E"/>
    <w:rsid w:val="00B94676"/>
    <w:rsid w:val="00BA1D70"/>
    <w:rsid w:val="00BB1D27"/>
    <w:rsid w:val="00BB3C13"/>
    <w:rsid w:val="00BB4326"/>
    <w:rsid w:val="00BB668B"/>
    <w:rsid w:val="00BB66F1"/>
    <w:rsid w:val="00BB6E88"/>
    <w:rsid w:val="00BC0CD5"/>
    <w:rsid w:val="00BC6C19"/>
    <w:rsid w:val="00BC7F10"/>
    <w:rsid w:val="00BE20DE"/>
    <w:rsid w:val="00BE6E65"/>
    <w:rsid w:val="00BF12E6"/>
    <w:rsid w:val="00BF370F"/>
    <w:rsid w:val="00BF4F39"/>
    <w:rsid w:val="00C04679"/>
    <w:rsid w:val="00C13318"/>
    <w:rsid w:val="00C133FB"/>
    <w:rsid w:val="00C209D4"/>
    <w:rsid w:val="00C20A3E"/>
    <w:rsid w:val="00C218B5"/>
    <w:rsid w:val="00C331DE"/>
    <w:rsid w:val="00C40138"/>
    <w:rsid w:val="00C406C4"/>
    <w:rsid w:val="00C42B8E"/>
    <w:rsid w:val="00C437E7"/>
    <w:rsid w:val="00C46773"/>
    <w:rsid w:val="00C52089"/>
    <w:rsid w:val="00C70E46"/>
    <w:rsid w:val="00C75EAF"/>
    <w:rsid w:val="00C81F76"/>
    <w:rsid w:val="00C824EE"/>
    <w:rsid w:val="00C92C19"/>
    <w:rsid w:val="00CA79DE"/>
    <w:rsid w:val="00CB0275"/>
    <w:rsid w:val="00CB3E74"/>
    <w:rsid w:val="00CB75FA"/>
    <w:rsid w:val="00CC5C2E"/>
    <w:rsid w:val="00CD0199"/>
    <w:rsid w:val="00CD0D8F"/>
    <w:rsid w:val="00CE0351"/>
    <w:rsid w:val="00CE0FDE"/>
    <w:rsid w:val="00CE4073"/>
    <w:rsid w:val="00D04A38"/>
    <w:rsid w:val="00D14F7A"/>
    <w:rsid w:val="00D23B87"/>
    <w:rsid w:val="00D30485"/>
    <w:rsid w:val="00D311AA"/>
    <w:rsid w:val="00D36E58"/>
    <w:rsid w:val="00D55632"/>
    <w:rsid w:val="00D56E57"/>
    <w:rsid w:val="00D70210"/>
    <w:rsid w:val="00D77F6B"/>
    <w:rsid w:val="00D8278A"/>
    <w:rsid w:val="00D92362"/>
    <w:rsid w:val="00D92F6A"/>
    <w:rsid w:val="00DA4BA5"/>
    <w:rsid w:val="00DB0943"/>
    <w:rsid w:val="00DB4222"/>
    <w:rsid w:val="00DB4765"/>
    <w:rsid w:val="00DC3B72"/>
    <w:rsid w:val="00DC7799"/>
    <w:rsid w:val="00DF057B"/>
    <w:rsid w:val="00DF5E5A"/>
    <w:rsid w:val="00DF69DB"/>
    <w:rsid w:val="00E039F3"/>
    <w:rsid w:val="00E05C79"/>
    <w:rsid w:val="00E143F3"/>
    <w:rsid w:val="00E30136"/>
    <w:rsid w:val="00E32C9E"/>
    <w:rsid w:val="00E40CFC"/>
    <w:rsid w:val="00E412C9"/>
    <w:rsid w:val="00E458FF"/>
    <w:rsid w:val="00E50221"/>
    <w:rsid w:val="00E56B7B"/>
    <w:rsid w:val="00E572D6"/>
    <w:rsid w:val="00E618F0"/>
    <w:rsid w:val="00E63697"/>
    <w:rsid w:val="00E711E1"/>
    <w:rsid w:val="00E74AA0"/>
    <w:rsid w:val="00E8177A"/>
    <w:rsid w:val="00E84733"/>
    <w:rsid w:val="00E85073"/>
    <w:rsid w:val="00E8616B"/>
    <w:rsid w:val="00E97B0E"/>
    <w:rsid w:val="00EA2B85"/>
    <w:rsid w:val="00EA6D67"/>
    <w:rsid w:val="00EC1236"/>
    <w:rsid w:val="00EC3041"/>
    <w:rsid w:val="00EC7083"/>
    <w:rsid w:val="00EE3BEC"/>
    <w:rsid w:val="00EE4E26"/>
    <w:rsid w:val="00EF39C2"/>
    <w:rsid w:val="00EF5C43"/>
    <w:rsid w:val="00F00D95"/>
    <w:rsid w:val="00F011E5"/>
    <w:rsid w:val="00F1687B"/>
    <w:rsid w:val="00F206A0"/>
    <w:rsid w:val="00F224B0"/>
    <w:rsid w:val="00F35C7E"/>
    <w:rsid w:val="00F36586"/>
    <w:rsid w:val="00F40913"/>
    <w:rsid w:val="00F40D03"/>
    <w:rsid w:val="00F466EC"/>
    <w:rsid w:val="00F5007D"/>
    <w:rsid w:val="00F54739"/>
    <w:rsid w:val="00F64045"/>
    <w:rsid w:val="00F676C8"/>
    <w:rsid w:val="00F70064"/>
    <w:rsid w:val="00F71DE8"/>
    <w:rsid w:val="00F8429E"/>
    <w:rsid w:val="00F861FB"/>
    <w:rsid w:val="00F8659B"/>
    <w:rsid w:val="00F95D96"/>
    <w:rsid w:val="00FA2E2C"/>
    <w:rsid w:val="00FA4180"/>
    <w:rsid w:val="00FB40C6"/>
    <w:rsid w:val="00FB5ECF"/>
    <w:rsid w:val="00FB655E"/>
    <w:rsid w:val="00FB7704"/>
    <w:rsid w:val="00FC2CBB"/>
    <w:rsid w:val="00FD354E"/>
    <w:rsid w:val="00FD5B19"/>
    <w:rsid w:val="00FE417B"/>
    <w:rsid w:val="00FE43A3"/>
    <w:rsid w:val="00FE5B75"/>
    <w:rsid w:val="00FE5FA5"/>
    <w:rsid w:val="00FE6792"/>
    <w:rsid w:val="00F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5FF38F"/>
  <w15:docId w15:val="{23538D97-D187-4832-AB21-BC42E431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353B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0D22BE"/>
    <w:pPr>
      <w:keepNext/>
      <w:outlineLvl w:val="0"/>
    </w:pPr>
    <w:rPr>
      <w:rFonts w:cs="B Badr"/>
      <w:b/>
      <w:bCs/>
      <w:sz w:val="22"/>
      <w:szCs w:val="22"/>
      <w:lang w:bidi="fa-IR"/>
    </w:rPr>
  </w:style>
  <w:style w:type="paragraph" w:styleId="Heading4">
    <w:name w:val="heading 4"/>
    <w:basedOn w:val="Normal"/>
    <w:next w:val="Normal"/>
    <w:qFormat/>
    <w:rsid w:val="000D22BE"/>
    <w:pPr>
      <w:keepNext/>
      <w:outlineLvl w:val="3"/>
    </w:pPr>
    <w:rPr>
      <w:rFonts w:cs="B Lotus"/>
      <w:b/>
      <w:bCs/>
      <w:sz w:val="20"/>
      <w:szCs w:val="20"/>
      <w:lang w:bidi="fa-I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7353B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B76873"/>
    <w:pPr>
      <w:tabs>
        <w:tab w:val="center" w:pos="4153"/>
        <w:tab w:val="right" w:pos="8306"/>
      </w:tabs>
    </w:pPr>
    <w:rPr>
      <w:lang w:bidi="fa-IR"/>
    </w:rPr>
  </w:style>
  <w:style w:type="character" w:styleId="PageNumber">
    <w:name w:val="page number"/>
    <w:basedOn w:val="DefaultParagraphFont"/>
    <w:rsid w:val="00B76873"/>
  </w:style>
  <w:style w:type="paragraph" w:styleId="Title">
    <w:name w:val="Title"/>
    <w:basedOn w:val="Normal"/>
    <w:qFormat/>
    <w:rsid w:val="00735D4F"/>
    <w:pPr>
      <w:jc w:val="center"/>
    </w:pPr>
    <w:rPr>
      <w:rFonts w:cs="B Zar"/>
      <w:b/>
      <w:bCs/>
      <w:sz w:val="36"/>
      <w:szCs w:val="36"/>
    </w:rPr>
  </w:style>
  <w:style w:type="paragraph" w:styleId="Subtitle">
    <w:name w:val="Subtitle"/>
    <w:basedOn w:val="Normal"/>
    <w:link w:val="SubtitleChar"/>
    <w:qFormat/>
    <w:rsid w:val="00735D4F"/>
    <w:pPr>
      <w:jc w:val="center"/>
    </w:pPr>
    <w:rPr>
      <w:sz w:val="28"/>
      <w:szCs w:val="28"/>
      <w:lang w:bidi="fa-IR"/>
    </w:rPr>
  </w:style>
  <w:style w:type="paragraph" w:styleId="Header">
    <w:name w:val="header"/>
    <w:basedOn w:val="Normal"/>
    <w:link w:val="HeaderChar"/>
    <w:rsid w:val="00C218B5"/>
    <w:pPr>
      <w:tabs>
        <w:tab w:val="center" w:pos="4680"/>
        <w:tab w:val="right" w:pos="9360"/>
      </w:tabs>
    </w:pPr>
    <w:rPr>
      <w:lang w:bidi="fa-IR"/>
    </w:rPr>
  </w:style>
  <w:style w:type="character" w:customStyle="1" w:styleId="HeaderChar">
    <w:name w:val="Header Char"/>
    <w:link w:val="Header"/>
    <w:rsid w:val="00C218B5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C42B8E"/>
    <w:rPr>
      <w:sz w:val="24"/>
      <w:szCs w:val="24"/>
    </w:rPr>
  </w:style>
  <w:style w:type="character" w:customStyle="1" w:styleId="SubtitleChar">
    <w:name w:val="Subtitle Char"/>
    <w:link w:val="Subtitle"/>
    <w:rsid w:val="007A29A4"/>
    <w:rPr>
      <w:rFonts w:cs="B Zar"/>
      <w:sz w:val="28"/>
      <w:szCs w:val="28"/>
    </w:rPr>
  </w:style>
  <w:style w:type="paragraph" w:styleId="ListParagraph">
    <w:name w:val="List Paragraph"/>
    <w:basedOn w:val="Normal"/>
    <w:uiPriority w:val="34"/>
    <w:qFormat/>
    <w:rsid w:val="007A72E4"/>
    <w:pPr>
      <w:ind w:left="720"/>
    </w:pPr>
  </w:style>
  <w:style w:type="character" w:styleId="Hyperlink">
    <w:name w:val="Hyperlink"/>
    <w:rsid w:val="00A85A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7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ishineh.irandoc.ac.i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FB643B9C0448F0AF6BA002B398B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ACB57-E09E-4363-A22B-F8FF603B783B}"/>
      </w:docPartPr>
      <w:docPartBody>
        <w:p w:rsidR="00000000" w:rsidRDefault="00B6149E" w:rsidP="00B6149E">
          <w:pPr>
            <w:pStyle w:val="05FB643B9C0448F0AF6BA002B398B44A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8CF5B18CEF74EF0A80D64FC5E18A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6D69F-0036-4E0C-95D8-C99F1A24A491}"/>
      </w:docPartPr>
      <w:docPartBody>
        <w:p w:rsidR="00000000" w:rsidRDefault="00B6149E" w:rsidP="00B6149E">
          <w:pPr>
            <w:pStyle w:val="F8CF5B18CEF74EF0A80D64FC5E18A975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06CB033743148BFB0C817E4C942A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66904-3123-47CB-B234-5AEFE8983B96}"/>
      </w:docPartPr>
      <w:docPartBody>
        <w:p w:rsidR="00000000" w:rsidRDefault="00B6149E" w:rsidP="00B6149E">
          <w:pPr>
            <w:pStyle w:val="D06CB033743148BFB0C817E4C942A2C6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433D86D262A438AA32AE5337B7D3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A17AC-72D7-447B-B4D3-1F4791FF070B}"/>
      </w:docPartPr>
      <w:docPartBody>
        <w:p w:rsidR="00000000" w:rsidRDefault="00B6149E" w:rsidP="00B6149E">
          <w:pPr>
            <w:pStyle w:val="7433D86D262A438AA32AE5337B7D3100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4A81BF3EB7E4B9DB6739B5BD15FB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A2E92-ED70-4532-95FE-E76FFB675628}"/>
      </w:docPartPr>
      <w:docPartBody>
        <w:p w:rsidR="00000000" w:rsidRDefault="00B6149E" w:rsidP="00B6149E">
          <w:pPr>
            <w:pStyle w:val="B4A81BF3EB7E4B9DB6739B5BD15FBD75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A43DC1C997B4CCDB33DFA1096A4C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BD5E5-E173-4CEF-94BE-31DC8BC4B8FF}"/>
      </w:docPartPr>
      <w:docPartBody>
        <w:p w:rsidR="00000000" w:rsidRDefault="00B6149E" w:rsidP="00B6149E">
          <w:pPr>
            <w:pStyle w:val="EA43DC1C997B4CCDB33DFA1096A4CCBB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265D277D10D472A81EA29711F31C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D8770-3E3F-4A5D-BCE5-B86148FB83C2}"/>
      </w:docPartPr>
      <w:docPartBody>
        <w:p w:rsidR="00000000" w:rsidRDefault="00B6149E" w:rsidP="00B6149E">
          <w:pPr>
            <w:pStyle w:val="9265D277D10D472A81EA29711F31CB06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BA35E091F044F9CB21FC6D7E8DF5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DD2BC-D1E4-44B5-824F-2D62EC559D0E}"/>
      </w:docPartPr>
      <w:docPartBody>
        <w:p w:rsidR="00000000" w:rsidRDefault="00B6149E" w:rsidP="00B6149E">
          <w:pPr>
            <w:pStyle w:val="6BA35E091F044F9CB21FC6D7E8DF5806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B1047B4F1614A89A98D0AAC64C4B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FAB6F-73D9-4D18-972E-78599FED342B}"/>
      </w:docPartPr>
      <w:docPartBody>
        <w:p w:rsidR="00000000" w:rsidRDefault="00B6149E" w:rsidP="00B6149E">
          <w:pPr>
            <w:pStyle w:val="AB1047B4F1614A89A98D0AAC64C4B241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7C35A3901BC4BB7883C6123A59A9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8AE09-7FD9-4A05-BBB6-018135327E0A}"/>
      </w:docPartPr>
      <w:docPartBody>
        <w:p w:rsidR="00000000" w:rsidRDefault="00B6149E" w:rsidP="00B6149E">
          <w:pPr>
            <w:pStyle w:val="47C35A3901BC4BB7883C6123A59A9858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39154763D76464483BECA3AC1C95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F88B2-62AF-4F01-BDB4-4D277029CA2C}"/>
      </w:docPartPr>
      <w:docPartBody>
        <w:p w:rsidR="00000000" w:rsidRDefault="00B6149E" w:rsidP="00B6149E">
          <w:pPr>
            <w:pStyle w:val="E39154763D76464483BECA3AC1C95714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B9258F1E307465B96B852C704145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F8D42-11CE-41F8-91A5-42C0254134D7}"/>
      </w:docPartPr>
      <w:docPartBody>
        <w:p w:rsidR="00000000" w:rsidRDefault="00B6149E" w:rsidP="00B6149E">
          <w:pPr>
            <w:pStyle w:val="8B9258F1E307465B96B852C704145027"/>
          </w:pPr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9E"/>
    <w:rsid w:val="005A56E8"/>
    <w:rsid w:val="0070100F"/>
    <w:rsid w:val="00B6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149E"/>
    <w:rPr>
      <w:color w:val="666666"/>
    </w:rPr>
  </w:style>
  <w:style w:type="paragraph" w:customStyle="1" w:styleId="BE9A9993E40647748B5AEEA90D071E36">
    <w:name w:val="BE9A9993E40647748B5AEEA90D071E36"/>
    <w:rsid w:val="00B6149E"/>
  </w:style>
  <w:style w:type="paragraph" w:customStyle="1" w:styleId="05FB643B9C0448F0AF6BA002B398B44A">
    <w:name w:val="05FB643B9C0448F0AF6BA002B398B44A"/>
    <w:rsid w:val="00B6149E"/>
  </w:style>
  <w:style w:type="paragraph" w:customStyle="1" w:styleId="F8CF5B18CEF74EF0A80D64FC5E18A975">
    <w:name w:val="F8CF5B18CEF74EF0A80D64FC5E18A975"/>
    <w:rsid w:val="00B6149E"/>
  </w:style>
  <w:style w:type="paragraph" w:customStyle="1" w:styleId="D06CB033743148BFB0C817E4C942A2C6">
    <w:name w:val="D06CB033743148BFB0C817E4C942A2C6"/>
    <w:rsid w:val="00B6149E"/>
  </w:style>
  <w:style w:type="paragraph" w:customStyle="1" w:styleId="7433D86D262A438AA32AE5337B7D3100">
    <w:name w:val="7433D86D262A438AA32AE5337B7D3100"/>
    <w:rsid w:val="00B6149E"/>
  </w:style>
  <w:style w:type="paragraph" w:customStyle="1" w:styleId="C22EB96891BA46D59B19F3BAE4D9F35C">
    <w:name w:val="C22EB96891BA46D59B19F3BAE4D9F35C"/>
    <w:rsid w:val="00B6149E"/>
  </w:style>
  <w:style w:type="paragraph" w:customStyle="1" w:styleId="B4A81BF3EB7E4B9DB6739B5BD15FBD75">
    <w:name w:val="B4A81BF3EB7E4B9DB6739B5BD15FBD75"/>
    <w:rsid w:val="00B6149E"/>
  </w:style>
  <w:style w:type="paragraph" w:customStyle="1" w:styleId="EA43DC1C997B4CCDB33DFA1096A4CCBB">
    <w:name w:val="EA43DC1C997B4CCDB33DFA1096A4CCBB"/>
    <w:rsid w:val="00B6149E"/>
  </w:style>
  <w:style w:type="paragraph" w:customStyle="1" w:styleId="9265D277D10D472A81EA29711F31CB06">
    <w:name w:val="9265D277D10D472A81EA29711F31CB06"/>
    <w:rsid w:val="00B6149E"/>
  </w:style>
  <w:style w:type="paragraph" w:customStyle="1" w:styleId="6BA35E091F044F9CB21FC6D7E8DF5806">
    <w:name w:val="6BA35E091F044F9CB21FC6D7E8DF5806"/>
    <w:rsid w:val="00B6149E"/>
  </w:style>
  <w:style w:type="paragraph" w:customStyle="1" w:styleId="AB1047B4F1614A89A98D0AAC64C4B241">
    <w:name w:val="AB1047B4F1614A89A98D0AAC64C4B241"/>
    <w:rsid w:val="00B6149E"/>
  </w:style>
  <w:style w:type="paragraph" w:customStyle="1" w:styleId="47C35A3901BC4BB7883C6123A59A9858">
    <w:name w:val="47C35A3901BC4BB7883C6123A59A9858"/>
    <w:rsid w:val="00B6149E"/>
  </w:style>
  <w:style w:type="paragraph" w:customStyle="1" w:styleId="E39154763D76464483BECA3AC1C95714">
    <w:name w:val="E39154763D76464483BECA3AC1C95714"/>
    <w:rsid w:val="00B6149E"/>
  </w:style>
  <w:style w:type="paragraph" w:customStyle="1" w:styleId="8B9258F1E307465B96B852C704145027">
    <w:name w:val="8B9258F1E307465B96B852C704145027"/>
    <w:rsid w:val="00B614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6ADFED-3E44-47E7-AADD-970EC35BC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12</TotalTime>
  <Pages>6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بسمه تعالي</vt:lpstr>
    </vt:vector>
  </TitlesOfParts>
  <Company>P30Download.com Group</Company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تعالي</dc:title>
  <dc:creator>Hamid</dc:creator>
  <cp:lastModifiedBy>Nazarian</cp:lastModifiedBy>
  <cp:revision>7</cp:revision>
  <cp:lastPrinted>2022-11-07T08:15:00Z</cp:lastPrinted>
  <dcterms:created xsi:type="dcterms:W3CDTF">2023-03-11T07:04:00Z</dcterms:created>
  <dcterms:modified xsi:type="dcterms:W3CDTF">2025-01-18T08:18:00Z</dcterms:modified>
</cp:coreProperties>
</file>