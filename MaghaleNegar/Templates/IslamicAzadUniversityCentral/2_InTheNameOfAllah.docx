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A1356" w14:textId="77777777" w:rsidR="00BA4C99" w:rsidRDefault="00BA4C99" w:rsidP="00BA4C99">
      <w:pPr>
        <w:spacing w:before="100" w:after="100"/>
        <w:rPr>
          <w:lang w:bidi="fa-IR"/>
        </w:rPr>
      </w:pPr>
    </w:p>
    <w:p w14:paraId="1BD2F384" w14:textId="77777777" w:rsidR="008F0F5C" w:rsidRDefault="008F0F5C" w:rsidP="00BA4C99">
      <w:pPr>
        <w:spacing w:before="100" w:after="100"/>
        <w:rPr>
          <w:rtl/>
          <w:lang w:bidi="fa-IR"/>
        </w:rPr>
      </w:pPr>
    </w:p>
    <w:p w14:paraId="782DE6C7" w14:textId="2CBF8143" w:rsidR="004168C8" w:rsidRDefault="004168C8" w:rsidP="004168C8">
      <w:pPr>
        <w:spacing w:before="0" w:beforeAutospacing="0" w:line="580" w:lineRule="exact"/>
        <w:jc w:val="center"/>
        <w:rPr>
          <w:rtl/>
          <w:lang w:bidi="fa-IR"/>
        </w:rPr>
      </w:pPr>
    </w:p>
    <w:sdt>
      <w:sdtPr>
        <w:rPr>
          <w:rFonts w:ascii="Besmellah 1" w:hAnsi="Besmellah 1"/>
          <w:kern w:val="0"/>
          <w:sz w:val="500"/>
          <w:rtl/>
          <w:lang w:bidi="fa-IR"/>
          <w14:ligatures w14:val="none"/>
        </w:rPr>
        <w:tag w:val="_field_InTheNameOfAllah"/>
        <w:id w:val="895009569"/>
        <w:placeholder>
          <w:docPart w:val="78562A5650534F00B3C72BF1698F3F3B"/>
        </w:placeholder>
      </w:sdtPr>
      <w:sdtEndPr/>
      <w:sdtContent>
        <w:p w14:paraId="40C6D7FE" w14:textId="5A8C14C4" w:rsidR="00920D6D" w:rsidRDefault="008F0F5C" w:rsidP="00D73BBF">
          <w:pPr>
            <w:spacing w:before="100" w:after="100" w:line="240" w:lineRule="auto"/>
            <w:jc w:val="center"/>
            <w:rPr>
              <w:rFonts w:ascii="Besmellah 1" w:hAnsi="Besmellah 1"/>
              <w:kern w:val="0"/>
              <w:sz w:val="500"/>
              <w:rtl/>
              <w:lang w:bidi="fa-IR"/>
              <w14:ligatures w14:val="none"/>
            </w:rPr>
          </w:pPr>
          <w:r>
            <w:rPr>
              <w:rFonts w:ascii="Besmellah 1" w:hAnsi="Besmellah 1"/>
              <w:kern w:val="0"/>
              <w:sz w:val="500"/>
              <w:lang w:bidi="fa-IR"/>
              <w14:ligatures w14:val="none"/>
            </w:rPr>
            <w:t>S</w:t>
          </w:r>
        </w:p>
      </w:sdtContent>
    </w:sdt>
    <w:p w14:paraId="369456F9" w14:textId="77777777" w:rsidR="00D73BBF" w:rsidRPr="00D73BBF" w:rsidRDefault="00D73BBF" w:rsidP="00D73BBF">
      <w:pPr>
        <w:spacing w:before="100" w:after="100" w:line="240" w:lineRule="auto"/>
        <w:rPr>
          <w:rFonts w:ascii="Besmellah 1" w:hAnsi="Besmellah 1"/>
          <w:kern w:val="0"/>
          <w:rtl/>
          <w:lang w:bidi="fa-IR"/>
          <w14:ligatures w14:val="none"/>
        </w:rPr>
      </w:pPr>
    </w:p>
    <w:sectPr w:rsidR="00D73BBF" w:rsidRPr="00D73BBF" w:rsidSect="00993912">
      <w:headerReference w:type="default" r:id="rId7"/>
      <w:footerReference w:type="default" r:id="rId8"/>
      <w:pgSz w:w="11907" w:h="16839" w:code="9"/>
      <w:pgMar w:top="1985" w:right="1985" w:bottom="1701" w:left="1418" w:header="709" w:footer="709" w:gutter="0"/>
      <w:pgNumType w:fmt="arabicAbjad" w:start="1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A3D4" w14:textId="77777777" w:rsidR="00E17645" w:rsidRDefault="00E17645" w:rsidP="00952A22">
      <w:pPr>
        <w:spacing w:before="0" w:after="0"/>
      </w:pPr>
      <w:r>
        <w:separator/>
      </w:r>
    </w:p>
  </w:endnote>
  <w:endnote w:type="continuationSeparator" w:id="0">
    <w:p w14:paraId="7EFA0331" w14:textId="77777777" w:rsidR="00E17645" w:rsidRDefault="00E17645" w:rsidP="00952A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8C81" w14:textId="7986B9B0" w:rsidR="00BA4C99" w:rsidRPr="008C00D7" w:rsidRDefault="008C00D7" w:rsidP="008C00D7">
    <w:pPr>
      <w:pStyle w:val="Head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791B" w14:textId="77777777" w:rsidR="00E17645" w:rsidRDefault="00E17645" w:rsidP="00952A22">
      <w:pPr>
        <w:spacing w:before="0" w:after="0"/>
      </w:pPr>
      <w:r>
        <w:separator/>
      </w:r>
    </w:p>
  </w:footnote>
  <w:footnote w:type="continuationSeparator" w:id="0">
    <w:p w14:paraId="5988C0B0" w14:textId="77777777" w:rsidR="00E17645" w:rsidRDefault="00E17645" w:rsidP="00952A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4DF80" w14:textId="77777777" w:rsidR="00BA4C99" w:rsidRPr="00952A22" w:rsidRDefault="00BA4C99" w:rsidP="00952A22">
    <w:pPr>
      <w:pStyle w:val="Header"/>
    </w:pPr>
    <w:r w:rsidRPr="00952A22"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9D"/>
    <w:rsid w:val="000116DE"/>
    <w:rsid w:val="00017777"/>
    <w:rsid w:val="00035760"/>
    <w:rsid w:val="000366E8"/>
    <w:rsid w:val="00050908"/>
    <w:rsid w:val="0005552C"/>
    <w:rsid w:val="00066590"/>
    <w:rsid w:val="000A4ED6"/>
    <w:rsid w:val="000D5AED"/>
    <w:rsid w:val="00102153"/>
    <w:rsid w:val="00110259"/>
    <w:rsid w:val="00145774"/>
    <w:rsid w:val="00173762"/>
    <w:rsid w:val="00185A42"/>
    <w:rsid w:val="00186440"/>
    <w:rsid w:val="00187C0C"/>
    <w:rsid w:val="00194B79"/>
    <w:rsid w:val="001B7DEF"/>
    <w:rsid w:val="00205FDD"/>
    <w:rsid w:val="002516AE"/>
    <w:rsid w:val="00281377"/>
    <w:rsid w:val="00285E84"/>
    <w:rsid w:val="00286BD4"/>
    <w:rsid w:val="002A656B"/>
    <w:rsid w:val="002B154F"/>
    <w:rsid w:val="002C1B65"/>
    <w:rsid w:val="002F5902"/>
    <w:rsid w:val="003248B6"/>
    <w:rsid w:val="00352D06"/>
    <w:rsid w:val="00377411"/>
    <w:rsid w:val="0038660A"/>
    <w:rsid w:val="003A6448"/>
    <w:rsid w:val="003D251C"/>
    <w:rsid w:val="003D2EDA"/>
    <w:rsid w:val="004159B4"/>
    <w:rsid w:val="004168C8"/>
    <w:rsid w:val="00436B94"/>
    <w:rsid w:val="0044177B"/>
    <w:rsid w:val="00462A21"/>
    <w:rsid w:val="00483681"/>
    <w:rsid w:val="004916A6"/>
    <w:rsid w:val="004921BD"/>
    <w:rsid w:val="004C1E32"/>
    <w:rsid w:val="004D2E45"/>
    <w:rsid w:val="004D5E84"/>
    <w:rsid w:val="004E5F9E"/>
    <w:rsid w:val="004F2903"/>
    <w:rsid w:val="00573F8C"/>
    <w:rsid w:val="00583550"/>
    <w:rsid w:val="00593B5F"/>
    <w:rsid w:val="00597E3C"/>
    <w:rsid w:val="005A4640"/>
    <w:rsid w:val="005B5F70"/>
    <w:rsid w:val="0060039F"/>
    <w:rsid w:val="00636DAB"/>
    <w:rsid w:val="00652646"/>
    <w:rsid w:val="00653982"/>
    <w:rsid w:val="00673D39"/>
    <w:rsid w:val="00673EB5"/>
    <w:rsid w:val="006814EB"/>
    <w:rsid w:val="00691CAA"/>
    <w:rsid w:val="00693014"/>
    <w:rsid w:val="006A2718"/>
    <w:rsid w:val="006A290F"/>
    <w:rsid w:val="006A50E9"/>
    <w:rsid w:val="006B6DE6"/>
    <w:rsid w:val="006C7932"/>
    <w:rsid w:val="006E4B4C"/>
    <w:rsid w:val="0070120D"/>
    <w:rsid w:val="0070328B"/>
    <w:rsid w:val="00703D47"/>
    <w:rsid w:val="007052EB"/>
    <w:rsid w:val="00716012"/>
    <w:rsid w:val="007254B4"/>
    <w:rsid w:val="00730706"/>
    <w:rsid w:val="00783EDF"/>
    <w:rsid w:val="00795F16"/>
    <w:rsid w:val="007A2596"/>
    <w:rsid w:val="007A45A7"/>
    <w:rsid w:val="007B65B4"/>
    <w:rsid w:val="007B7BE2"/>
    <w:rsid w:val="007C378D"/>
    <w:rsid w:val="007E4D44"/>
    <w:rsid w:val="00816E9B"/>
    <w:rsid w:val="008213B5"/>
    <w:rsid w:val="00826A6C"/>
    <w:rsid w:val="00864129"/>
    <w:rsid w:val="0088321D"/>
    <w:rsid w:val="00897696"/>
    <w:rsid w:val="008B366A"/>
    <w:rsid w:val="008B587E"/>
    <w:rsid w:val="008B6B30"/>
    <w:rsid w:val="008B6C9E"/>
    <w:rsid w:val="008C00D7"/>
    <w:rsid w:val="008C1F3C"/>
    <w:rsid w:val="008F0F5C"/>
    <w:rsid w:val="008F66F4"/>
    <w:rsid w:val="00920D6D"/>
    <w:rsid w:val="00927D6D"/>
    <w:rsid w:val="00932885"/>
    <w:rsid w:val="0093583A"/>
    <w:rsid w:val="00952A22"/>
    <w:rsid w:val="009860D5"/>
    <w:rsid w:val="00993912"/>
    <w:rsid w:val="009A1D1F"/>
    <w:rsid w:val="009B1603"/>
    <w:rsid w:val="009E5B8E"/>
    <w:rsid w:val="009F328D"/>
    <w:rsid w:val="009F72FD"/>
    <w:rsid w:val="00A12426"/>
    <w:rsid w:val="00A46819"/>
    <w:rsid w:val="00A60151"/>
    <w:rsid w:val="00A613DE"/>
    <w:rsid w:val="00A832DA"/>
    <w:rsid w:val="00A97F30"/>
    <w:rsid w:val="00AC52B6"/>
    <w:rsid w:val="00AC629D"/>
    <w:rsid w:val="00AF5DC3"/>
    <w:rsid w:val="00B06A4A"/>
    <w:rsid w:val="00B13BB2"/>
    <w:rsid w:val="00B15B27"/>
    <w:rsid w:val="00B47E7E"/>
    <w:rsid w:val="00BA4C99"/>
    <w:rsid w:val="00BB459A"/>
    <w:rsid w:val="00C2565F"/>
    <w:rsid w:val="00C35F66"/>
    <w:rsid w:val="00C407AD"/>
    <w:rsid w:val="00C4515A"/>
    <w:rsid w:val="00C70A0D"/>
    <w:rsid w:val="00C93C9F"/>
    <w:rsid w:val="00CC35E7"/>
    <w:rsid w:val="00CD2147"/>
    <w:rsid w:val="00CD2414"/>
    <w:rsid w:val="00CF015B"/>
    <w:rsid w:val="00CF0C31"/>
    <w:rsid w:val="00CF31C3"/>
    <w:rsid w:val="00CF4D46"/>
    <w:rsid w:val="00D2305B"/>
    <w:rsid w:val="00D25110"/>
    <w:rsid w:val="00D26D23"/>
    <w:rsid w:val="00D42146"/>
    <w:rsid w:val="00D46790"/>
    <w:rsid w:val="00D46B7C"/>
    <w:rsid w:val="00D73BBF"/>
    <w:rsid w:val="00D938B1"/>
    <w:rsid w:val="00D9456C"/>
    <w:rsid w:val="00DB3AA4"/>
    <w:rsid w:val="00DD2845"/>
    <w:rsid w:val="00DF447C"/>
    <w:rsid w:val="00E04BBD"/>
    <w:rsid w:val="00E17645"/>
    <w:rsid w:val="00E22F23"/>
    <w:rsid w:val="00E24FC8"/>
    <w:rsid w:val="00E32520"/>
    <w:rsid w:val="00E32BCC"/>
    <w:rsid w:val="00E523EA"/>
    <w:rsid w:val="00EE501D"/>
    <w:rsid w:val="00F137E7"/>
    <w:rsid w:val="00F179B2"/>
    <w:rsid w:val="00F73C87"/>
    <w:rsid w:val="00F808FD"/>
    <w:rsid w:val="00F86744"/>
    <w:rsid w:val="00FA1C7C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955A"/>
  <w15:chartTrackingRefBased/>
  <w15:docId w15:val="{D46C5CF4-404F-4366-B048-7D99D7B50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BD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E04BBD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E04BBD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Yagut"/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E04BBD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E04BBD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E04BBD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E04BBD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color w:val="000000"/>
      <w:szCs w:val="24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E04BBD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E04BBD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E04BBD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E04BB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04BBD"/>
  </w:style>
  <w:style w:type="paragraph" w:styleId="Title">
    <w:name w:val="Title"/>
    <w:basedOn w:val="Normal"/>
    <w:next w:val="Normal"/>
    <w:link w:val="TitleChar"/>
    <w:uiPriority w:val="2"/>
    <w:qFormat/>
    <w:rsid w:val="00E04BBD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E04BBD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E04BBD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E04BBD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E04BBD"/>
    <w:rPr>
      <w:rFonts w:eastAsiaTheme="majorEastAsia" w:cs="B Yagut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E04BBD"/>
    <w:rPr>
      <w:rFonts w:eastAsiaTheme="majorEastAsia" w:cs="B Lotus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E04BBD"/>
    <w:rPr>
      <w:rFonts w:eastAsiaTheme="majorEastAsia" w:cs="B Yagut"/>
      <w:b/>
      <w:bCs/>
      <w:color w:val="000000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E04BBD"/>
    <w:rPr>
      <w:rFonts w:eastAsiaTheme="majorEastAsia" w:cs="B Lotus"/>
      <w:i/>
      <w:iCs/>
      <w:color w:val="000000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E04BBD"/>
    <w:rPr>
      <w:rFonts w:eastAsiaTheme="majorEastAsia" w:cs="B Lotus"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E04BBD"/>
    <w:rPr>
      <w:rFonts w:eastAsiaTheme="majorEastAsia" w:cs="B Lotus"/>
      <w:b/>
      <w:bCs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E04BBD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E04BBD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E04BBD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E04BBD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E04BBD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E04BBD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E04BBD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E04BBD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E04BBD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E04BBD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E04BBD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E04BBD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E04BBD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E04BBD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E04BB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E04BBD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E04BBD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E04BBD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E04BBD"/>
    <w:rPr>
      <w:i/>
      <w:iCs/>
    </w:rPr>
  </w:style>
  <w:style w:type="character" w:styleId="Strong">
    <w:name w:val="Strong"/>
    <w:basedOn w:val="DefaultParagraphFont"/>
    <w:uiPriority w:val="4"/>
    <w:qFormat/>
    <w:rsid w:val="00E04BBD"/>
    <w:rPr>
      <w:b/>
      <w:bCs/>
    </w:rPr>
  </w:style>
  <w:style w:type="paragraph" w:styleId="ListParagraph">
    <w:name w:val="List Paragraph"/>
    <w:basedOn w:val="Normal"/>
    <w:uiPriority w:val="6"/>
    <w:qFormat/>
    <w:rsid w:val="00E04BBD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E04BBD"/>
  </w:style>
  <w:style w:type="paragraph" w:styleId="EndnoteText">
    <w:name w:val="endnote text"/>
    <w:basedOn w:val="Normal"/>
    <w:link w:val="EndnoteTextChar"/>
    <w:uiPriority w:val="10"/>
    <w:rsid w:val="00E04BBD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E04BBD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E04BBD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E04BBD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E04BBD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93C9F"/>
    <w:rPr>
      <w:color w:val="666666"/>
    </w:rPr>
  </w:style>
  <w:style w:type="paragraph" w:styleId="Bibliography">
    <w:name w:val="Bibliography"/>
    <w:basedOn w:val="Normal"/>
    <w:next w:val="Normal"/>
    <w:uiPriority w:val="13"/>
    <w:rsid w:val="00E04B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562A5650534F00B3C72BF1698F3F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FDDA2-3A58-4798-BB3E-71FB331F4F0F}"/>
      </w:docPartPr>
      <w:docPartBody>
        <w:p w:rsidR="001E175C" w:rsidRDefault="001E175C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esmellah 1">
    <w:panose1 w:val="00000000000000000000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7C1"/>
    <w:rsid w:val="000116DE"/>
    <w:rsid w:val="001218BE"/>
    <w:rsid w:val="00173762"/>
    <w:rsid w:val="001A1E5C"/>
    <w:rsid w:val="001E175C"/>
    <w:rsid w:val="002817C1"/>
    <w:rsid w:val="003109EB"/>
    <w:rsid w:val="003975A2"/>
    <w:rsid w:val="003A4537"/>
    <w:rsid w:val="00407637"/>
    <w:rsid w:val="0044177B"/>
    <w:rsid w:val="004F2903"/>
    <w:rsid w:val="00530912"/>
    <w:rsid w:val="00573F8C"/>
    <w:rsid w:val="00573FC5"/>
    <w:rsid w:val="00583550"/>
    <w:rsid w:val="00673EB5"/>
    <w:rsid w:val="0070328B"/>
    <w:rsid w:val="00703D47"/>
    <w:rsid w:val="00714F7D"/>
    <w:rsid w:val="00716012"/>
    <w:rsid w:val="007A45A7"/>
    <w:rsid w:val="007B7BE2"/>
    <w:rsid w:val="007C378D"/>
    <w:rsid w:val="00802405"/>
    <w:rsid w:val="008B587E"/>
    <w:rsid w:val="009A22C7"/>
    <w:rsid w:val="009A39DD"/>
    <w:rsid w:val="009B1603"/>
    <w:rsid w:val="009F328D"/>
    <w:rsid w:val="00A83E68"/>
    <w:rsid w:val="00B15B27"/>
    <w:rsid w:val="00B163D1"/>
    <w:rsid w:val="00B80C44"/>
    <w:rsid w:val="00C17FE8"/>
    <w:rsid w:val="00D46B7C"/>
    <w:rsid w:val="00F137E7"/>
    <w:rsid w:val="00F2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175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23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37</cp:revision>
  <dcterms:created xsi:type="dcterms:W3CDTF">2024-07-23T17:02:00Z</dcterms:created>
  <dcterms:modified xsi:type="dcterms:W3CDTF">2025-01-11T08:28:00Z</dcterms:modified>
</cp:coreProperties>
</file>