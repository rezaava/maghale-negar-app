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3043DB" w:rsidRDefault="00DB6D41" w:rsidP="009D3FB0">
      <w:pPr>
        <w:rPr>
          <w:rFonts w:hint="cs"/>
          <w:rtl/>
          <w:lang w:bidi="fa-IR"/>
        </w:rPr>
      </w:pPr>
    </w:p>
    <w:p w14:paraId="6BB5BA3F" w14:textId="33E13FC1" w:rsidR="003043DB" w:rsidRPr="003043DB" w:rsidRDefault="005C706E" w:rsidP="009D3FB0">
      <w:pPr>
        <w:rPr>
          <w:bCs/>
          <w:sz w:val="32"/>
          <w:szCs w:val="36"/>
          <w:rtl/>
          <w:lang w:bidi="fa-IR"/>
        </w:rPr>
      </w:pPr>
      <w:r>
        <w:rPr>
          <w:rFonts w:hint="cs"/>
          <w:bCs/>
          <w:sz w:val="32"/>
          <w:szCs w:val="36"/>
          <w:rtl/>
          <w:lang w:bidi="fa-IR"/>
        </w:rPr>
        <w:t>تشکّر</w:t>
      </w:r>
      <w:r>
        <w:rPr>
          <w:bCs/>
          <w:sz w:val="32"/>
          <w:szCs w:val="36"/>
          <w:rtl/>
          <w:lang w:bidi="fa-IR"/>
        </w:rPr>
        <w:t xml:space="preserve"> </w:t>
      </w:r>
      <w:r w:rsidR="003043DB" w:rsidRPr="003043DB">
        <w:rPr>
          <w:bCs/>
          <w:sz w:val="32"/>
          <w:szCs w:val="36"/>
          <w:rtl/>
          <w:lang w:bidi="fa-IR"/>
        </w:rPr>
        <w:t>و</w:t>
      </w:r>
      <w:r>
        <w:rPr>
          <w:bCs/>
          <w:sz w:val="32"/>
          <w:szCs w:val="36"/>
          <w:rtl/>
          <w:lang w:bidi="fa-IR"/>
        </w:rPr>
        <w:t xml:space="preserve"> </w:t>
      </w:r>
      <w:r w:rsidR="003043DB" w:rsidRPr="003043DB">
        <w:rPr>
          <w:bCs/>
          <w:sz w:val="32"/>
          <w:szCs w:val="36"/>
          <w:rtl/>
          <w:lang w:bidi="fa-IR"/>
        </w:rPr>
        <w:t>قدردان</w:t>
      </w:r>
      <w:r w:rsidR="003043DB" w:rsidRPr="003043DB">
        <w:rPr>
          <w:rFonts w:hint="cs"/>
          <w:bCs/>
          <w:sz w:val="32"/>
          <w:szCs w:val="36"/>
          <w:rtl/>
          <w:lang w:bidi="fa-IR"/>
        </w:rPr>
        <w:t>ی</w:t>
      </w:r>
      <w:r w:rsidR="003043DB" w:rsidRPr="003043DB">
        <w:rPr>
          <w:bCs/>
          <w:sz w:val="32"/>
          <w:szCs w:val="36"/>
          <w:rtl/>
          <w:lang w:bidi="fa-IR"/>
        </w:rPr>
        <w:t>:</w:t>
      </w:r>
    </w:p>
    <w:sdt>
      <w:sdtPr>
        <w:rPr>
          <w:rtl/>
          <w:lang w:bidi="fa-IR"/>
        </w:rPr>
        <w:tag w:val="_field_Acknowledgment_Fa"/>
        <w:id w:val="-815716522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35B6EF89" w14:textId="787BD276" w:rsidR="003043DB" w:rsidRPr="000C2899" w:rsidRDefault="003043DB" w:rsidP="009D3FB0">
          <w:pPr>
            <w:rPr>
              <w:lang w:bidi="fa-IR"/>
            </w:rPr>
          </w:pPr>
          <w:r w:rsidRPr="000C2899">
            <w:rPr>
              <w:rtl/>
              <w:lang w:bidi="fa-IR"/>
            </w:rPr>
            <w:t>متن</w:t>
          </w:r>
          <w:r w:rsidR="005C706E">
            <w:rPr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سپاس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و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قدردانی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خود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را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اینجا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وارد</w:t>
          </w:r>
          <w:r w:rsidR="005C706E">
            <w:rPr>
              <w:rFonts w:hint="cs"/>
              <w:rtl/>
              <w:lang w:bidi="fa-IR"/>
            </w:rPr>
            <w:t xml:space="preserve"> </w:t>
          </w:r>
          <w:r w:rsidR="0012596B">
            <w:rPr>
              <w:rFonts w:hint="cs"/>
              <w:rtl/>
              <w:lang w:bidi="fa-IR"/>
            </w:rPr>
            <w:t>کنید.</w:t>
          </w:r>
        </w:p>
      </w:sdtContent>
    </w:sdt>
    <w:p w14:paraId="4F35CB08" w14:textId="77777777" w:rsidR="00DB6D41" w:rsidRPr="003043DB" w:rsidRDefault="00DB6D41" w:rsidP="009D3FB0">
      <w:pPr>
        <w:rPr>
          <w:lang w:bidi="fa-IR"/>
        </w:rPr>
      </w:pPr>
    </w:p>
    <w:sectPr w:rsidR="00DB6D41" w:rsidRPr="003043DB" w:rsidSect="00757A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8B09F" w14:textId="77777777" w:rsidR="00853817" w:rsidRDefault="00853817" w:rsidP="00DB7A87">
      <w:pPr>
        <w:spacing w:before="0" w:after="0"/>
      </w:pPr>
      <w:r>
        <w:separator/>
      </w:r>
    </w:p>
  </w:endnote>
  <w:endnote w:type="continuationSeparator" w:id="0">
    <w:p w14:paraId="6108E648" w14:textId="77777777" w:rsidR="00853817" w:rsidRDefault="00853817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62B3944A" w:rsidR="00DB7A87" w:rsidRPr="0081579C" w:rsidRDefault="0081579C" w:rsidP="0081579C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BCE34" w14:textId="77777777" w:rsidR="00853817" w:rsidRDefault="00853817" w:rsidP="00DB7A87">
      <w:pPr>
        <w:spacing w:before="0" w:after="0"/>
      </w:pPr>
      <w:r>
        <w:separator/>
      </w:r>
    </w:p>
  </w:footnote>
  <w:footnote w:type="continuationSeparator" w:id="0">
    <w:p w14:paraId="72218F68" w14:textId="77777777" w:rsidR="00853817" w:rsidRDefault="00853817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0F02"/>
    <w:rsid w:val="000116DE"/>
    <w:rsid w:val="000366E8"/>
    <w:rsid w:val="00066590"/>
    <w:rsid w:val="000C2899"/>
    <w:rsid w:val="000D5AED"/>
    <w:rsid w:val="00102153"/>
    <w:rsid w:val="00110259"/>
    <w:rsid w:val="0012596B"/>
    <w:rsid w:val="00134583"/>
    <w:rsid w:val="00185A42"/>
    <w:rsid w:val="00186440"/>
    <w:rsid w:val="00187C0C"/>
    <w:rsid w:val="00194B79"/>
    <w:rsid w:val="001B7DEF"/>
    <w:rsid w:val="00205FDD"/>
    <w:rsid w:val="002516AE"/>
    <w:rsid w:val="00281377"/>
    <w:rsid w:val="00291319"/>
    <w:rsid w:val="002B154F"/>
    <w:rsid w:val="003043DB"/>
    <w:rsid w:val="003248B6"/>
    <w:rsid w:val="00331ADD"/>
    <w:rsid w:val="00352D06"/>
    <w:rsid w:val="00363BCF"/>
    <w:rsid w:val="00377411"/>
    <w:rsid w:val="003A6448"/>
    <w:rsid w:val="003F0662"/>
    <w:rsid w:val="00432031"/>
    <w:rsid w:val="00436B94"/>
    <w:rsid w:val="00462A21"/>
    <w:rsid w:val="0046577B"/>
    <w:rsid w:val="00483681"/>
    <w:rsid w:val="004916A6"/>
    <w:rsid w:val="004C1E32"/>
    <w:rsid w:val="004D5E84"/>
    <w:rsid w:val="004E5F9E"/>
    <w:rsid w:val="0055458F"/>
    <w:rsid w:val="005948F4"/>
    <w:rsid w:val="00597E3C"/>
    <w:rsid w:val="005A4640"/>
    <w:rsid w:val="005B5F70"/>
    <w:rsid w:val="005C706E"/>
    <w:rsid w:val="00636DAB"/>
    <w:rsid w:val="00644E43"/>
    <w:rsid w:val="00653982"/>
    <w:rsid w:val="00657E82"/>
    <w:rsid w:val="0067785B"/>
    <w:rsid w:val="006814EB"/>
    <w:rsid w:val="00691CAA"/>
    <w:rsid w:val="00693014"/>
    <w:rsid w:val="00696F9E"/>
    <w:rsid w:val="006A2718"/>
    <w:rsid w:val="006B2B01"/>
    <w:rsid w:val="006B6DE6"/>
    <w:rsid w:val="006C7932"/>
    <w:rsid w:val="006D0018"/>
    <w:rsid w:val="006E4B4C"/>
    <w:rsid w:val="0070328B"/>
    <w:rsid w:val="00703D47"/>
    <w:rsid w:val="007052EB"/>
    <w:rsid w:val="00716012"/>
    <w:rsid w:val="00721701"/>
    <w:rsid w:val="007254B4"/>
    <w:rsid w:val="00757A2D"/>
    <w:rsid w:val="0076240F"/>
    <w:rsid w:val="00783EDF"/>
    <w:rsid w:val="00795F16"/>
    <w:rsid w:val="007A2596"/>
    <w:rsid w:val="007A4ACF"/>
    <w:rsid w:val="007B65B4"/>
    <w:rsid w:val="007C729F"/>
    <w:rsid w:val="007E350B"/>
    <w:rsid w:val="007E4D44"/>
    <w:rsid w:val="007F7DD8"/>
    <w:rsid w:val="0081579C"/>
    <w:rsid w:val="0082532B"/>
    <w:rsid w:val="008278D7"/>
    <w:rsid w:val="00853817"/>
    <w:rsid w:val="00864129"/>
    <w:rsid w:val="008701FE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D3FB0"/>
    <w:rsid w:val="009E5B8E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15B27"/>
    <w:rsid w:val="00B47E7E"/>
    <w:rsid w:val="00B93572"/>
    <w:rsid w:val="00B958FE"/>
    <w:rsid w:val="00BE53C1"/>
    <w:rsid w:val="00C2565F"/>
    <w:rsid w:val="00C269B7"/>
    <w:rsid w:val="00C331D7"/>
    <w:rsid w:val="00C407AD"/>
    <w:rsid w:val="00C40A82"/>
    <w:rsid w:val="00C70A0D"/>
    <w:rsid w:val="00CA0484"/>
    <w:rsid w:val="00CD2147"/>
    <w:rsid w:val="00CD25EC"/>
    <w:rsid w:val="00CF015B"/>
    <w:rsid w:val="00CF0C31"/>
    <w:rsid w:val="00CF31C3"/>
    <w:rsid w:val="00CF4D46"/>
    <w:rsid w:val="00D101CC"/>
    <w:rsid w:val="00D2305B"/>
    <w:rsid w:val="00D25110"/>
    <w:rsid w:val="00D26D23"/>
    <w:rsid w:val="00D42146"/>
    <w:rsid w:val="00D46B7C"/>
    <w:rsid w:val="00D938B1"/>
    <w:rsid w:val="00D9456C"/>
    <w:rsid w:val="00DB3AA4"/>
    <w:rsid w:val="00DB6D41"/>
    <w:rsid w:val="00DB7A87"/>
    <w:rsid w:val="00DC5098"/>
    <w:rsid w:val="00DD2845"/>
    <w:rsid w:val="00E0135A"/>
    <w:rsid w:val="00E01879"/>
    <w:rsid w:val="00E06717"/>
    <w:rsid w:val="00E078A1"/>
    <w:rsid w:val="00E24FC8"/>
    <w:rsid w:val="00E32BCC"/>
    <w:rsid w:val="00E523EA"/>
    <w:rsid w:val="00E540DE"/>
    <w:rsid w:val="00EB7979"/>
    <w:rsid w:val="00F137E7"/>
    <w:rsid w:val="00F73C87"/>
    <w:rsid w:val="00F808FD"/>
    <w:rsid w:val="00F86744"/>
    <w:rsid w:val="00FA3604"/>
    <w:rsid w:val="00FB7547"/>
    <w:rsid w:val="00FC2990"/>
    <w:rsid w:val="00FF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06E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5C706E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5C706E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C706E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C706E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C706E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C706E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C706E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C706E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C706E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5C706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C706E"/>
  </w:style>
  <w:style w:type="paragraph" w:styleId="Title">
    <w:name w:val="Title"/>
    <w:basedOn w:val="Normal"/>
    <w:next w:val="Normal"/>
    <w:link w:val="TitleChar"/>
    <w:uiPriority w:val="2"/>
    <w:qFormat/>
    <w:rsid w:val="005C706E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5C706E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C706E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C706E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5C706E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C706E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C706E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C706E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C706E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C706E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C706E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C706E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706E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5C706E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C706E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5C706E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5C706E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5C706E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C706E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C706E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5C706E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5C706E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5C706E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C706E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C706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C706E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C706E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C706E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5C706E"/>
    <w:rPr>
      <w:i/>
      <w:iCs/>
    </w:rPr>
  </w:style>
  <w:style w:type="character" w:styleId="Strong">
    <w:name w:val="Strong"/>
    <w:basedOn w:val="DefaultParagraphFont"/>
    <w:uiPriority w:val="4"/>
    <w:qFormat/>
    <w:rsid w:val="005C706E"/>
    <w:rPr>
      <w:b/>
      <w:bCs/>
    </w:rPr>
  </w:style>
  <w:style w:type="paragraph" w:styleId="ListParagraph">
    <w:name w:val="List Paragraph"/>
    <w:basedOn w:val="Normal"/>
    <w:uiPriority w:val="6"/>
    <w:qFormat/>
    <w:rsid w:val="005C706E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C706E"/>
  </w:style>
  <w:style w:type="paragraph" w:styleId="EndnoteText">
    <w:name w:val="endnote text"/>
    <w:basedOn w:val="Normal"/>
    <w:link w:val="EndnoteTextChar"/>
    <w:uiPriority w:val="10"/>
    <w:rsid w:val="005C706E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C706E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C706E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C706E"/>
    <w:rPr>
      <w:rFonts w:cs="B Lotu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043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3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3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3DB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11"/>
    <w:rsid w:val="005C706E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E350B"/>
    <w:rPr>
      <w:color w:val="666666"/>
    </w:rPr>
  </w:style>
  <w:style w:type="paragraph" w:styleId="Bibliography">
    <w:name w:val="Bibliography"/>
    <w:basedOn w:val="Normal"/>
    <w:next w:val="Normal"/>
    <w:uiPriority w:val="13"/>
    <w:rsid w:val="005C70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C30EC-C861-4F19-8F31-3540B42DB7EA}"/>
      </w:docPartPr>
      <w:docPartBody>
        <w:p w:rsidR="004A1123" w:rsidRDefault="008B000F">
          <w:r w:rsidRPr="00F73F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0F"/>
    <w:rsid w:val="004338E1"/>
    <w:rsid w:val="004A1123"/>
    <w:rsid w:val="007C659F"/>
    <w:rsid w:val="008278D7"/>
    <w:rsid w:val="008B000F"/>
    <w:rsid w:val="00C4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000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25</cp:revision>
  <dcterms:created xsi:type="dcterms:W3CDTF">2024-07-23T18:03:00Z</dcterms:created>
  <dcterms:modified xsi:type="dcterms:W3CDTF">2025-01-25T04:55:00Z</dcterms:modified>
</cp:coreProperties>
</file>