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</w:pPr>
    </w:p>
    <w:p w14:paraId="001BAC7B" w14:textId="77777777" w:rsidR="00661D94" w:rsidRPr="00802EEC" w:rsidRDefault="00661D94" w:rsidP="00661D94">
      <w:pPr>
        <w:jc w:val="center"/>
        <w:rPr>
          <w:rtl/>
        </w:rPr>
      </w:pPr>
    </w:p>
    <w:sdt>
      <w:sdtPr>
        <w:rPr>
          <w:rtl/>
        </w:rPr>
        <w:tag w:val="_field_Chapter6_Title"/>
        <w:id w:val="1844353790"/>
        <w:placeholder>
          <w:docPart w:val="FA4E282274FB4C4597B4FD5D3CD3A6A9"/>
        </w:placeholder>
      </w:sdtPr>
      <w:sdtEndPr>
        <w:rPr>
          <w:rFonts w:cs="B Nazanin" w:hint="cs"/>
          <w:sz w:val="28"/>
          <w:lang w:bidi="fa-IR"/>
        </w:rPr>
      </w:sdtEndPr>
      <w:sdtContent>
        <w:p w14:paraId="40B4A893" w14:textId="5C0D2571" w:rsidR="00661D94" w:rsidRPr="00D71BF3" w:rsidRDefault="00661D94" w:rsidP="00661D94">
          <w:pPr>
            <w:pStyle w:val="Title"/>
            <w:rPr>
              <w:sz w:val="28"/>
              <w:rtl/>
              <w:lang w:bidi="fa-IR"/>
            </w:rPr>
          </w:pPr>
          <w:r w:rsidRPr="00802EEC">
            <w:rPr>
              <w:rtl/>
            </w:rPr>
            <w:t>فصل</w:t>
          </w:r>
          <w:r w:rsidR="005B6821">
            <w:rPr>
              <w:rtl/>
            </w:rPr>
            <w:t xml:space="preserve"> </w:t>
          </w:r>
          <w:r>
            <w:rPr>
              <w:rFonts w:hint="cs"/>
              <w:kern w:val="0"/>
              <w:rtl/>
              <w:lang w:bidi="fa-IR"/>
              <w14:ligatures w14:val="none"/>
            </w:rPr>
            <w:t>ششم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rtl/>
            </w:rPr>
            <w:t>عنوان</w:t>
          </w:r>
          <w:r w:rsidR="005B682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را</w:t>
          </w:r>
          <w:r w:rsidR="005B682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وارد</w:t>
          </w:r>
          <w:r w:rsidR="005B6821">
            <w:rPr>
              <w:rFonts w:cs="B Nazanin" w:hint="cs"/>
              <w:b/>
              <w:bCs/>
              <w:sz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rtl/>
            </w:rPr>
            <w:t>کنید</w:t>
          </w:r>
        </w:p>
      </w:sdtContent>
    </w:sdt>
    <w:p w14:paraId="6DB3EA97" w14:textId="77777777" w:rsidR="00661D94" w:rsidRDefault="00661D94" w:rsidP="00661D94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6_Title"/>
        <w:id w:val="983811841"/>
        <w:placeholder>
          <w:docPart w:val="575560EA85BC43AFBD129FF4EB31196B"/>
        </w:placeholder>
      </w:sdtPr>
      <w:sdtContent>
        <w:p w14:paraId="2A3B8D41" w14:textId="36DFE5B2" w:rsidR="00661D94" w:rsidRPr="00661D94" w:rsidRDefault="00661D94" w:rsidP="00661D94">
          <w:pPr>
            <w:pStyle w:val="Heading1"/>
            <w:rPr>
              <w:color w:val="FFFFFF" w:themeColor="background1"/>
              <w:rtl/>
            </w:rPr>
          </w:pPr>
          <w:r w:rsidRPr="00661D94">
            <w:rPr>
              <w:rFonts w:hint="cs"/>
              <w:color w:val="FFFFFF" w:themeColor="background1"/>
              <w:rtl/>
            </w:rPr>
            <w:t>فصل</w:t>
          </w:r>
          <w:r w:rsidR="005B6821">
            <w:rPr>
              <w:rFonts w:hint="cs"/>
              <w:color w:val="FFFFFF" w:themeColor="background1"/>
              <w:rtl/>
            </w:rPr>
            <w:t xml:space="preserve"> </w:t>
          </w:r>
          <w:r w:rsidRPr="00661D94">
            <w:rPr>
              <w:rFonts w:hint="cs"/>
              <w:color w:val="FFFFFF" w:themeColor="background1"/>
              <w:rtl/>
            </w:rPr>
            <w:t>ششم:</w:t>
          </w:r>
          <w:r w:rsidR="005B6821">
            <w:rPr>
              <w:rFonts w:hint="cs"/>
              <w:color w:val="FFFFFF" w:themeColor="background1"/>
              <w:rtl/>
            </w:rPr>
            <w:t xml:space="preserve">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عنوان</w:t>
          </w:r>
          <w:r w:rsidR="005B682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را</w:t>
          </w:r>
          <w:r w:rsidR="005B682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وارد</w:t>
          </w:r>
          <w:r w:rsidR="005B6821">
            <w:rPr>
              <w:rFonts w:hint="cs"/>
              <w:color w:val="FFFFFF" w:themeColor="background1"/>
              <w:sz w:val="28"/>
              <w:rtl/>
            </w:rPr>
            <w:t xml:space="preserve"> </w:t>
          </w:r>
          <w:r w:rsidRPr="00661D94">
            <w:rPr>
              <w:rFonts w:hint="cs"/>
              <w:color w:val="FFFFFF" w:themeColor="background1"/>
              <w:sz w:val="28"/>
              <w:rtl/>
            </w:rPr>
            <w:t>کنید</w:t>
          </w:r>
        </w:p>
      </w:sdtContent>
    </w:sdt>
    <w:p w14:paraId="49A6CDC1" w14:textId="77777777" w:rsidR="00661D94" w:rsidRPr="00802EEC" w:rsidRDefault="00661D94" w:rsidP="00661D94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1273EE4F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مقدمه،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بیان</w:t>
      </w:r>
      <w:r w:rsidR="005B6821">
        <w:rPr>
          <w:rFonts w:hint="cs"/>
          <w:rtl/>
        </w:rPr>
        <w:t xml:space="preserve"> </w:t>
      </w:r>
      <w:r w:rsidR="005A5049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ضرورت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انجام</w:t>
      </w:r>
      <w:r w:rsidR="005B6821">
        <w:rPr>
          <w:rFonts w:hint="cs"/>
          <w:rtl/>
        </w:rPr>
        <w:t xml:space="preserve"> </w:t>
      </w:r>
      <w:r w:rsidR="005A5049">
        <w:rPr>
          <w:rFonts w:hint="cs"/>
          <w:rtl/>
        </w:rPr>
        <w:t>مسئله</w:t>
      </w:r>
      <w:r w:rsidRPr="00802EEC">
        <w:rPr>
          <w:rFonts w:hint="cs"/>
          <w:rtl/>
        </w:rPr>
        <w:t>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شرح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مختصری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از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موضوع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تحقيق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اهميت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آن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و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اشاره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به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محتوای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فصل</w:t>
      </w:r>
      <w:r w:rsidR="00B03D62">
        <w:rPr>
          <w:rFonts w:hint="cs"/>
          <w:rtl/>
        </w:rPr>
        <w:t>‌</w:t>
      </w:r>
      <w:r w:rsidRPr="00802EEC">
        <w:rPr>
          <w:rFonts w:hint="cs"/>
          <w:rtl/>
        </w:rPr>
        <w:t>های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بعدی</w:t>
      </w:r>
      <w:r w:rsidR="005B6821">
        <w:rPr>
          <w:rFonts w:hint="cs"/>
          <w:rtl/>
        </w:rPr>
        <w:t xml:space="preserve"> </w:t>
      </w:r>
      <w:r w:rsidRPr="00802EEC">
        <w:rPr>
          <w:rFonts w:hint="cs"/>
          <w:rtl/>
        </w:rPr>
        <w:t>است.</w:t>
      </w:r>
    </w:p>
    <w:p w14:paraId="63C0ADEA" w14:textId="77777777" w:rsidR="00127BB8" w:rsidRPr="00CE02D2" w:rsidRDefault="00127BB8" w:rsidP="00CE02D2">
      <w:pPr>
        <w:pStyle w:val="BodyText"/>
      </w:pPr>
    </w:p>
    <w:sectPr w:rsidR="00127BB8" w:rsidRPr="00CE02D2" w:rsidSect="005257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985" w:right="1985" w:bottom="1701" w:left="1418" w:header="709" w:footer="709" w:gutter="0"/>
      <w:cols w:space="720"/>
      <w:titlePg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B7C34" w14:textId="77777777" w:rsidR="001F4DC8" w:rsidRPr="00802EEC" w:rsidRDefault="001F4DC8" w:rsidP="000D0454">
      <w:pPr>
        <w:spacing w:before="0" w:after="0"/>
      </w:pPr>
      <w:r w:rsidRPr="00802EEC">
        <w:separator/>
      </w:r>
    </w:p>
  </w:endnote>
  <w:endnote w:type="continuationSeparator" w:id="0">
    <w:p w14:paraId="5B8B01B6" w14:textId="77777777" w:rsidR="001F4DC8" w:rsidRPr="00802EEC" w:rsidRDefault="001F4DC8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6B640C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C7E9B" w14:textId="77777777" w:rsidR="001F4DC8" w:rsidRPr="00802EEC" w:rsidRDefault="001F4DC8" w:rsidP="000D0454">
      <w:pPr>
        <w:spacing w:before="0" w:after="0"/>
      </w:pPr>
      <w:r w:rsidRPr="00802EEC">
        <w:separator/>
      </w:r>
    </w:p>
  </w:footnote>
  <w:footnote w:type="continuationSeparator" w:id="0">
    <w:p w14:paraId="7DDE2CAE" w14:textId="77777777" w:rsidR="001F4DC8" w:rsidRPr="00802EEC" w:rsidRDefault="001F4DC8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74A9731D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5B6821">
      <w:rPr>
        <w:noProof/>
        <w:rtl/>
      </w:rPr>
      <w:t>فصل ششم: عنوان را وارد کن</w:t>
    </w:r>
    <w:r w:rsidR="005B6821">
      <w:rPr>
        <w:rFonts w:hint="cs"/>
        <w:noProof/>
        <w:rtl/>
      </w:rPr>
      <w:t>ی</w:t>
    </w:r>
    <w:r w:rsidR="005B6821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iktiPguVg4ztol7CW5mVy0mFNSgPe171HxYzAdBRFZbeGeNDs02vcaKY8qPEBrr" w:val="tD/V/zJyCaGxlp+ilGpTRw=="/>
  </w:docVars>
  <w:rsids>
    <w:rsidRoot w:val="002E3919"/>
    <w:rsid w:val="00012CEB"/>
    <w:rsid w:val="000366E8"/>
    <w:rsid w:val="00040E09"/>
    <w:rsid w:val="00055241"/>
    <w:rsid w:val="00066590"/>
    <w:rsid w:val="00075F7A"/>
    <w:rsid w:val="00077999"/>
    <w:rsid w:val="000913CF"/>
    <w:rsid w:val="000B61F3"/>
    <w:rsid w:val="000D0454"/>
    <w:rsid w:val="000D4873"/>
    <w:rsid w:val="000D5AED"/>
    <w:rsid w:val="000F4C5D"/>
    <w:rsid w:val="000F7C87"/>
    <w:rsid w:val="00102153"/>
    <w:rsid w:val="001021C5"/>
    <w:rsid w:val="00110259"/>
    <w:rsid w:val="00125EF5"/>
    <w:rsid w:val="00127BB8"/>
    <w:rsid w:val="001444D3"/>
    <w:rsid w:val="00173762"/>
    <w:rsid w:val="00185A42"/>
    <w:rsid w:val="00186440"/>
    <w:rsid w:val="00187C0C"/>
    <w:rsid w:val="00194B79"/>
    <w:rsid w:val="001A5A38"/>
    <w:rsid w:val="001B7DEF"/>
    <w:rsid w:val="001F1496"/>
    <w:rsid w:val="001F4DC8"/>
    <w:rsid w:val="00205FDD"/>
    <w:rsid w:val="002063F3"/>
    <w:rsid w:val="00250022"/>
    <w:rsid w:val="002516AE"/>
    <w:rsid w:val="00281377"/>
    <w:rsid w:val="00293B6F"/>
    <w:rsid w:val="002B154F"/>
    <w:rsid w:val="002E3919"/>
    <w:rsid w:val="002F2C64"/>
    <w:rsid w:val="003248B6"/>
    <w:rsid w:val="00337B98"/>
    <w:rsid w:val="00352D06"/>
    <w:rsid w:val="003722F3"/>
    <w:rsid w:val="00377411"/>
    <w:rsid w:val="00377A44"/>
    <w:rsid w:val="003A4BA5"/>
    <w:rsid w:val="003A6448"/>
    <w:rsid w:val="003B4D64"/>
    <w:rsid w:val="003C01DC"/>
    <w:rsid w:val="003E638E"/>
    <w:rsid w:val="00436B94"/>
    <w:rsid w:val="0044177B"/>
    <w:rsid w:val="00446FD8"/>
    <w:rsid w:val="004476ED"/>
    <w:rsid w:val="004527CA"/>
    <w:rsid w:val="00455E43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BCA"/>
    <w:rsid w:val="005257DF"/>
    <w:rsid w:val="005900F2"/>
    <w:rsid w:val="00597E3C"/>
    <w:rsid w:val="005A4640"/>
    <w:rsid w:val="005A5049"/>
    <w:rsid w:val="005B247D"/>
    <w:rsid w:val="005B5F70"/>
    <w:rsid w:val="005B6821"/>
    <w:rsid w:val="005F7494"/>
    <w:rsid w:val="0062398A"/>
    <w:rsid w:val="00636DAB"/>
    <w:rsid w:val="006411E9"/>
    <w:rsid w:val="00643D18"/>
    <w:rsid w:val="00653982"/>
    <w:rsid w:val="00661D94"/>
    <w:rsid w:val="006814EB"/>
    <w:rsid w:val="00691CAA"/>
    <w:rsid w:val="00693014"/>
    <w:rsid w:val="006A2718"/>
    <w:rsid w:val="006B640C"/>
    <w:rsid w:val="006B6DE6"/>
    <w:rsid w:val="006C7932"/>
    <w:rsid w:val="006C79CE"/>
    <w:rsid w:val="006E4B4C"/>
    <w:rsid w:val="006E7286"/>
    <w:rsid w:val="00703D47"/>
    <w:rsid w:val="007052EB"/>
    <w:rsid w:val="007130C8"/>
    <w:rsid w:val="007254B4"/>
    <w:rsid w:val="007321BF"/>
    <w:rsid w:val="00750D6D"/>
    <w:rsid w:val="007555E3"/>
    <w:rsid w:val="00783EDF"/>
    <w:rsid w:val="0078542D"/>
    <w:rsid w:val="00795F16"/>
    <w:rsid w:val="007A2596"/>
    <w:rsid w:val="007B65B4"/>
    <w:rsid w:val="007B7BE2"/>
    <w:rsid w:val="007E4D44"/>
    <w:rsid w:val="007F1E3F"/>
    <w:rsid w:val="00802EEC"/>
    <w:rsid w:val="00834297"/>
    <w:rsid w:val="008463C5"/>
    <w:rsid w:val="0085208F"/>
    <w:rsid w:val="00856DD9"/>
    <w:rsid w:val="00864129"/>
    <w:rsid w:val="0088321D"/>
    <w:rsid w:val="00897696"/>
    <w:rsid w:val="008B366A"/>
    <w:rsid w:val="008B6B30"/>
    <w:rsid w:val="008B6C9E"/>
    <w:rsid w:val="008C1F3C"/>
    <w:rsid w:val="008D7AC2"/>
    <w:rsid w:val="008E1592"/>
    <w:rsid w:val="00925F28"/>
    <w:rsid w:val="00927D6D"/>
    <w:rsid w:val="00932885"/>
    <w:rsid w:val="009550EC"/>
    <w:rsid w:val="009829C1"/>
    <w:rsid w:val="00983428"/>
    <w:rsid w:val="009860D5"/>
    <w:rsid w:val="009A1D1F"/>
    <w:rsid w:val="009E5B8E"/>
    <w:rsid w:val="009F72FD"/>
    <w:rsid w:val="00A12426"/>
    <w:rsid w:val="00A2728B"/>
    <w:rsid w:val="00A46819"/>
    <w:rsid w:val="00A60151"/>
    <w:rsid w:val="00A67019"/>
    <w:rsid w:val="00A832DA"/>
    <w:rsid w:val="00A9284C"/>
    <w:rsid w:val="00A97F30"/>
    <w:rsid w:val="00AA7B27"/>
    <w:rsid w:val="00AB2FE3"/>
    <w:rsid w:val="00AC30AD"/>
    <w:rsid w:val="00AC52B6"/>
    <w:rsid w:val="00AF5DC3"/>
    <w:rsid w:val="00B03D62"/>
    <w:rsid w:val="00B06A4A"/>
    <w:rsid w:val="00B32641"/>
    <w:rsid w:val="00B3579F"/>
    <w:rsid w:val="00B46BDD"/>
    <w:rsid w:val="00B47E7E"/>
    <w:rsid w:val="00BC32A0"/>
    <w:rsid w:val="00BE04E1"/>
    <w:rsid w:val="00C032BC"/>
    <w:rsid w:val="00C20E0E"/>
    <w:rsid w:val="00C2565F"/>
    <w:rsid w:val="00C34152"/>
    <w:rsid w:val="00C407AD"/>
    <w:rsid w:val="00C4388F"/>
    <w:rsid w:val="00C504BE"/>
    <w:rsid w:val="00C70A0D"/>
    <w:rsid w:val="00C734FD"/>
    <w:rsid w:val="00C7738B"/>
    <w:rsid w:val="00CA0484"/>
    <w:rsid w:val="00CA7BF9"/>
    <w:rsid w:val="00CB2E06"/>
    <w:rsid w:val="00CB4BD3"/>
    <w:rsid w:val="00CD2147"/>
    <w:rsid w:val="00CE02D2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64549"/>
    <w:rsid w:val="00D83CEC"/>
    <w:rsid w:val="00D916C7"/>
    <w:rsid w:val="00D938B1"/>
    <w:rsid w:val="00D9456C"/>
    <w:rsid w:val="00D948A9"/>
    <w:rsid w:val="00D97E30"/>
    <w:rsid w:val="00DB3AA4"/>
    <w:rsid w:val="00DD2845"/>
    <w:rsid w:val="00E106BE"/>
    <w:rsid w:val="00E24FC8"/>
    <w:rsid w:val="00E32BCC"/>
    <w:rsid w:val="00E45693"/>
    <w:rsid w:val="00E523EA"/>
    <w:rsid w:val="00E90CA9"/>
    <w:rsid w:val="00E9772F"/>
    <w:rsid w:val="00F137E7"/>
    <w:rsid w:val="00F34FD0"/>
    <w:rsid w:val="00F41253"/>
    <w:rsid w:val="00F50009"/>
    <w:rsid w:val="00F54BC7"/>
    <w:rsid w:val="00F73C87"/>
    <w:rsid w:val="00F808FD"/>
    <w:rsid w:val="00F86744"/>
    <w:rsid w:val="00FA3604"/>
    <w:rsid w:val="00FB4AE5"/>
    <w:rsid w:val="00FB7547"/>
    <w:rsid w:val="00FC2990"/>
    <w:rsid w:val="00FC3978"/>
    <w:rsid w:val="00F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821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5B682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5B6821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5B6821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5B6821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5B6821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5B6821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5B6821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5B6821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5B6821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5B682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B6821"/>
  </w:style>
  <w:style w:type="paragraph" w:styleId="Title">
    <w:name w:val="Title"/>
    <w:basedOn w:val="Normal"/>
    <w:next w:val="Normal"/>
    <w:link w:val="TitleChar"/>
    <w:uiPriority w:val="2"/>
    <w:qFormat/>
    <w:rsid w:val="005B6821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5B6821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5B6821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5B6821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5B6821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5B6821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5B6821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5B6821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5B6821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5B6821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5B6821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5B6821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5B6821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5B682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5B6821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5B6821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5B6821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5B682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5B682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5B6821"/>
    <w:rPr>
      <w:rFonts w:cs="B Lotus"/>
      <w:color w:val="404040" w:themeColor="text1" w:themeTint="BF"/>
      <w:sz w:val="28"/>
    </w:rPr>
  </w:style>
  <w:style w:type="paragraph" w:styleId="Footer">
    <w:name w:val="footer"/>
    <w:basedOn w:val="Normal"/>
    <w:link w:val="FooterChar"/>
    <w:uiPriority w:val="9"/>
    <w:rsid w:val="005B6821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5B6821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5B6821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5B6821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5B682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5B6821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5B682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5B6821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5B6821"/>
    <w:rPr>
      <w:i/>
      <w:iCs/>
    </w:rPr>
  </w:style>
  <w:style w:type="character" w:styleId="Strong">
    <w:name w:val="Strong"/>
    <w:basedOn w:val="DefaultParagraphFont"/>
    <w:uiPriority w:val="4"/>
    <w:qFormat/>
    <w:rsid w:val="005B6821"/>
    <w:rPr>
      <w:b/>
      <w:bCs/>
    </w:rPr>
  </w:style>
  <w:style w:type="paragraph" w:styleId="ListParagraph">
    <w:name w:val="List Paragraph"/>
    <w:basedOn w:val="Normal"/>
    <w:uiPriority w:val="6"/>
    <w:qFormat/>
    <w:rsid w:val="005B682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5B6821"/>
  </w:style>
  <w:style w:type="paragraph" w:styleId="EndnoteText">
    <w:name w:val="endnote text"/>
    <w:basedOn w:val="Normal"/>
    <w:link w:val="EndnoteTextChar"/>
    <w:uiPriority w:val="10"/>
    <w:rsid w:val="005B6821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5B6821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5B682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5B6821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5B6821"/>
    <w:pPr>
      <w:spacing w:after="0"/>
    </w:pPr>
    <w:rPr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0D6D"/>
    <w:rPr>
      <w:color w:val="666666"/>
    </w:rPr>
  </w:style>
  <w:style w:type="paragraph" w:styleId="Bibliography">
    <w:name w:val="Bibliography"/>
    <w:basedOn w:val="Normal"/>
    <w:next w:val="Normal"/>
    <w:uiPriority w:val="13"/>
    <w:rsid w:val="005B682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4E282274FB4C4597B4FD5D3CD3A6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F7B00-9B49-4A14-8A79-1CB99B1E2C0F}"/>
      </w:docPartPr>
      <w:docPartBody>
        <w:p w:rsidR="00967FA3" w:rsidRDefault="00967FA3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75560EA85BC43AFBD129FF4EB3119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C153F-7B10-4E65-AB50-47A36DA32749}"/>
      </w:docPartPr>
      <w:docPartBody>
        <w:p w:rsidR="00967FA3" w:rsidRDefault="00967FA3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19"/>
    <w:rsid w:val="00173762"/>
    <w:rsid w:val="001A01D7"/>
    <w:rsid w:val="001F1496"/>
    <w:rsid w:val="00293B6F"/>
    <w:rsid w:val="0033688D"/>
    <w:rsid w:val="00377A44"/>
    <w:rsid w:val="0044177B"/>
    <w:rsid w:val="00487529"/>
    <w:rsid w:val="004C1577"/>
    <w:rsid w:val="00703D47"/>
    <w:rsid w:val="007074F4"/>
    <w:rsid w:val="007B7BE2"/>
    <w:rsid w:val="00811B2A"/>
    <w:rsid w:val="00967FA3"/>
    <w:rsid w:val="00BE1719"/>
    <w:rsid w:val="00C11D6F"/>
    <w:rsid w:val="00C7738B"/>
    <w:rsid w:val="00CA0484"/>
    <w:rsid w:val="00DC1CE7"/>
    <w:rsid w:val="00E06377"/>
    <w:rsid w:val="00F0035F"/>
    <w:rsid w:val="00F137E7"/>
    <w:rsid w:val="00F5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7FA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19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43</cp:revision>
  <dcterms:created xsi:type="dcterms:W3CDTF">2024-07-23T18:38:00Z</dcterms:created>
  <dcterms:modified xsi:type="dcterms:W3CDTF">2025-01-25T05:02:00Z</dcterms:modified>
</cp:coreProperties>
</file>