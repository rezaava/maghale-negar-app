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lang w:bidi="fa-IR"/>
        </w:rPr>
      </w:pPr>
    </w:p>
    <w:p w14:paraId="45610DC7" w14:textId="77777777" w:rsidR="00C34152" w:rsidRPr="00802EEC" w:rsidRDefault="00C34152" w:rsidP="00C34152">
      <w:pPr>
        <w:jc w:val="center"/>
        <w:rPr>
          <w:rtl/>
        </w:rPr>
      </w:pPr>
      <w:bookmarkStart w:id="0" w:name="_Hlk174175963"/>
    </w:p>
    <w:bookmarkStart w:id="1" w:name="_Toc156757957" w:displacedByCustomXml="next"/>
    <w:sdt>
      <w:sdtPr>
        <w:rPr>
          <w:rtl/>
        </w:rPr>
        <w:tag w:val="_field_Chapter1_Title"/>
        <w:id w:val="1844353790"/>
        <w:placeholder>
          <w:docPart w:val="567D02A38A8B4BDDA60F2BDD31730550"/>
        </w:placeholder>
      </w:sdtPr>
      <w:sdtEndPr>
        <w:rPr>
          <w:rFonts w:cs="B Nazanin" w:hint="cs"/>
          <w:sz w:val="28"/>
          <w:lang w:bidi="fa-IR"/>
        </w:rPr>
      </w:sdtEndPr>
      <w:sdtContent>
        <w:p w14:paraId="413AC183" w14:textId="3CBE42EE" w:rsidR="00C34152" w:rsidRPr="00D71BF3" w:rsidRDefault="00C34152" w:rsidP="000F4C5D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>فصل</w:t>
          </w:r>
          <w:r w:rsidR="00DF47B9">
            <w:rPr>
              <w:rtl/>
            </w:rPr>
            <w:t xml:space="preserve"> </w:t>
          </w:r>
          <w:r w:rsidR="00C1636D">
            <w:rPr>
              <w:rFonts w:hint="cs"/>
              <w:kern w:val="0"/>
              <w:rtl/>
              <w14:ligatures w14:val="none"/>
            </w:rPr>
            <w:t>اوّل</w:t>
          </w:r>
          <w:r w:rsidRPr="00802EEC">
            <w:rPr>
              <w:rtl/>
            </w:rPr>
            <w:t>:</w:t>
          </w:r>
          <w:r w:rsidR="00D71BF3">
            <w:rPr>
              <w:rtl/>
            </w:rPr>
            <w:br/>
          </w:r>
          <w:r w:rsidR="00216017">
            <w:rPr>
              <w:rFonts w:cs="B Nazanin" w:hint="cs"/>
              <w:sz w:val="28"/>
              <w:rtl/>
              <w:lang w:bidi="fa-IR"/>
            </w:rPr>
            <w:t>کلیات</w:t>
          </w:r>
          <w:r w:rsidR="00DF47B9">
            <w:rPr>
              <w:rFonts w:cs="B Nazanin" w:hint="cs"/>
              <w:sz w:val="28"/>
              <w:rtl/>
              <w:lang w:bidi="fa-IR"/>
            </w:rPr>
            <w:t xml:space="preserve"> </w:t>
          </w:r>
          <w:r w:rsidR="00216017">
            <w:rPr>
              <w:rFonts w:cs="B Nazanin" w:hint="cs"/>
              <w:sz w:val="28"/>
              <w:rtl/>
              <w:lang w:bidi="fa-IR"/>
            </w:rPr>
            <w:t>تحقیق</w:t>
          </w:r>
        </w:p>
      </w:sdtContent>
    </w:sdt>
    <w:bookmarkEnd w:id="1"/>
    <w:p w14:paraId="37D7FCAB" w14:textId="1E03B219" w:rsidR="00792280" w:rsidRDefault="00792280" w:rsidP="00792280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1_Title"/>
        <w:id w:val="983811841"/>
        <w:placeholder>
          <w:docPart w:val="242C40DD868644339C4F5E2F9F084651"/>
        </w:placeholder>
      </w:sdtPr>
      <w:sdtContent>
        <w:p w14:paraId="603D54F3" w14:textId="7A17FFA3" w:rsidR="00C34152" w:rsidRPr="009039DF" w:rsidRDefault="00792280" w:rsidP="00216017">
          <w:pPr>
            <w:pStyle w:val="Heading1"/>
            <w:rPr>
              <w:color w:val="FFFFFF" w:themeColor="background1"/>
              <w:rtl/>
            </w:rPr>
          </w:pPr>
          <w:r w:rsidRPr="00216017">
            <w:rPr>
              <w:rFonts w:hint="cs"/>
              <w:color w:val="FFFFFF" w:themeColor="background1"/>
              <w:rtl/>
            </w:rPr>
            <w:t>فصل</w:t>
          </w:r>
          <w:r w:rsidR="00DF47B9">
            <w:rPr>
              <w:rFonts w:hint="cs"/>
              <w:color w:val="FFFFFF" w:themeColor="background1"/>
              <w:rtl/>
            </w:rPr>
            <w:t xml:space="preserve"> اوّل</w:t>
          </w:r>
          <w:r w:rsidRPr="00216017">
            <w:rPr>
              <w:rFonts w:hint="cs"/>
              <w:color w:val="FFFFFF" w:themeColor="background1"/>
              <w:rtl/>
            </w:rPr>
            <w:t>:</w:t>
          </w:r>
          <w:r w:rsidR="00DF47B9">
            <w:rPr>
              <w:rFonts w:hint="cs"/>
              <w:color w:val="FFFFFF" w:themeColor="background1"/>
              <w:rtl/>
            </w:rPr>
            <w:t xml:space="preserve"> </w:t>
          </w:r>
          <w:r w:rsidR="00216017" w:rsidRPr="00216017">
            <w:rPr>
              <w:rFonts w:hint="cs"/>
              <w:color w:val="FFFFFF" w:themeColor="background1"/>
              <w:rtl/>
              <w:lang w:bidi="fa-IR"/>
            </w:rPr>
            <w:t>کلیات</w:t>
          </w:r>
          <w:r w:rsidR="00DF47B9">
            <w:rPr>
              <w:rFonts w:hint="cs"/>
              <w:color w:val="FFFFFF" w:themeColor="background1"/>
              <w:rtl/>
              <w:lang w:bidi="fa-IR"/>
            </w:rPr>
            <w:t xml:space="preserve"> </w:t>
          </w:r>
          <w:r w:rsidR="00216017" w:rsidRPr="00216017">
            <w:rPr>
              <w:rFonts w:hint="cs"/>
              <w:color w:val="FFFFFF" w:themeColor="background1"/>
              <w:rtl/>
              <w:lang w:bidi="fa-IR"/>
            </w:rPr>
            <w:t>تحقیق</w:t>
          </w:r>
        </w:p>
      </w:sdtContent>
    </w:sdt>
    <w:p w14:paraId="227534A8" w14:textId="77777777" w:rsidR="00055241" w:rsidRPr="00802EEC" w:rsidRDefault="00055241" w:rsidP="00055241">
      <w:pPr>
        <w:rPr>
          <w:rtl/>
        </w:rPr>
      </w:pPr>
    </w:p>
    <w:bookmarkEnd w:id="0"/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31652967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مقدمه،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بیان</w:t>
      </w:r>
      <w:r w:rsidR="00DF47B9">
        <w:rPr>
          <w:rFonts w:hint="cs"/>
          <w:rtl/>
        </w:rPr>
        <w:t xml:space="preserve"> </w:t>
      </w:r>
      <w:r w:rsidR="009A5682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ضرورت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انجام</w:t>
      </w:r>
      <w:r w:rsidR="00DF47B9">
        <w:rPr>
          <w:rFonts w:hint="cs"/>
          <w:rtl/>
        </w:rPr>
        <w:t xml:space="preserve"> </w:t>
      </w:r>
      <w:r w:rsidR="009A5682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شرح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مختصری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موضوع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تحقيق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اهميت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آن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اشاره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به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محتوای</w:t>
      </w:r>
      <w:r w:rsidR="00B7799E">
        <w:rPr>
          <w:rFonts w:hint="cs"/>
          <w:rtl/>
        </w:rPr>
        <w:t>س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E22E3A">
        <w:rPr>
          <w:rFonts w:hint="cs"/>
          <w:rtl/>
        </w:rPr>
        <w:t>‌</w:t>
      </w:r>
      <w:r w:rsidRPr="00802EEC">
        <w:rPr>
          <w:rFonts w:hint="cs"/>
          <w:rtl/>
        </w:rPr>
        <w:t>های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بعدی</w:t>
      </w:r>
      <w:r w:rsidR="00DF47B9">
        <w:rPr>
          <w:rFonts w:hint="cs"/>
          <w:rtl/>
        </w:rPr>
        <w:t xml:space="preserve"> </w:t>
      </w:r>
      <w:r w:rsidRPr="00802EEC">
        <w:rPr>
          <w:rFonts w:hint="cs"/>
          <w:rtl/>
        </w:rPr>
        <w:t>است.</w:t>
      </w:r>
    </w:p>
    <w:p w14:paraId="63C0ADEA" w14:textId="06B23EF7" w:rsidR="00127BB8" w:rsidRPr="00127BB8" w:rsidRDefault="00E25FF8" w:rsidP="00B7799E">
      <w:pPr>
        <w:pStyle w:val="BodyText"/>
        <w:ind w:firstLine="0"/>
      </w:pPr>
      <w:r>
        <w:rPr>
          <w:rFonts w:hint="cs"/>
          <w:rtl/>
        </w:rPr>
        <w:t>(شامل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مقدمه،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طرح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موضوع،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بیان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مسئله،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ضرورت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انجام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تحقیق،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اهداف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پژوهش،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سوالات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و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فرضیه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ها،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تعاریف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واژه</w:t>
      </w:r>
      <w:r>
        <w:t>‌</w:t>
      </w:r>
      <w:r>
        <w:rPr>
          <w:rFonts w:hint="cs"/>
          <w:rtl/>
        </w:rPr>
        <w:t>ها</w:t>
      </w:r>
      <w:r w:rsidR="00DF47B9">
        <w:rPr>
          <w:rFonts w:hint="cs"/>
          <w:rtl/>
        </w:rPr>
        <w:t xml:space="preserve"> </w:t>
      </w:r>
      <w:r>
        <w:rPr>
          <w:rFonts w:hint="cs"/>
          <w:rtl/>
        </w:rPr>
        <w:t>می</w:t>
      </w:r>
      <w:r>
        <w:rPr>
          <w:rFonts w:hint="eastAsia"/>
        </w:rPr>
        <w:t>‌</w:t>
      </w:r>
      <w:r>
        <w:rPr>
          <w:rFonts w:hint="cs"/>
          <w:rtl/>
        </w:rPr>
        <w:t>باشد.</w:t>
      </w:r>
      <w:r w:rsidR="006E4F38">
        <w:rPr>
          <w:rFonts w:hint="cs"/>
          <w:rtl/>
        </w:rPr>
        <w:t>)</w:t>
      </w:r>
    </w:p>
    <w:sectPr w:rsidR="00127BB8" w:rsidRPr="00127BB8" w:rsidSect="00EC68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A144A" w14:textId="77777777" w:rsidR="00CE789F" w:rsidRPr="00802EEC" w:rsidRDefault="00CE789F" w:rsidP="000D0454">
      <w:pPr>
        <w:spacing w:before="0" w:after="0"/>
      </w:pPr>
      <w:r w:rsidRPr="00802EEC">
        <w:separator/>
      </w:r>
    </w:p>
  </w:endnote>
  <w:endnote w:type="continuationSeparator" w:id="0">
    <w:p w14:paraId="3B37A7C9" w14:textId="77777777" w:rsidR="00CE789F" w:rsidRPr="00802EEC" w:rsidRDefault="00CE789F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E71DF" w14:textId="77777777" w:rsidR="00792280" w:rsidRDefault="007922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4378" w14:textId="0D5A4EBD" w:rsidR="000D0454" w:rsidRPr="00802EEC" w:rsidRDefault="00000000" w:rsidP="007669C5">
    <w:pPr>
      <w:pStyle w:val="Footer"/>
      <w:tabs>
        <w:tab w:val="clear" w:pos="4513"/>
        <w:tab w:val="clear" w:pos="9026"/>
      </w:tabs>
      <w:jc w:val="center"/>
    </w:pPr>
    <w:sdt>
      <w:sdtPr>
        <w:rPr>
          <w:rtl/>
        </w:rPr>
        <w:id w:val="-65746149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669C5">
          <w:fldChar w:fldCharType="begin"/>
        </w:r>
        <w:r w:rsidR="007669C5">
          <w:instrText xml:space="preserve"> PAGE   \* MERGEFORMAT </w:instrText>
        </w:r>
        <w:r w:rsidR="007669C5">
          <w:fldChar w:fldCharType="separate"/>
        </w:r>
        <w:r w:rsidR="007669C5" w:rsidRPr="00D5196D">
          <w:rPr>
            <w:rFonts w:ascii="B Nazanin" w:hAnsi="B Nazanin"/>
            <w:noProof/>
            <w:rtl/>
            <w:lang w:bidi="fa-IR"/>
          </w:rPr>
          <w:t>2</w:t>
        </w:r>
        <w:r w:rsidR="007669C5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371F7" w14:textId="77777777" w:rsidR="00CE789F" w:rsidRPr="00802EEC" w:rsidRDefault="00CE789F" w:rsidP="000D0454">
      <w:pPr>
        <w:spacing w:before="0" w:after="0"/>
      </w:pPr>
      <w:r w:rsidRPr="00802EEC">
        <w:separator/>
      </w:r>
    </w:p>
  </w:footnote>
  <w:footnote w:type="continuationSeparator" w:id="0">
    <w:p w14:paraId="37123C79" w14:textId="77777777" w:rsidR="00CE789F" w:rsidRPr="00802EEC" w:rsidRDefault="00CE789F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8746" w14:textId="77777777" w:rsidR="00792280" w:rsidRDefault="007922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4129E093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DF47B9">
      <w:rPr>
        <w:noProof/>
        <w:rtl/>
      </w:rPr>
      <w:t>فصل اوّل: کل</w:t>
    </w:r>
    <w:r w:rsidR="00DF47B9">
      <w:rPr>
        <w:rFonts w:hint="cs"/>
        <w:noProof/>
        <w:rtl/>
      </w:rPr>
      <w:t>ی</w:t>
    </w:r>
    <w:r w:rsidR="00DF47B9">
      <w:rPr>
        <w:rFonts w:hint="eastAsia"/>
        <w:noProof/>
        <w:rtl/>
      </w:rPr>
      <w:t>ات</w:t>
    </w:r>
    <w:r w:rsidR="00DF47B9">
      <w:rPr>
        <w:noProof/>
        <w:rtl/>
      </w:rPr>
      <w:t xml:space="preserve"> تحق</w:t>
    </w:r>
    <w:r w:rsidR="00DF47B9">
      <w:rPr>
        <w:rFonts w:hint="cs"/>
        <w:noProof/>
        <w:rtl/>
      </w:rPr>
      <w:t>ی</w:t>
    </w:r>
    <w:r w:rsidR="00DF47B9">
      <w:rPr>
        <w:rFonts w:hint="eastAsia"/>
        <w:noProof/>
        <w:rtl/>
      </w:rPr>
      <w:t>ق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06D54"/>
    <w:rsid w:val="00011CFE"/>
    <w:rsid w:val="000366E8"/>
    <w:rsid w:val="00055241"/>
    <w:rsid w:val="00066590"/>
    <w:rsid w:val="00073183"/>
    <w:rsid w:val="000C2F88"/>
    <w:rsid w:val="000C502C"/>
    <w:rsid w:val="000D0454"/>
    <w:rsid w:val="000D5AED"/>
    <w:rsid w:val="000E4CA8"/>
    <w:rsid w:val="000E7EB8"/>
    <w:rsid w:val="000F4C5D"/>
    <w:rsid w:val="00102153"/>
    <w:rsid w:val="00110259"/>
    <w:rsid w:val="00127BB8"/>
    <w:rsid w:val="00135084"/>
    <w:rsid w:val="001416B2"/>
    <w:rsid w:val="001444D3"/>
    <w:rsid w:val="00171B9A"/>
    <w:rsid w:val="00173762"/>
    <w:rsid w:val="00185A42"/>
    <w:rsid w:val="00186440"/>
    <w:rsid w:val="00187C0C"/>
    <w:rsid w:val="00194B79"/>
    <w:rsid w:val="001B7DEF"/>
    <w:rsid w:val="001C5E66"/>
    <w:rsid w:val="001F1496"/>
    <w:rsid w:val="00205FDD"/>
    <w:rsid w:val="002134A4"/>
    <w:rsid w:val="00216017"/>
    <w:rsid w:val="002516AE"/>
    <w:rsid w:val="0026215D"/>
    <w:rsid w:val="00281377"/>
    <w:rsid w:val="00293B6F"/>
    <w:rsid w:val="002B154F"/>
    <w:rsid w:val="002C19AA"/>
    <w:rsid w:val="002E3571"/>
    <w:rsid w:val="002E3919"/>
    <w:rsid w:val="002F2C64"/>
    <w:rsid w:val="002F677B"/>
    <w:rsid w:val="00317B43"/>
    <w:rsid w:val="003248B6"/>
    <w:rsid w:val="00327913"/>
    <w:rsid w:val="00334FE1"/>
    <w:rsid w:val="00352D06"/>
    <w:rsid w:val="00365D76"/>
    <w:rsid w:val="00376216"/>
    <w:rsid w:val="00377411"/>
    <w:rsid w:val="00377A44"/>
    <w:rsid w:val="003A6448"/>
    <w:rsid w:val="003C4B46"/>
    <w:rsid w:val="004016D7"/>
    <w:rsid w:val="00412598"/>
    <w:rsid w:val="00436B94"/>
    <w:rsid w:val="0044177B"/>
    <w:rsid w:val="00455E43"/>
    <w:rsid w:val="00462A21"/>
    <w:rsid w:val="00483681"/>
    <w:rsid w:val="00487529"/>
    <w:rsid w:val="004916A6"/>
    <w:rsid w:val="00495B52"/>
    <w:rsid w:val="004B5646"/>
    <w:rsid w:val="004C1577"/>
    <w:rsid w:val="004C1E32"/>
    <w:rsid w:val="004C49B6"/>
    <w:rsid w:val="004D5E84"/>
    <w:rsid w:val="004E5F9E"/>
    <w:rsid w:val="00511A20"/>
    <w:rsid w:val="00511B70"/>
    <w:rsid w:val="0054682B"/>
    <w:rsid w:val="00597E3C"/>
    <w:rsid w:val="005A4640"/>
    <w:rsid w:val="005B5F70"/>
    <w:rsid w:val="005B7D59"/>
    <w:rsid w:val="006039C9"/>
    <w:rsid w:val="00606C3C"/>
    <w:rsid w:val="006139D5"/>
    <w:rsid w:val="006205F4"/>
    <w:rsid w:val="00621997"/>
    <w:rsid w:val="00636DAB"/>
    <w:rsid w:val="00643D18"/>
    <w:rsid w:val="00653982"/>
    <w:rsid w:val="006814EB"/>
    <w:rsid w:val="00691CAA"/>
    <w:rsid w:val="00693014"/>
    <w:rsid w:val="006A2718"/>
    <w:rsid w:val="006B65DC"/>
    <w:rsid w:val="006B6DE6"/>
    <w:rsid w:val="006C7932"/>
    <w:rsid w:val="006C79CE"/>
    <w:rsid w:val="006E4B4C"/>
    <w:rsid w:val="006E4F38"/>
    <w:rsid w:val="00702917"/>
    <w:rsid w:val="00703D47"/>
    <w:rsid w:val="007052EB"/>
    <w:rsid w:val="007130C8"/>
    <w:rsid w:val="007254B4"/>
    <w:rsid w:val="007321BF"/>
    <w:rsid w:val="00740698"/>
    <w:rsid w:val="0075350B"/>
    <w:rsid w:val="007555E3"/>
    <w:rsid w:val="007669C5"/>
    <w:rsid w:val="00783EDF"/>
    <w:rsid w:val="007841C9"/>
    <w:rsid w:val="00792280"/>
    <w:rsid w:val="00795F16"/>
    <w:rsid w:val="007A2596"/>
    <w:rsid w:val="007A4DF9"/>
    <w:rsid w:val="007B65B4"/>
    <w:rsid w:val="007B7BE2"/>
    <w:rsid w:val="007E4D44"/>
    <w:rsid w:val="007E6EBC"/>
    <w:rsid w:val="00802EEC"/>
    <w:rsid w:val="00834297"/>
    <w:rsid w:val="00852446"/>
    <w:rsid w:val="00854784"/>
    <w:rsid w:val="00856DD9"/>
    <w:rsid w:val="00864129"/>
    <w:rsid w:val="00865A39"/>
    <w:rsid w:val="00867AE0"/>
    <w:rsid w:val="0088321D"/>
    <w:rsid w:val="0089595B"/>
    <w:rsid w:val="00897696"/>
    <w:rsid w:val="008B366A"/>
    <w:rsid w:val="008B4831"/>
    <w:rsid w:val="008B6B30"/>
    <w:rsid w:val="008B6C9E"/>
    <w:rsid w:val="008C1F3C"/>
    <w:rsid w:val="008E1592"/>
    <w:rsid w:val="009039DF"/>
    <w:rsid w:val="00927D6D"/>
    <w:rsid w:val="00932885"/>
    <w:rsid w:val="009350F0"/>
    <w:rsid w:val="00937A8D"/>
    <w:rsid w:val="009451A3"/>
    <w:rsid w:val="009860D5"/>
    <w:rsid w:val="00987A22"/>
    <w:rsid w:val="009A1D1F"/>
    <w:rsid w:val="009A5682"/>
    <w:rsid w:val="009C3BA1"/>
    <w:rsid w:val="009E4064"/>
    <w:rsid w:val="009E5B8E"/>
    <w:rsid w:val="009E6FE5"/>
    <w:rsid w:val="009F72FD"/>
    <w:rsid w:val="00A12426"/>
    <w:rsid w:val="00A17F92"/>
    <w:rsid w:val="00A2728B"/>
    <w:rsid w:val="00A275E2"/>
    <w:rsid w:val="00A46819"/>
    <w:rsid w:val="00A60151"/>
    <w:rsid w:val="00A67019"/>
    <w:rsid w:val="00A832DA"/>
    <w:rsid w:val="00A97F30"/>
    <w:rsid w:val="00AB2FE3"/>
    <w:rsid w:val="00AB4644"/>
    <w:rsid w:val="00AC2403"/>
    <w:rsid w:val="00AC52B6"/>
    <w:rsid w:val="00AE1784"/>
    <w:rsid w:val="00AF5DC3"/>
    <w:rsid w:val="00AF7878"/>
    <w:rsid w:val="00B06A4A"/>
    <w:rsid w:val="00B07060"/>
    <w:rsid w:val="00B136B7"/>
    <w:rsid w:val="00B26F64"/>
    <w:rsid w:val="00B32641"/>
    <w:rsid w:val="00B3579F"/>
    <w:rsid w:val="00B47E7E"/>
    <w:rsid w:val="00B55932"/>
    <w:rsid w:val="00B56299"/>
    <w:rsid w:val="00B66E74"/>
    <w:rsid w:val="00B7799E"/>
    <w:rsid w:val="00BC32A0"/>
    <w:rsid w:val="00BD5930"/>
    <w:rsid w:val="00BF4F9B"/>
    <w:rsid w:val="00C1636D"/>
    <w:rsid w:val="00C20E0E"/>
    <w:rsid w:val="00C21B3A"/>
    <w:rsid w:val="00C2565F"/>
    <w:rsid w:val="00C34152"/>
    <w:rsid w:val="00C407AD"/>
    <w:rsid w:val="00C504BE"/>
    <w:rsid w:val="00C70A0D"/>
    <w:rsid w:val="00C7738B"/>
    <w:rsid w:val="00CA0484"/>
    <w:rsid w:val="00CB30E0"/>
    <w:rsid w:val="00CB4BD3"/>
    <w:rsid w:val="00CD2147"/>
    <w:rsid w:val="00CE789F"/>
    <w:rsid w:val="00CF015B"/>
    <w:rsid w:val="00CF0C31"/>
    <w:rsid w:val="00CF31C3"/>
    <w:rsid w:val="00CF3277"/>
    <w:rsid w:val="00CF4D46"/>
    <w:rsid w:val="00D134D9"/>
    <w:rsid w:val="00D16E9D"/>
    <w:rsid w:val="00D2305B"/>
    <w:rsid w:val="00D25110"/>
    <w:rsid w:val="00D26D23"/>
    <w:rsid w:val="00D42146"/>
    <w:rsid w:val="00D5196D"/>
    <w:rsid w:val="00D56D07"/>
    <w:rsid w:val="00D71BF3"/>
    <w:rsid w:val="00D76BF9"/>
    <w:rsid w:val="00D83CEC"/>
    <w:rsid w:val="00D933F2"/>
    <w:rsid w:val="00D938B1"/>
    <w:rsid w:val="00D9456C"/>
    <w:rsid w:val="00D948A9"/>
    <w:rsid w:val="00DB3AA4"/>
    <w:rsid w:val="00DD2845"/>
    <w:rsid w:val="00DF47B9"/>
    <w:rsid w:val="00E15571"/>
    <w:rsid w:val="00E22E3A"/>
    <w:rsid w:val="00E24FC8"/>
    <w:rsid w:val="00E25FF8"/>
    <w:rsid w:val="00E260E9"/>
    <w:rsid w:val="00E32512"/>
    <w:rsid w:val="00E32BCC"/>
    <w:rsid w:val="00E523EA"/>
    <w:rsid w:val="00E73FED"/>
    <w:rsid w:val="00EC684B"/>
    <w:rsid w:val="00F02712"/>
    <w:rsid w:val="00F137E7"/>
    <w:rsid w:val="00F239CA"/>
    <w:rsid w:val="00F41253"/>
    <w:rsid w:val="00F50009"/>
    <w:rsid w:val="00F54BC7"/>
    <w:rsid w:val="00F73C87"/>
    <w:rsid w:val="00F778EC"/>
    <w:rsid w:val="00F808FD"/>
    <w:rsid w:val="00F86744"/>
    <w:rsid w:val="00F96685"/>
    <w:rsid w:val="00FA3604"/>
    <w:rsid w:val="00FA5224"/>
    <w:rsid w:val="00FB7547"/>
    <w:rsid w:val="00FC2990"/>
    <w:rsid w:val="00FC361F"/>
    <w:rsid w:val="00FC6BB1"/>
    <w:rsid w:val="00FF160C"/>
    <w:rsid w:val="00FF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B9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DF47B9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DF47B9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DF47B9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DF47B9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DF47B9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DF47B9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DF47B9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DF47B9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DF47B9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DF47B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F47B9"/>
  </w:style>
  <w:style w:type="paragraph" w:styleId="Title">
    <w:name w:val="Title"/>
    <w:basedOn w:val="Normal"/>
    <w:next w:val="Normal"/>
    <w:link w:val="TitleChar"/>
    <w:uiPriority w:val="2"/>
    <w:qFormat/>
    <w:rsid w:val="00DF47B9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DF47B9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DF47B9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DF47B9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DF47B9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DF47B9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F47B9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F47B9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F47B9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F47B9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F47B9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F47B9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DF47B9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DF47B9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DF47B9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DF47B9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DF47B9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DF47B9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DF47B9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DF47B9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DF47B9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DF47B9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DF47B9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DF47B9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DF47B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DF47B9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DF47B9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DF47B9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DF47B9"/>
    <w:rPr>
      <w:i/>
      <w:iCs/>
    </w:rPr>
  </w:style>
  <w:style w:type="character" w:styleId="Strong">
    <w:name w:val="Strong"/>
    <w:basedOn w:val="DefaultParagraphFont"/>
    <w:uiPriority w:val="4"/>
    <w:qFormat/>
    <w:rsid w:val="00DF47B9"/>
    <w:rPr>
      <w:b/>
      <w:bCs/>
    </w:rPr>
  </w:style>
  <w:style w:type="paragraph" w:styleId="ListParagraph">
    <w:name w:val="List Paragraph"/>
    <w:basedOn w:val="Normal"/>
    <w:uiPriority w:val="6"/>
    <w:qFormat/>
    <w:rsid w:val="00DF47B9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DF47B9"/>
  </w:style>
  <w:style w:type="paragraph" w:styleId="EndnoteText">
    <w:name w:val="endnote text"/>
    <w:basedOn w:val="Normal"/>
    <w:link w:val="EndnoteTextChar"/>
    <w:uiPriority w:val="10"/>
    <w:rsid w:val="00DF47B9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DF47B9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DF47B9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DF47B9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DF47B9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135084"/>
    <w:rPr>
      <w:color w:val="666666"/>
    </w:rPr>
  </w:style>
  <w:style w:type="paragraph" w:styleId="Bibliography">
    <w:name w:val="Bibliography"/>
    <w:basedOn w:val="Normal"/>
    <w:next w:val="Normal"/>
    <w:uiPriority w:val="13"/>
    <w:rsid w:val="00DF47B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7D02A38A8B4BDDA60F2BDD31730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0024E-E38F-41B9-ABD0-7A32C3718A31}"/>
      </w:docPartPr>
      <w:docPartBody>
        <w:p w:rsidR="0001073D" w:rsidRDefault="0001073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42C40DD868644339C4F5E2F9F084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DDA28-5ECD-4771-AD8C-B977F193D326}"/>
      </w:docPartPr>
      <w:docPartBody>
        <w:p w:rsidR="0001073D" w:rsidRDefault="0001073D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BB"/>
    <w:rsid w:val="0001073D"/>
    <w:rsid w:val="000A2FBD"/>
    <w:rsid w:val="000E36CA"/>
    <w:rsid w:val="00134B20"/>
    <w:rsid w:val="00170766"/>
    <w:rsid w:val="00173762"/>
    <w:rsid w:val="00174814"/>
    <w:rsid w:val="001F1496"/>
    <w:rsid w:val="00293B6F"/>
    <w:rsid w:val="002D67EE"/>
    <w:rsid w:val="00327913"/>
    <w:rsid w:val="00376216"/>
    <w:rsid w:val="00377A44"/>
    <w:rsid w:val="00420236"/>
    <w:rsid w:val="0044177B"/>
    <w:rsid w:val="00454E38"/>
    <w:rsid w:val="00487529"/>
    <w:rsid w:val="004A14EF"/>
    <w:rsid w:val="004C1577"/>
    <w:rsid w:val="00703D47"/>
    <w:rsid w:val="007B7BE2"/>
    <w:rsid w:val="00872615"/>
    <w:rsid w:val="00896CBB"/>
    <w:rsid w:val="00937A8D"/>
    <w:rsid w:val="00951BC4"/>
    <w:rsid w:val="00A71DF3"/>
    <w:rsid w:val="00BF555C"/>
    <w:rsid w:val="00C7738B"/>
    <w:rsid w:val="00CA0484"/>
    <w:rsid w:val="00F137E7"/>
    <w:rsid w:val="00F54BC7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7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50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55</cp:revision>
  <dcterms:created xsi:type="dcterms:W3CDTF">2024-07-23T18:38:00Z</dcterms:created>
  <dcterms:modified xsi:type="dcterms:W3CDTF">2025-01-25T05:03:00Z</dcterms:modified>
</cp:coreProperties>
</file>