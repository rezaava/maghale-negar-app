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459F" w14:textId="77777777" w:rsidR="001B7DEF" w:rsidRDefault="001B7DEF" w:rsidP="00570A28">
      <w:pPr>
        <w:jc w:val="center"/>
        <w:rPr>
          <w:rtl/>
          <w:lang w:bidi="fa-IR"/>
        </w:rPr>
      </w:pPr>
    </w:p>
    <w:p w14:paraId="1DD6A1B5" w14:textId="77777777" w:rsidR="00570A28" w:rsidRDefault="00570A28" w:rsidP="00570A28">
      <w:pPr>
        <w:jc w:val="center"/>
        <w:rPr>
          <w:rtl/>
          <w:lang w:bidi="fa-IR"/>
        </w:rPr>
      </w:pPr>
    </w:p>
    <w:p w14:paraId="2517C6F6" w14:textId="7296D348" w:rsidR="00D727CB" w:rsidRDefault="002A5F60" w:rsidP="00D727CB">
      <w:pPr>
        <w:pStyle w:val="Heading1"/>
        <w:rPr>
          <w:rtl/>
          <w:lang w:bidi="fa-IR"/>
        </w:rPr>
      </w:pPr>
      <w:r>
        <w:rPr>
          <w:rFonts w:hint="cs"/>
          <w:rtl/>
          <w:lang w:bidi="fa-IR"/>
        </w:rPr>
        <w:t>منابع</w:t>
      </w:r>
      <w:r w:rsidR="00F655F3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و</w:t>
      </w:r>
      <w:r w:rsidR="00F655F3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مآخذ</w:t>
      </w:r>
    </w:p>
    <w:p w14:paraId="4421D02E" w14:textId="77777777" w:rsidR="0096786D" w:rsidRDefault="0096786D" w:rsidP="0096786D">
      <w:pPr>
        <w:spacing w:before="0" w:beforeAutospacing="0" w:line="580" w:lineRule="exact"/>
        <w:rPr>
          <w:rtl/>
          <w:lang w:bidi="fa-IR"/>
        </w:rPr>
      </w:pPr>
    </w:p>
    <w:p w14:paraId="198B7605" w14:textId="4E12D2BB" w:rsidR="00C93B52" w:rsidRDefault="002A5F60" w:rsidP="0096786D">
      <w:pPr>
        <w:spacing w:before="0" w:beforeAutospacing="0" w:line="580" w:lineRule="exact"/>
        <w:rPr>
          <w:rtl/>
          <w:lang w:bidi="fa-IR"/>
        </w:rPr>
      </w:pPr>
      <w:r w:rsidRPr="002A5F60">
        <w:rPr>
          <w:rtl/>
          <w:lang w:bidi="fa-IR"/>
        </w:rPr>
        <w:fldChar w:fldCharType="begin"/>
      </w:r>
      <w:r w:rsidRPr="002A5F60">
        <w:rPr>
          <w:rtl/>
          <w:lang w:bidi="fa-IR"/>
        </w:rPr>
        <w:instrText xml:space="preserve"> </w:instrText>
      </w:r>
      <w:r w:rsidRPr="002A5F60">
        <w:rPr>
          <w:lang w:bidi="fa-IR"/>
        </w:rPr>
        <w:instrText>BIBLIOGRAPHY</w:instrText>
      </w:r>
      <w:r w:rsidRPr="002A5F60">
        <w:rPr>
          <w:rtl/>
          <w:lang w:bidi="fa-IR"/>
        </w:rPr>
        <w:instrText xml:space="preserve"> </w:instrText>
      </w:r>
      <w:r w:rsidRPr="002A5F60">
        <w:rPr>
          <w:lang w:bidi="fa-IR"/>
        </w:rPr>
        <w:instrText xml:space="preserve"> \* MERGEFORMAT</w:instrText>
      </w:r>
      <w:r w:rsidRPr="002A5F60">
        <w:rPr>
          <w:rtl/>
          <w:lang w:bidi="fa-IR"/>
        </w:rPr>
        <w:instrText xml:space="preserve"> </w:instrText>
      </w:r>
      <w:r w:rsidRPr="002A5F60">
        <w:rPr>
          <w:rtl/>
          <w:lang w:bidi="fa-IR"/>
        </w:rPr>
        <w:fldChar w:fldCharType="separate"/>
      </w:r>
      <w:r w:rsidR="00C93B52">
        <w:rPr>
          <w:rFonts w:hint="cs"/>
          <w:kern w:val="0"/>
          <w:rtl/>
          <w:lang w:bidi="fa-IR"/>
          <w14:ligatures w14:val="none"/>
        </w:rPr>
        <w:fldChar w:fldCharType="begin"/>
      </w:r>
      <w:r w:rsidR="00C93B52">
        <w:rPr>
          <w:rFonts w:hint="cs"/>
          <w:kern w:val="0"/>
          <w:rtl/>
          <w:lang w:bidi="fa-IR"/>
          <w14:ligatures w14:val="none"/>
        </w:rPr>
        <w:instrText xml:space="preserve"> </w:instrText>
      </w:r>
      <w:r w:rsidR="00C93B52">
        <w:rPr>
          <w:kern w:val="0"/>
          <w:lang w:bidi="fa-IR"/>
          <w14:ligatures w14:val="none"/>
        </w:rPr>
        <w:instrText>BIBLIOGRAPHY</w:instrText>
      </w:r>
      <w:r w:rsidR="00C93B52">
        <w:rPr>
          <w:rFonts w:hint="cs"/>
          <w:kern w:val="0"/>
          <w:rtl/>
          <w:lang w:bidi="fa-IR"/>
          <w14:ligatures w14:val="none"/>
        </w:rPr>
        <w:instrText xml:space="preserve"> </w:instrText>
      </w:r>
      <w:r w:rsidR="00C93B52">
        <w:rPr>
          <w:kern w:val="0"/>
          <w:lang w:bidi="fa-IR"/>
          <w14:ligatures w14:val="none"/>
        </w:rPr>
        <w:instrText xml:space="preserve"> \* MERGEFORMAT</w:instrText>
      </w:r>
      <w:r w:rsidR="00C93B52">
        <w:rPr>
          <w:rFonts w:hint="cs"/>
          <w:kern w:val="0"/>
          <w:rtl/>
          <w:lang w:bidi="fa-IR"/>
          <w14:ligatures w14:val="none"/>
        </w:rPr>
        <w:instrText xml:space="preserve"> </w:instrText>
      </w:r>
      <w:r w:rsidR="00C93B52">
        <w:rPr>
          <w:rFonts w:hint="cs"/>
          <w:kern w:val="0"/>
          <w:rtl/>
          <w:lang w:bidi="fa-IR"/>
          <w14:ligatures w14:val="none"/>
        </w:rPr>
        <w:fldChar w:fldCharType="separate"/>
      </w:r>
      <w:r w:rsidR="00C93B52">
        <w:rPr>
          <w:rFonts w:hint="cs"/>
          <w:b/>
          <w:bCs/>
          <w:kern w:val="0"/>
          <w:rtl/>
          <w:lang w:bidi="fa-IR"/>
          <w14:ligatures w14:val="none"/>
        </w:rPr>
        <w:t>هیچ</w:t>
      </w:r>
      <w:r w:rsidR="00F655F3">
        <w:rPr>
          <w:rFonts w:hint="cs"/>
          <w:b/>
          <w:bCs/>
          <w:kern w:val="0"/>
          <w:rtl/>
          <w:lang w:bidi="fa-IR"/>
          <w14:ligatures w14:val="none"/>
        </w:rPr>
        <w:t xml:space="preserve"> </w:t>
      </w:r>
      <w:r w:rsidR="00C93B52">
        <w:rPr>
          <w:rFonts w:hint="cs"/>
          <w:b/>
          <w:bCs/>
          <w:kern w:val="0"/>
          <w:rtl/>
          <w:lang w:bidi="fa-IR"/>
          <w14:ligatures w14:val="none"/>
        </w:rPr>
        <w:t>منبع</w:t>
      </w:r>
      <w:r w:rsidR="0096786D">
        <w:rPr>
          <w:rFonts w:hint="cs"/>
          <w:b/>
          <w:bCs/>
          <w:kern w:val="0"/>
          <w:rtl/>
          <w:lang w:bidi="fa-IR"/>
          <w14:ligatures w14:val="none"/>
        </w:rPr>
        <w:t>ی</w:t>
      </w:r>
      <w:r w:rsidR="00C93B52">
        <w:rPr>
          <w:rFonts w:hint="cs"/>
          <w:b/>
          <w:bCs/>
          <w:kern w:val="0"/>
          <w:rtl/>
          <w:lang w:bidi="fa-IR"/>
          <w14:ligatures w14:val="none"/>
        </w:rPr>
        <w:t xml:space="preserve"> در متن ارجاع داده نشده است. تنها منابعی در لیست ذکر می‌شوند که در متن به آنها ارجاع شده باشد</w:t>
      </w:r>
      <w:r w:rsidR="00C93B52">
        <w:rPr>
          <w:rFonts w:hint="cs"/>
          <w:kern w:val="0"/>
          <w:rtl/>
          <w:lang w:bidi="fa-IR"/>
          <w14:ligatures w14:val="none"/>
        </w:rPr>
        <w:fldChar w:fldCharType="end"/>
      </w:r>
      <w:r w:rsidR="00C93B52">
        <w:rPr>
          <w:b/>
          <w:bCs/>
          <w:noProof/>
          <w:lang w:bidi="fa-IR"/>
        </w:rPr>
        <w:t>.</w:t>
      </w:r>
      <w:r w:rsidRPr="002A5F60">
        <w:rPr>
          <w:rtl/>
          <w:lang w:bidi="fa-IR"/>
        </w:rPr>
        <w:fldChar w:fldCharType="end"/>
      </w:r>
    </w:p>
    <w:p w14:paraId="082E008A" w14:textId="77777777" w:rsidR="0096786D" w:rsidRPr="0096786D" w:rsidRDefault="0096786D" w:rsidP="0096786D">
      <w:pPr>
        <w:spacing w:before="100" w:after="100"/>
        <w:rPr>
          <w:lang w:bidi="fa-IR"/>
        </w:rPr>
      </w:pPr>
    </w:p>
    <w:sectPr w:rsidR="0096786D" w:rsidRPr="0096786D" w:rsidSect="001F0BB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985" w:right="1985" w:bottom="1701" w:left="1418" w:header="709" w:footer="709" w:gutter="0"/>
      <w:cols w:space="720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83FEE" w14:textId="77777777" w:rsidR="00701940" w:rsidRDefault="00701940" w:rsidP="00D727CB">
      <w:pPr>
        <w:spacing w:before="0" w:after="0"/>
      </w:pPr>
      <w:r>
        <w:separator/>
      </w:r>
    </w:p>
    <w:p w14:paraId="2E195219" w14:textId="77777777" w:rsidR="00701940" w:rsidRDefault="00701940"/>
  </w:endnote>
  <w:endnote w:type="continuationSeparator" w:id="0">
    <w:p w14:paraId="74A67245" w14:textId="77777777" w:rsidR="00701940" w:rsidRDefault="00701940" w:rsidP="00D727CB">
      <w:pPr>
        <w:spacing w:before="0" w:after="0"/>
      </w:pPr>
      <w:r>
        <w:continuationSeparator/>
      </w:r>
    </w:p>
    <w:p w14:paraId="307ABEB9" w14:textId="77777777" w:rsidR="00701940" w:rsidRDefault="007019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5D3E3" w14:textId="77777777" w:rsidR="003E25DE" w:rsidRDefault="003E25DE">
    <w:pPr>
      <w:pStyle w:val="Footer"/>
    </w:pPr>
  </w:p>
  <w:p w14:paraId="596FB4F4" w14:textId="77777777" w:rsidR="005B2688" w:rsidRDefault="005B268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72315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49FD80" w14:textId="5EC7398E" w:rsidR="005B2688" w:rsidRDefault="00D727CB" w:rsidP="00AD18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8A0144">
          <w:rPr>
            <w:rFonts w:ascii="B Nazanin" w:hAnsi="B Nazanin"/>
            <w:noProof/>
            <w:rtl/>
            <w:lang w:bidi="fa-IR"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89DD5" w14:textId="64188B23" w:rsidR="00D727CB" w:rsidRDefault="004E1013" w:rsidP="004E1013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FCA49" w14:textId="77777777" w:rsidR="00701940" w:rsidRDefault="00701940" w:rsidP="00D727CB">
      <w:pPr>
        <w:spacing w:before="0" w:after="0"/>
      </w:pPr>
      <w:r>
        <w:separator/>
      </w:r>
    </w:p>
    <w:p w14:paraId="31A053EC" w14:textId="77777777" w:rsidR="00701940" w:rsidRDefault="00701940"/>
  </w:footnote>
  <w:footnote w:type="continuationSeparator" w:id="0">
    <w:p w14:paraId="6338933F" w14:textId="77777777" w:rsidR="00701940" w:rsidRDefault="00701940" w:rsidP="00D727CB">
      <w:pPr>
        <w:spacing w:before="0" w:after="0"/>
      </w:pPr>
      <w:r>
        <w:continuationSeparator/>
      </w:r>
    </w:p>
    <w:p w14:paraId="0C75CE80" w14:textId="77777777" w:rsidR="00701940" w:rsidRDefault="007019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2FD9" w14:textId="77777777" w:rsidR="003E25DE" w:rsidRDefault="003E25DE">
    <w:pPr>
      <w:pStyle w:val="Header"/>
    </w:pPr>
  </w:p>
  <w:p w14:paraId="2C32C87F" w14:textId="77777777" w:rsidR="005B2688" w:rsidRDefault="005B268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AB41B" w14:textId="10F6636D" w:rsidR="005B2688" w:rsidRDefault="004E1013" w:rsidP="00AD18F2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96786D">
      <w:rPr>
        <w:noProof/>
        <w:rtl/>
      </w:rPr>
      <w:t>منابع و مآخذ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604B7" w14:textId="10592C63" w:rsidR="00D727CB" w:rsidRDefault="004E1013" w:rsidP="004E1013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8B"/>
    <w:rsid w:val="000366E8"/>
    <w:rsid w:val="00066590"/>
    <w:rsid w:val="000D5AED"/>
    <w:rsid w:val="00102153"/>
    <w:rsid w:val="00110259"/>
    <w:rsid w:val="00131BD0"/>
    <w:rsid w:val="00185A42"/>
    <w:rsid w:val="00186440"/>
    <w:rsid w:val="00187C0C"/>
    <w:rsid w:val="00194B79"/>
    <w:rsid w:val="001B7DEF"/>
    <w:rsid w:val="001E383E"/>
    <w:rsid w:val="001F0BBD"/>
    <w:rsid w:val="00205FDD"/>
    <w:rsid w:val="002516AE"/>
    <w:rsid w:val="00281377"/>
    <w:rsid w:val="002A051F"/>
    <w:rsid w:val="002A1D8A"/>
    <w:rsid w:val="002A5F60"/>
    <w:rsid w:val="002B154F"/>
    <w:rsid w:val="002F7E56"/>
    <w:rsid w:val="0031378A"/>
    <w:rsid w:val="003248B6"/>
    <w:rsid w:val="003271D9"/>
    <w:rsid w:val="00343448"/>
    <w:rsid w:val="00352D06"/>
    <w:rsid w:val="00377411"/>
    <w:rsid w:val="003A6448"/>
    <w:rsid w:val="003E25DE"/>
    <w:rsid w:val="003E6D98"/>
    <w:rsid w:val="00424D73"/>
    <w:rsid w:val="00436B94"/>
    <w:rsid w:val="00462A21"/>
    <w:rsid w:val="00483681"/>
    <w:rsid w:val="004916A6"/>
    <w:rsid w:val="004A57EE"/>
    <w:rsid w:val="004C1E32"/>
    <w:rsid w:val="004D5E84"/>
    <w:rsid w:val="004E1013"/>
    <w:rsid w:val="004E5F9E"/>
    <w:rsid w:val="00561877"/>
    <w:rsid w:val="00570A28"/>
    <w:rsid w:val="00597E3C"/>
    <w:rsid w:val="005A4640"/>
    <w:rsid w:val="005B0CE6"/>
    <w:rsid w:val="005B2688"/>
    <w:rsid w:val="005B5F70"/>
    <w:rsid w:val="005C63BF"/>
    <w:rsid w:val="00636DAB"/>
    <w:rsid w:val="00646DC5"/>
    <w:rsid w:val="00653982"/>
    <w:rsid w:val="006814EB"/>
    <w:rsid w:val="00691CAA"/>
    <w:rsid w:val="00693014"/>
    <w:rsid w:val="006A2718"/>
    <w:rsid w:val="006B6DE6"/>
    <w:rsid w:val="006C7932"/>
    <w:rsid w:val="006E4B4C"/>
    <w:rsid w:val="00701940"/>
    <w:rsid w:val="00703D47"/>
    <w:rsid w:val="007052EB"/>
    <w:rsid w:val="00715DF7"/>
    <w:rsid w:val="007254B4"/>
    <w:rsid w:val="00783EDF"/>
    <w:rsid w:val="00795F16"/>
    <w:rsid w:val="007A2596"/>
    <w:rsid w:val="007B5177"/>
    <w:rsid w:val="007B65B4"/>
    <w:rsid w:val="007E4D44"/>
    <w:rsid w:val="0080398F"/>
    <w:rsid w:val="00834297"/>
    <w:rsid w:val="00864129"/>
    <w:rsid w:val="0088321D"/>
    <w:rsid w:val="00897696"/>
    <w:rsid w:val="008A0144"/>
    <w:rsid w:val="008B366A"/>
    <w:rsid w:val="008B6B30"/>
    <w:rsid w:val="008B6C9E"/>
    <w:rsid w:val="008C1F3C"/>
    <w:rsid w:val="009141E0"/>
    <w:rsid w:val="009205C8"/>
    <w:rsid w:val="00927D6D"/>
    <w:rsid w:val="00932885"/>
    <w:rsid w:val="00956D48"/>
    <w:rsid w:val="0096786D"/>
    <w:rsid w:val="009860D5"/>
    <w:rsid w:val="009A1D1F"/>
    <w:rsid w:val="009C678B"/>
    <w:rsid w:val="009C6B12"/>
    <w:rsid w:val="009D0E2C"/>
    <w:rsid w:val="009E5B8E"/>
    <w:rsid w:val="009F72FD"/>
    <w:rsid w:val="00A12426"/>
    <w:rsid w:val="00A46819"/>
    <w:rsid w:val="00A548BB"/>
    <w:rsid w:val="00A60151"/>
    <w:rsid w:val="00A832DA"/>
    <w:rsid w:val="00A97F30"/>
    <w:rsid w:val="00AC52B6"/>
    <w:rsid w:val="00AD18F2"/>
    <w:rsid w:val="00AF5DC3"/>
    <w:rsid w:val="00B06A4A"/>
    <w:rsid w:val="00B15936"/>
    <w:rsid w:val="00B47E7E"/>
    <w:rsid w:val="00B56126"/>
    <w:rsid w:val="00B810DF"/>
    <w:rsid w:val="00BB3E29"/>
    <w:rsid w:val="00C00E80"/>
    <w:rsid w:val="00C2565F"/>
    <w:rsid w:val="00C407AD"/>
    <w:rsid w:val="00C70A0D"/>
    <w:rsid w:val="00C93B52"/>
    <w:rsid w:val="00CD2147"/>
    <w:rsid w:val="00CD721C"/>
    <w:rsid w:val="00CF015B"/>
    <w:rsid w:val="00CF0C31"/>
    <w:rsid w:val="00CF31C3"/>
    <w:rsid w:val="00CF4D46"/>
    <w:rsid w:val="00D2305B"/>
    <w:rsid w:val="00D25110"/>
    <w:rsid w:val="00D26D23"/>
    <w:rsid w:val="00D346FE"/>
    <w:rsid w:val="00D42146"/>
    <w:rsid w:val="00D727CB"/>
    <w:rsid w:val="00D7730E"/>
    <w:rsid w:val="00D938B1"/>
    <w:rsid w:val="00D9456C"/>
    <w:rsid w:val="00DB3AA4"/>
    <w:rsid w:val="00DD2845"/>
    <w:rsid w:val="00DD441C"/>
    <w:rsid w:val="00E24FC8"/>
    <w:rsid w:val="00E32BCC"/>
    <w:rsid w:val="00E523EA"/>
    <w:rsid w:val="00EA7E5B"/>
    <w:rsid w:val="00EF65B1"/>
    <w:rsid w:val="00F137E7"/>
    <w:rsid w:val="00F33A5D"/>
    <w:rsid w:val="00F655F3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780FA"/>
  <w15:chartTrackingRefBased/>
  <w15:docId w15:val="{834880CE-C991-48CC-B1C8-ECB565FB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5F3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F655F3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F655F3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F655F3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F655F3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F655F3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F655F3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F655F3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F655F3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F655F3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F655F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655F3"/>
  </w:style>
  <w:style w:type="paragraph" w:styleId="Title">
    <w:name w:val="Title"/>
    <w:basedOn w:val="Normal"/>
    <w:next w:val="Normal"/>
    <w:link w:val="TitleChar"/>
    <w:uiPriority w:val="2"/>
    <w:qFormat/>
    <w:rsid w:val="00F655F3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F655F3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F655F3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655F3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F655F3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F655F3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F655F3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F655F3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F655F3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F655F3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F655F3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F655F3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F655F3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F655F3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F655F3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F655F3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F655F3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F655F3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F655F3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F655F3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F655F3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F655F3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F655F3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F655F3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F655F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F655F3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F655F3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F655F3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F655F3"/>
    <w:rPr>
      <w:i/>
      <w:iCs/>
    </w:rPr>
  </w:style>
  <w:style w:type="character" w:styleId="Strong">
    <w:name w:val="Strong"/>
    <w:basedOn w:val="DefaultParagraphFont"/>
    <w:uiPriority w:val="4"/>
    <w:qFormat/>
    <w:rsid w:val="00F655F3"/>
    <w:rPr>
      <w:b/>
      <w:bCs/>
    </w:rPr>
  </w:style>
  <w:style w:type="paragraph" w:styleId="ListParagraph">
    <w:name w:val="List Paragraph"/>
    <w:basedOn w:val="Normal"/>
    <w:uiPriority w:val="6"/>
    <w:qFormat/>
    <w:rsid w:val="00F655F3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F655F3"/>
  </w:style>
  <w:style w:type="paragraph" w:styleId="EndnoteText">
    <w:name w:val="endnote text"/>
    <w:basedOn w:val="Normal"/>
    <w:link w:val="EndnoteTextChar"/>
    <w:uiPriority w:val="10"/>
    <w:rsid w:val="00F655F3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F655F3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F655F3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F655F3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F655F3"/>
    <w:pPr>
      <w:spacing w:after="0"/>
    </w:pPr>
    <w:rPr>
      <w:sz w:val="26"/>
      <w:szCs w:val="26"/>
    </w:rPr>
  </w:style>
  <w:style w:type="paragraph" w:styleId="Bibliography">
    <w:name w:val="Bibliography"/>
    <w:basedOn w:val="Normal"/>
    <w:next w:val="Normal"/>
    <w:uiPriority w:val="13"/>
    <w:rsid w:val="00F655F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09A3E-4F37-4143-99F0-8EA89C0F1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17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19</cp:revision>
  <dcterms:created xsi:type="dcterms:W3CDTF">2024-07-23T19:29:00Z</dcterms:created>
  <dcterms:modified xsi:type="dcterms:W3CDTF">2025-01-25T05:05:00Z</dcterms:modified>
</cp:coreProperties>
</file>