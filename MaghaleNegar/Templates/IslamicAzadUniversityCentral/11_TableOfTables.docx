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FD0E" w14:textId="492CFA44" w:rsidR="00693428" w:rsidRDefault="00693428" w:rsidP="004829E5">
      <w:pPr>
        <w:spacing w:before="100" w:after="100"/>
        <w:jc w:val="center"/>
        <w:rPr>
          <w:b/>
          <w:bCs/>
          <w:sz w:val="26"/>
          <w:szCs w:val="26"/>
          <w:lang w:bidi="fa-IR"/>
        </w:rPr>
      </w:pPr>
      <w:r>
        <w:rPr>
          <w:rFonts w:hint="cs"/>
          <w:b/>
          <w:bCs/>
          <w:sz w:val="26"/>
          <w:szCs w:val="26"/>
          <w:rtl/>
          <w:lang w:bidi="fa-IR"/>
        </w:rPr>
        <w:t>فهرست جدول ها</w:t>
      </w:r>
    </w:p>
    <w:p w14:paraId="02F0DEDA" w14:textId="77777777" w:rsidR="00693428" w:rsidRPr="00F75F44" w:rsidRDefault="00693428" w:rsidP="00F75F44">
      <w:pPr>
        <w:pBdr>
          <w:bottom w:val="single" w:sz="4" w:space="1" w:color="auto"/>
        </w:pBdr>
        <w:tabs>
          <w:tab w:val="right" w:pos="9072"/>
        </w:tabs>
        <w:spacing w:before="0" w:beforeAutospacing="0" w:after="160" w:afterAutospacing="0" w:line="240" w:lineRule="auto"/>
        <w:rPr>
          <w:sz w:val="26"/>
          <w:szCs w:val="26"/>
          <w:lang w:bidi="fa-IR"/>
        </w:rPr>
      </w:pPr>
      <w:r w:rsidRPr="00F75F44">
        <w:rPr>
          <w:rFonts w:hint="cs"/>
          <w:sz w:val="26"/>
          <w:szCs w:val="26"/>
          <w:rtl/>
          <w:lang w:bidi="fa-IR"/>
        </w:rPr>
        <w:t>عنوان</w:t>
      </w:r>
      <w:r w:rsidRPr="00F75F44">
        <w:rPr>
          <w:rFonts w:hint="cs"/>
          <w:sz w:val="26"/>
          <w:szCs w:val="26"/>
          <w:rtl/>
          <w:lang w:bidi="fa-IR"/>
        </w:rPr>
        <w:tab/>
        <w:t>صفحه</w:t>
      </w:r>
    </w:p>
    <w:p w14:paraId="0E993E41" w14:textId="77777777" w:rsidR="00693428" w:rsidRPr="00691B4D" w:rsidRDefault="00693428" w:rsidP="00693428">
      <w:pPr>
        <w:spacing w:before="0" w:beforeAutospacing="0" w:after="0" w:afterAutospacing="0"/>
        <w:rPr>
          <w:sz w:val="26"/>
          <w:szCs w:val="26"/>
          <w:rtl/>
          <w:lang w:bidi="fa-IR"/>
        </w:rPr>
      </w:pPr>
      <w:r w:rsidRPr="00691B4D">
        <w:rPr>
          <w:sz w:val="26"/>
          <w:szCs w:val="26"/>
          <w:rtl/>
          <w:lang w:bidi="fa-IR"/>
        </w:rPr>
        <w:fldChar w:fldCharType="begin"/>
      </w:r>
      <w:r w:rsidRPr="00691B4D">
        <w:rPr>
          <w:sz w:val="26"/>
          <w:szCs w:val="26"/>
          <w:rtl/>
          <w:lang w:bidi="fa-IR"/>
        </w:rPr>
        <w:instrText xml:space="preserve"> </w:instrText>
      </w:r>
      <w:r w:rsidRPr="00691B4D">
        <w:rPr>
          <w:sz w:val="26"/>
          <w:szCs w:val="26"/>
          <w:lang w:bidi="fa-IR"/>
        </w:rPr>
        <w:instrText>TOC</w:instrText>
      </w:r>
      <w:r w:rsidRPr="00691B4D">
        <w:rPr>
          <w:sz w:val="26"/>
          <w:szCs w:val="26"/>
          <w:rtl/>
          <w:lang w:bidi="fa-IR"/>
        </w:rPr>
        <w:instrText xml:space="preserve"> \</w:instrText>
      </w:r>
      <w:r w:rsidRPr="00691B4D">
        <w:rPr>
          <w:sz w:val="26"/>
          <w:szCs w:val="26"/>
          <w:lang w:bidi="fa-IR"/>
        </w:rPr>
        <w:instrText>c</w:instrText>
      </w:r>
      <w:r w:rsidRPr="00691B4D">
        <w:rPr>
          <w:sz w:val="26"/>
          <w:szCs w:val="26"/>
          <w:rtl/>
          <w:lang w:bidi="fa-IR"/>
        </w:rPr>
        <w:instrText xml:space="preserve"> "جدول" </w:instrText>
      </w:r>
      <w:r w:rsidRPr="00691B4D">
        <w:rPr>
          <w:sz w:val="26"/>
          <w:szCs w:val="26"/>
          <w:rtl/>
          <w:lang w:bidi="fa-IR"/>
        </w:rPr>
        <w:fldChar w:fldCharType="separate"/>
      </w:r>
      <w:r w:rsidRPr="00691B4D">
        <w:rPr>
          <w:sz w:val="26"/>
          <w:szCs w:val="26"/>
          <w:rtl/>
          <w:lang w:bidi="fa-IR"/>
        </w:rPr>
        <w:t>ه</w:t>
      </w:r>
      <w:r w:rsidRPr="00691B4D">
        <w:rPr>
          <w:rFonts w:hint="cs"/>
          <w:sz w:val="26"/>
          <w:szCs w:val="26"/>
          <w:rtl/>
          <w:lang w:bidi="fa-IR"/>
        </w:rPr>
        <w:t>ی</w:t>
      </w:r>
      <w:r w:rsidRPr="00691B4D">
        <w:rPr>
          <w:rFonts w:hint="eastAsia"/>
          <w:sz w:val="26"/>
          <w:szCs w:val="26"/>
          <w:rtl/>
          <w:lang w:bidi="fa-IR"/>
        </w:rPr>
        <w:t>چ</w:t>
      </w:r>
      <w:r w:rsidRPr="00691B4D">
        <w:rPr>
          <w:sz w:val="26"/>
          <w:szCs w:val="26"/>
          <w:rtl/>
          <w:lang w:bidi="fa-IR"/>
        </w:rPr>
        <w:t xml:space="preserve"> آ</w:t>
      </w:r>
      <w:r w:rsidRPr="00691B4D">
        <w:rPr>
          <w:rFonts w:hint="cs"/>
          <w:sz w:val="26"/>
          <w:szCs w:val="26"/>
          <w:rtl/>
          <w:lang w:bidi="fa-IR"/>
        </w:rPr>
        <w:t>ی</w:t>
      </w:r>
      <w:r w:rsidRPr="00691B4D">
        <w:rPr>
          <w:rFonts w:hint="eastAsia"/>
          <w:sz w:val="26"/>
          <w:szCs w:val="26"/>
          <w:rtl/>
          <w:lang w:bidi="fa-IR"/>
        </w:rPr>
        <w:t>تم</w:t>
      </w:r>
      <w:r w:rsidRPr="00691B4D">
        <w:rPr>
          <w:rFonts w:hint="cs"/>
          <w:sz w:val="26"/>
          <w:szCs w:val="26"/>
          <w:rtl/>
          <w:lang w:bidi="fa-IR"/>
        </w:rPr>
        <w:t>ی</w:t>
      </w:r>
      <w:r w:rsidRPr="00691B4D">
        <w:rPr>
          <w:sz w:val="26"/>
          <w:szCs w:val="26"/>
          <w:rtl/>
          <w:lang w:bidi="fa-IR"/>
        </w:rPr>
        <w:t xml:space="preserve"> از جدول وجود ندارد، برا</w:t>
      </w:r>
      <w:r w:rsidRPr="00691B4D">
        <w:rPr>
          <w:rFonts w:hint="cs"/>
          <w:sz w:val="26"/>
          <w:szCs w:val="26"/>
          <w:rtl/>
          <w:lang w:bidi="fa-IR"/>
        </w:rPr>
        <w:t>ی</w:t>
      </w:r>
      <w:r w:rsidRPr="00691B4D">
        <w:rPr>
          <w:sz w:val="26"/>
          <w:szCs w:val="26"/>
          <w:rtl/>
          <w:lang w:bidi="fa-IR"/>
        </w:rPr>
        <w:t xml:space="preserve"> نما</w:t>
      </w:r>
      <w:r w:rsidRPr="00691B4D">
        <w:rPr>
          <w:rFonts w:hint="cs"/>
          <w:sz w:val="26"/>
          <w:szCs w:val="26"/>
          <w:rtl/>
          <w:lang w:bidi="fa-IR"/>
        </w:rPr>
        <w:t>ی</w:t>
      </w:r>
      <w:r w:rsidRPr="00691B4D">
        <w:rPr>
          <w:rFonts w:hint="eastAsia"/>
          <w:sz w:val="26"/>
          <w:szCs w:val="26"/>
          <w:rtl/>
          <w:lang w:bidi="fa-IR"/>
        </w:rPr>
        <w:t>ش</w:t>
      </w:r>
      <w:r w:rsidRPr="00691B4D">
        <w:rPr>
          <w:sz w:val="26"/>
          <w:szCs w:val="26"/>
          <w:rtl/>
          <w:lang w:bidi="fa-IR"/>
        </w:rPr>
        <w:t xml:space="preserve"> فهرست، عنوان</w:t>
      </w:r>
      <w:r w:rsidRPr="00691B4D">
        <w:rPr>
          <w:rFonts w:hint="cs"/>
          <w:sz w:val="26"/>
          <w:szCs w:val="26"/>
          <w:rtl/>
          <w:lang w:bidi="fa-IR"/>
        </w:rPr>
        <w:t>ی</w:t>
      </w:r>
      <w:r w:rsidRPr="00691B4D">
        <w:rPr>
          <w:sz w:val="26"/>
          <w:szCs w:val="26"/>
          <w:rtl/>
          <w:lang w:bidi="fa-IR"/>
        </w:rPr>
        <w:t xml:space="preserve"> را اضافه نما</w:t>
      </w:r>
      <w:r w:rsidRPr="00691B4D">
        <w:rPr>
          <w:rFonts w:hint="cs"/>
          <w:sz w:val="26"/>
          <w:szCs w:val="26"/>
          <w:rtl/>
          <w:lang w:bidi="fa-IR"/>
        </w:rPr>
        <w:t>یی</w:t>
      </w:r>
      <w:r w:rsidRPr="00691B4D">
        <w:rPr>
          <w:rFonts w:hint="eastAsia"/>
          <w:sz w:val="26"/>
          <w:szCs w:val="26"/>
          <w:rtl/>
          <w:lang w:bidi="fa-IR"/>
        </w:rPr>
        <w:t>د</w:t>
      </w:r>
      <w:r w:rsidRPr="00691B4D">
        <w:rPr>
          <w:b/>
          <w:bCs/>
          <w:sz w:val="26"/>
          <w:szCs w:val="26"/>
          <w:lang w:bidi="fa-IR"/>
        </w:rPr>
        <w:t>.</w:t>
      </w:r>
      <w:r w:rsidRPr="00691B4D">
        <w:rPr>
          <w:sz w:val="26"/>
          <w:szCs w:val="26"/>
          <w:rtl/>
          <w:lang w:bidi="fa-IR"/>
        </w:rPr>
        <w:fldChar w:fldCharType="end"/>
      </w:r>
    </w:p>
    <w:p w14:paraId="79003237" w14:textId="77777777" w:rsidR="00693428" w:rsidRPr="00C407AD" w:rsidRDefault="00693428" w:rsidP="002E06B6">
      <w:pPr>
        <w:spacing w:before="0" w:beforeAutospacing="0" w:after="0" w:afterAutospacing="0"/>
        <w:contextualSpacing/>
        <w:rPr>
          <w:lang w:bidi="fa-IR"/>
        </w:rPr>
      </w:pPr>
    </w:p>
    <w:sectPr w:rsidR="00693428" w:rsidRPr="00C407AD" w:rsidSect="00D710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pgNumType w:fmt="arabicAbjad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7F584" w14:textId="77777777" w:rsidR="00532358" w:rsidRDefault="00532358" w:rsidP="00091934">
      <w:pPr>
        <w:spacing w:before="0" w:after="0"/>
      </w:pPr>
      <w:r>
        <w:separator/>
      </w:r>
    </w:p>
  </w:endnote>
  <w:endnote w:type="continuationSeparator" w:id="0">
    <w:p w14:paraId="46CBDD41" w14:textId="77777777" w:rsidR="00532358" w:rsidRDefault="00532358" w:rsidP="0009193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225C2" w14:textId="77777777" w:rsidR="00091934" w:rsidRDefault="000919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261989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2FD60" w14:textId="5F6F97DB" w:rsidR="00091934" w:rsidRPr="00F350BC" w:rsidRDefault="00F350BC" w:rsidP="00F350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rtl/>
          </w:rPr>
          <w:t>‌أ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C81B" w14:textId="77777777" w:rsidR="00091934" w:rsidRDefault="000919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223F8" w14:textId="77777777" w:rsidR="00532358" w:rsidRDefault="00532358" w:rsidP="00091934">
      <w:pPr>
        <w:spacing w:before="0" w:after="0"/>
      </w:pPr>
      <w:r>
        <w:separator/>
      </w:r>
    </w:p>
  </w:footnote>
  <w:footnote w:type="continuationSeparator" w:id="0">
    <w:p w14:paraId="49BCCBC6" w14:textId="77777777" w:rsidR="00532358" w:rsidRDefault="00532358" w:rsidP="0009193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9E72" w14:textId="77777777" w:rsidR="00091934" w:rsidRDefault="000919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11E52" w14:textId="1AB26A93" w:rsidR="00091934" w:rsidRDefault="00091934" w:rsidP="00091934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F99A2" w14:textId="77777777" w:rsidR="00091934" w:rsidRDefault="000919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F0"/>
    <w:rsid w:val="000073F0"/>
    <w:rsid w:val="000104D5"/>
    <w:rsid w:val="000366E8"/>
    <w:rsid w:val="00066590"/>
    <w:rsid w:val="00091934"/>
    <w:rsid w:val="000D2F6C"/>
    <w:rsid w:val="000D5AED"/>
    <w:rsid w:val="00102153"/>
    <w:rsid w:val="00110259"/>
    <w:rsid w:val="00185A42"/>
    <w:rsid w:val="00186440"/>
    <w:rsid w:val="00187C0C"/>
    <w:rsid w:val="00194B79"/>
    <w:rsid w:val="001B0B17"/>
    <w:rsid w:val="001B7DEF"/>
    <w:rsid w:val="00205FDD"/>
    <w:rsid w:val="002516AE"/>
    <w:rsid w:val="00260A34"/>
    <w:rsid w:val="00281377"/>
    <w:rsid w:val="002B154F"/>
    <w:rsid w:val="002E06B6"/>
    <w:rsid w:val="003248B6"/>
    <w:rsid w:val="00352D06"/>
    <w:rsid w:val="00377411"/>
    <w:rsid w:val="003A6448"/>
    <w:rsid w:val="003D6CEC"/>
    <w:rsid w:val="00436B94"/>
    <w:rsid w:val="00462A21"/>
    <w:rsid w:val="004829E5"/>
    <w:rsid w:val="00483681"/>
    <w:rsid w:val="004916A6"/>
    <w:rsid w:val="004C1E32"/>
    <w:rsid w:val="004D3DDF"/>
    <w:rsid w:val="004D5E84"/>
    <w:rsid w:val="004E5F9E"/>
    <w:rsid w:val="00532358"/>
    <w:rsid w:val="005677F9"/>
    <w:rsid w:val="00597E3C"/>
    <w:rsid w:val="005A4640"/>
    <w:rsid w:val="005B5F70"/>
    <w:rsid w:val="00636DAB"/>
    <w:rsid w:val="00637346"/>
    <w:rsid w:val="00653982"/>
    <w:rsid w:val="006814DA"/>
    <w:rsid w:val="006814EB"/>
    <w:rsid w:val="00691B4D"/>
    <w:rsid w:val="00691CAA"/>
    <w:rsid w:val="00693014"/>
    <w:rsid w:val="00693428"/>
    <w:rsid w:val="006A2718"/>
    <w:rsid w:val="006B425D"/>
    <w:rsid w:val="006B6DE6"/>
    <w:rsid w:val="006C7932"/>
    <w:rsid w:val="006C7981"/>
    <w:rsid w:val="006E44FB"/>
    <w:rsid w:val="006E4B4C"/>
    <w:rsid w:val="00703D47"/>
    <w:rsid w:val="007052EB"/>
    <w:rsid w:val="00716012"/>
    <w:rsid w:val="007254B4"/>
    <w:rsid w:val="007254BD"/>
    <w:rsid w:val="0076665A"/>
    <w:rsid w:val="00783EDF"/>
    <w:rsid w:val="00784602"/>
    <w:rsid w:val="00795F16"/>
    <w:rsid w:val="007A2596"/>
    <w:rsid w:val="007B314E"/>
    <w:rsid w:val="007B65B4"/>
    <w:rsid w:val="007D4582"/>
    <w:rsid w:val="007E4D44"/>
    <w:rsid w:val="008151B0"/>
    <w:rsid w:val="0082671D"/>
    <w:rsid w:val="00864129"/>
    <w:rsid w:val="0088321D"/>
    <w:rsid w:val="00897696"/>
    <w:rsid w:val="008B366A"/>
    <w:rsid w:val="008B6B30"/>
    <w:rsid w:val="008B6C9E"/>
    <w:rsid w:val="008C1F3C"/>
    <w:rsid w:val="00915FBC"/>
    <w:rsid w:val="00927D6D"/>
    <w:rsid w:val="00932885"/>
    <w:rsid w:val="00970A32"/>
    <w:rsid w:val="009860D5"/>
    <w:rsid w:val="009A1D1F"/>
    <w:rsid w:val="009E5B8E"/>
    <w:rsid w:val="009F328D"/>
    <w:rsid w:val="009F72FD"/>
    <w:rsid w:val="00A12426"/>
    <w:rsid w:val="00A249AC"/>
    <w:rsid w:val="00A45BF0"/>
    <w:rsid w:val="00A46819"/>
    <w:rsid w:val="00A60151"/>
    <w:rsid w:val="00A76B57"/>
    <w:rsid w:val="00A832DA"/>
    <w:rsid w:val="00A956FE"/>
    <w:rsid w:val="00A97F30"/>
    <w:rsid w:val="00AC52B6"/>
    <w:rsid w:val="00AF5DC3"/>
    <w:rsid w:val="00B06A4A"/>
    <w:rsid w:val="00B47E7E"/>
    <w:rsid w:val="00C2565F"/>
    <w:rsid w:val="00C407AD"/>
    <w:rsid w:val="00C70A0D"/>
    <w:rsid w:val="00C726AB"/>
    <w:rsid w:val="00C86643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46B7C"/>
    <w:rsid w:val="00D710CA"/>
    <w:rsid w:val="00D938B1"/>
    <w:rsid w:val="00D9456C"/>
    <w:rsid w:val="00DA1529"/>
    <w:rsid w:val="00DB3AA4"/>
    <w:rsid w:val="00DD2845"/>
    <w:rsid w:val="00E24FC8"/>
    <w:rsid w:val="00E32BCC"/>
    <w:rsid w:val="00E523EA"/>
    <w:rsid w:val="00F137E7"/>
    <w:rsid w:val="00F350BC"/>
    <w:rsid w:val="00F73C87"/>
    <w:rsid w:val="00F75534"/>
    <w:rsid w:val="00F75F44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38CC"/>
  <w15:chartTrackingRefBased/>
  <w15:docId w15:val="{ACB55CDC-2BB4-4DCC-BEDB-9EC3FB990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B4D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691B4D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691B4D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Yagut"/>
      <w:b/>
      <w:bCs/>
      <w:color w:val="000000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691B4D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691B4D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691B4D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691B4D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color w:val="000000"/>
      <w:szCs w:val="24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691B4D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691B4D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691B4D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691B4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91B4D"/>
  </w:style>
  <w:style w:type="paragraph" w:styleId="Title">
    <w:name w:val="Title"/>
    <w:basedOn w:val="Normal"/>
    <w:next w:val="Normal"/>
    <w:link w:val="TitleChar"/>
    <w:uiPriority w:val="2"/>
    <w:qFormat/>
    <w:rsid w:val="00691B4D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691B4D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691B4D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91B4D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691B4D"/>
    <w:rPr>
      <w:rFonts w:eastAsiaTheme="majorEastAsia" w:cs="B Yagut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691B4D"/>
    <w:rPr>
      <w:rFonts w:eastAsiaTheme="majorEastAsia" w:cs="B Lotus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691B4D"/>
    <w:rPr>
      <w:rFonts w:eastAsiaTheme="majorEastAsia" w:cs="B Yagut"/>
      <w:b/>
      <w:bCs/>
      <w:color w:val="000000"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691B4D"/>
    <w:rPr>
      <w:rFonts w:eastAsiaTheme="majorEastAsia" w:cs="B Lotus"/>
      <w:i/>
      <w:iCs/>
      <w:color w:val="000000"/>
      <w:sz w:val="28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691B4D"/>
    <w:rPr>
      <w:rFonts w:eastAsiaTheme="majorEastAsia" w:cs="B Lotus"/>
      <w:color w:val="000000"/>
      <w:sz w:val="28"/>
      <w:szCs w:val="2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691B4D"/>
    <w:rPr>
      <w:rFonts w:eastAsiaTheme="majorEastAsia" w:cs="B Lotus"/>
      <w:b/>
      <w:bCs/>
      <w:color w:val="000000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691B4D"/>
    <w:rPr>
      <w:rFonts w:eastAsiaTheme="majorEastAsia" w:cs="B Lotus"/>
      <w:i/>
      <w:iCs/>
      <w:color w:val="000000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691B4D"/>
    <w:rPr>
      <w:rFonts w:eastAsiaTheme="majorEastAsia" w:cs="B Lotus"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691B4D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691B4D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691B4D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691B4D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691B4D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691B4D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691B4D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691B4D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691B4D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691B4D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691B4D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691B4D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691B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691B4D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691B4D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691B4D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691B4D"/>
    <w:rPr>
      <w:i/>
      <w:iCs/>
    </w:rPr>
  </w:style>
  <w:style w:type="character" w:styleId="Strong">
    <w:name w:val="Strong"/>
    <w:basedOn w:val="DefaultParagraphFont"/>
    <w:uiPriority w:val="4"/>
    <w:qFormat/>
    <w:rsid w:val="00691B4D"/>
    <w:rPr>
      <w:b/>
      <w:bCs/>
    </w:rPr>
  </w:style>
  <w:style w:type="paragraph" w:styleId="ListParagraph">
    <w:name w:val="List Paragraph"/>
    <w:basedOn w:val="Normal"/>
    <w:uiPriority w:val="6"/>
    <w:qFormat/>
    <w:rsid w:val="00691B4D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691B4D"/>
  </w:style>
  <w:style w:type="paragraph" w:styleId="EndnoteText">
    <w:name w:val="endnote text"/>
    <w:basedOn w:val="Normal"/>
    <w:link w:val="EndnoteTextChar"/>
    <w:uiPriority w:val="10"/>
    <w:rsid w:val="00691B4D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691B4D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691B4D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691B4D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691B4D"/>
    <w:pPr>
      <w:spacing w:after="0"/>
    </w:pPr>
    <w:rPr>
      <w:sz w:val="26"/>
      <w:szCs w:val="26"/>
    </w:rPr>
  </w:style>
  <w:style w:type="paragraph" w:styleId="Bibliography">
    <w:name w:val="Bibliography"/>
    <w:basedOn w:val="Normal"/>
    <w:next w:val="Normal"/>
    <w:uiPriority w:val="13"/>
    <w:rsid w:val="00691B4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17</cp:revision>
  <dcterms:created xsi:type="dcterms:W3CDTF">2024-07-23T18:24:00Z</dcterms:created>
  <dcterms:modified xsi:type="dcterms:W3CDTF">2025-01-09T08:07:00Z</dcterms:modified>
</cp:coreProperties>
</file>