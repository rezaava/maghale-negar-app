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1C8F" w14:textId="1988CDAF" w:rsidR="00E36512" w:rsidRPr="00C51851" w:rsidRDefault="00000000" w:rsidP="00A45999">
      <w:pPr>
        <w:spacing w:before="0" w:beforeAutospacing="0" w:after="0" w:afterAutospacing="0" w:line="240" w:lineRule="auto"/>
        <w:contextualSpacing/>
        <w:jc w:val="center"/>
        <w:rPr>
          <w:sz w:val="30"/>
          <w:szCs w:val="30"/>
          <w:rtl/>
        </w:rPr>
      </w:pPr>
      <w:sdt>
        <w:sdtPr>
          <w:rPr>
            <w:sz w:val="30"/>
            <w:szCs w:val="30"/>
            <w:rtl/>
          </w:rPr>
          <w:tag w:val="_field_University_Fa"/>
          <w:id w:val="2106070610"/>
          <w:placeholder>
            <w:docPart w:val="97F3D8D5404343CEB1ED36F08F333377"/>
          </w:placeholder>
        </w:sdtPr>
        <w:sdtEndPr>
          <w:rPr>
            <w:rFonts w:hint="cs"/>
          </w:rPr>
        </w:sdtEndPr>
        <w:sdtContent>
          <w:r w:rsidR="00E36512" w:rsidRPr="00C51851">
            <w:rPr>
              <w:rFonts w:hint="cs"/>
              <w:sz w:val="30"/>
              <w:szCs w:val="30"/>
              <w:rtl/>
            </w:rPr>
            <w:t>دانشگاه</w:t>
          </w:r>
        </w:sdtContent>
      </w:sdt>
      <w:r w:rsidR="000E410B">
        <w:rPr>
          <w:rFonts w:hint="cs"/>
          <w:sz w:val="30"/>
          <w:szCs w:val="30"/>
          <w:rtl/>
        </w:rPr>
        <w:t xml:space="preserve"> </w:t>
      </w:r>
      <w:sdt>
        <w:sdtPr>
          <w:rPr>
            <w:rFonts w:hint="cs"/>
            <w:sz w:val="30"/>
            <w:szCs w:val="30"/>
            <w:rtl/>
          </w:rPr>
          <w:tag w:val="_field_Branch_Fa"/>
          <w:id w:val="39175577"/>
          <w:placeholder>
            <w:docPart w:val="3FD4A0B8AF0449FF8CBBA985DC2BA808"/>
          </w:placeholder>
        </w:sdtPr>
        <w:sdtContent>
          <w:r w:rsidR="00E36512" w:rsidRPr="00C51851">
            <w:rPr>
              <w:rFonts w:hint="cs"/>
              <w:sz w:val="30"/>
              <w:szCs w:val="30"/>
              <w:rtl/>
            </w:rPr>
            <w:t>واحد</w:t>
          </w:r>
        </w:sdtContent>
      </w:sdt>
    </w:p>
    <w:p w14:paraId="0E6AB6A7" w14:textId="3A734E0D" w:rsidR="00E36512" w:rsidRPr="00A45999" w:rsidRDefault="00E36512" w:rsidP="00A45999">
      <w:pPr>
        <w:spacing w:before="0" w:beforeAutospacing="0" w:after="0" w:afterAutospacing="0" w:line="240" w:lineRule="auto"/>
        <w:contextualSpacing/>
        <w:jc w:val="center"/>
        <w:rPr>
          <w:sz w:val="30"/>
          <w:szCs w:val="30"/>
          <w:rtl/>
        </w:rPr>
      </w:pPr>
      <w:r w:rsidRPr="00C51851">
        <w:rPr>
          <w:rFonts w:hint="cs"/>
          <w:sz w:val="30"/>
          <w:szCs w:val="30"/>
          <w:rtl/>
        </w:rPr>
        <w:t>(</w:t>
      </w:r>
      <w:r w:rsidR="000E410B">
        <w:rPr>
          <w:rFonts w:hint="cs"/>
          <w:sz w:val="30"/>
          <w:szCs w:val="30"/>
          <w:rtl/>
        </w:rPr>
        <w:t xml:space="preserve">برگه </w:t>
      </w:r>
      <w:r w:rsidRPr="00C51851">
        <w:rPr>
          <w:rFonts w:hint="cs"/>
          <w:sz w:val="30"/>
          <w:szCs w:val="30"/>
          <w:rtl/>
        </w:rPr>
        <w:t>ب)</w:t>
      </w:r>
    </w:p>
    <w:p w14:paraId="78331676" w14:textId="56A9D9D9" w:rsidR="00E36512" w:rsidRDefault="000E410B" w:rsidP="00A45999">
      <w:pPr>
        <w:spacing w:before="0" w:beforeAutospacing="0" w:after="0" w:afterAutospacing="0" w:line="240" w:lineRule="auto"/>
        <w:contextualSpacing/>
        <w:jc w:val="center"/>
        <w:rPr>
          <w:rtl/>
        </w:rPr>
      </w:pPr>
      <w:r>
        <w:rPr>
          <w:rFonts w:hint="cs"/>
          <w:rtl/>
        </w:rPr>
        <w:t xml:space="preserve">برگه </w:t>
      </w:r>
      <w:r w:rsidR="00E36512">
        <w:rPr>
          <w:rFonts w:hint="cs"/>
          <w:rtl/>
        </w:rPr>
        <w:t>اطلاعات</w:t>
      </w:r>
      <w:r>
        <w:rPr>
          <w:rFonts w:hint="cs"/>
          <w:rtl/>
        </w:rPr>
        <w:t xml:space="preserve"> </w:t>
      </w:r>
      <w:sdt>
        <w:sdtPr>
          <w:rPr>
            <w:rFonts w:hint="cs"/>
            <w:rtl/>
          </w:rPr>
          <w:tag w:val="_field_Type_Fa"/>
          <w:id w:val="912582216"/>
          <w:placeholder>
            <w:docPart w:val="17FFAF5D42104074972E3BE110FD20C9"/>
          </w:placeholder>
        </w:sdtPr>
        <w:sdtContent>
          <w:r w:rsidR="00E36512" w:rsidRPr="00E36512">
            <w:rPr>
              <w:rFonts w:hint="cs"/>
              <w:rtl/>
            </w:rPr>
            <w:t>نوع</w:t>
          </w:r>
          <w:r>
            <w:rPr>
              <w:rFonts w:hint="cs"/>
              <w:rtl/>
            </w:rPr>
            <w:t xml:space="preserve"> </w:t>
          </w:r>
          <w:r w:rsidR="00E36512" w:rsidRPr="00E36512">
            <w:rPr>
              <w:rFonts w:hint="cs"/>
              <w:rtl/>
            </w:rPr>
            <w:t>سند</w:t>
          </w:r>
        </w:sdtContent>
      </w:sdt>
      <w:r>
        <w:rPr>
          <w:rFonts w:hint="cs"/>
          <w:rtl/>
        </w:rPr>
        <w:t xml:space="preserve"> های </w:t>
      </w:r>
      <w:sdt>
        <w:sdtPr>
          <w:rPr>
            <w:rtl/>
          </w:rPr>
          <w:tag w:val="_field_AcademicDegree_Fa"/>
          <w:id w:val="1315831310"/>
          <w:placeholder>
            <w:docPart w:val="808315B072B94936984D117E688F49D5"/>
          </w:placeholder>
        </w:sdtPr>
        <w:sdtEndPr>
          <w:rPr>
            <w:rFonts w:hint="cs"/>
          </w:rPr>
        </w:sdtEndPr>
        <w:sdtContent>
          <w:r w:rsidR="00E36512" w:rsidRPr="00E36512">
            <w:rPr>
              <w:rFonts w:hint="cs"/>
              <w:rtl/>
            </w:rPr>
            <w:t>مقطع</w:t>
          </w:r>
        </w:sdtContent>
      </w:sdt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6512" w:rsidRPr="00886CAB" w14:paraId="3973EDD9" w14:textId="77777777" w:rsidTr="009E3D53">
        <w:trPr>
          <w:trHeight w:val="454"/>
        </w:trPr>
        <w:tc>
          <w:tcPr>
            <w:tcW w:w="4247" w:type="dxa"/>
          </w:tcPr>
          <w:p w14:paraId="7EDAC2DF" w14:textId="4B5A757A" w:rsidR="00E36512" w:rsidRPr="00886CAB" w:rsidRDefault="00E36512" w:rsidP="00C51851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>تهران</w:t>
            </w:r>
            <w:r w:rsidR="000E410B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886CAB">
              <w:rPr>
                <w:rFonts w:hint="cs"/>
                <w:sz w:val="22"/>
                <w:szCs w:val="22"/>
                <w:rtl/>
              </w:rPr>
              <w:t>مرکزی نام واحد دانشگاهی:</w:t>
            </w:r>
          </w:p>
        </w:tc>
        <w:tc>
          <w:tcPr>
            <w:tcW w:w="4247" w:type="dxa"/>
          </w:tcPr>
          <w:p w14:paraId="2972F028" w14:textId="3930EC7C" w:rsidR="00E36512" w:rsidRPr="00886CAB" w:rsidRDefault="00E36512" w:rsidP="00C51851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کد شناسایی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-1732147996"/>
                <w:placeholder>
                  <w:docPart w:val="C2D977B3924E4A27B91D7CA8035B4031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="000E410B">
              <w:rPr>
                <w:rFonts w:hint="cs"/>
                <w:sz w:val="22"/>
                <w:szCs w:val="22"/>
                <w:rtl/>
              </w:rPr>
              <w:t xml:space="preserve">: </w:t>
            </w:r>
          </w:p>
        </w:tc>
      </w:tr>
      <w:tr w:rsidR="00E36512" w:rsidRPr="00886CAB" w14:paraId="66C1B5AD" w14:textId="77777777" w:rsidTr="00C51851">
        <w:trPr>
          <w:trHeight w:val="1978"/>
        </w:trPr>
        <w:tc>
          <w:tcPr>
            <w:tcW w:w="4247" w:type="dxa"/>
            <w:vAlign w:val="center"/>
          </w:tcPr>
          <w:p w14:paraId="1017CF77" w14:textId="20CAB1D5" w:rsidR="00E36512" w:rsidRPr="00886CAB" w:rsidRDefault="00E36512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نام و نام خانوادگی دانشجو: </w:t>
            </w:r>
            <w:sdt>
              <w:sdtPr>
                <w:rPr>
                  <w:sz w:val="22"/>
                  <w:szCs w:val="22"/>
                  <w:rtl/>
                </w:rPr>
                <w:tag w:val="_field_Author_Fa"/>
                <w:id w:val="-1667398665"/>
                <w:placeholder>
                  <w:docPart w:val="B3276784B891406F9F4343424D90A861"/>
                </w:placeholder>
              </w:sdtPr>
              <w:sdtEndPr>
                <w:rPr>
                  <w:rFonts w:hint="eastAsia"/>
                </w:rPr>
              </w:sdtEndPr>
              <w:sdtContent>
                <w:r w:rsidR="00886CAB" w:rsidRPr="00886CAB">
                  <w:rPr>
                    <w:rFonts w:hint="cs"/>
                    <w:sz w:val="22"/>
                    <w:szCs w:val="22"/>
                    <w:rtl/>
                  </w:rPr>
                  <w:t>نگارش</w:t>
                </w:r>
              </w:sdtContent>
            </w:sdt>
          </w:p>
          <w:p w14:paraId="1007654E" w14:textId="7F4ABF93" w:rsidR="00E36512" w:rsidRPr="00886CAB" w:rsidRDefault="00E36512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شماره دانشجویی: </w:t>
            </w:r>
          </w:p>
          <w:p w14:paraId="2F7863F7" w14:textId="257B6713" w:rsidR="00E36512" w:rsidRPr="00886CAB" w:rsidRDefault="00E36512" w:rsidP="00886CAB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تعداد واحد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385616883"/>
                <w:placeholder>
                  <w:docPart w:val="0D14B2B81E9947C2BC5048F37BA72756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Pr="00886CAB">
              <w:rPr>
                <w:rFonts w:hint="cs"/>
                <w:sz w:val="22"/>
                <w:szCs w:val="22"/>
                <w:rtl/>
              </w:rPr>
              <w:t xml:space="preserve">: </w:t>
            </w:r>
          </w:p>
        </w:tc>
        <w:tc>
          <w:tcPr>
            <w:tcW w:w="4247" w:type="dxa"/>
            <w:vAlign w:val="center"/>
          </w:tcPr>
          <w:p w14:paraId="6E1E75C7" w14:textId="77777777" w:rsidR="00E36512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سال و نیمسال اخذ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-654379200"/>
                <w:placeholder>
                  <w:docPart w:val="F303B31DAF9B4B419E1218EA98E6F8A3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Pr="00886CAB">
              <w:rPr>
                <w:rFonts w:hint="cs"/>
                <w:sz w:val="22"/>
                <w:szCs w:val="22"/>
                <w:rtl/>
              </w:rPr>
              <w:t xml:space="preserve"> ها:</w:t>
            </w:r>
          </w:p>
          <w:p w14:paraId="09B3DC21" w14:textId="461A8568" w:rsidR="00886CAB" w:rsidRPr="00886CAB" w:rsidRDefault="00886CAB" w:rsidP="00886CAB">
            <w:pPr>
              <w:spacing w:before="0" w:beforeAutospacing="0" w:after="160" w:afterAutospacing="0" w:line="259" w:lineRule="auto"/>
              <w:rPr>
                <w:rFonts w:cs="B Titr"/>
                <w:b/>
                <w:bCs/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نام و نام خانوادگی استاد راهنما: </w:t>
            </w:r>
            <w:sdt>
              <w:sdtPr>
                <w:rPr>
                  <w:sz w:val="22"/>
                  <w:szCs w:val="22"/>
                  <w:rtl/>
                </w:rPr>
                <w:tag w:val="_field_Supervisor_Fa"/>
                <w:id w:val="-318030213"/>
                <w:placeholder>
                  <w:docPart w:val="95763BAE48C8458D93EADAC73BBC060F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استاد راهنما</w:t>
                </w:r>
              </w:sdtContent>
            </w:sdt>
          </w:p>
          <w:p w14:paraId="389FD52B" w14:textId="172F35E9" w:rsidR="00886CAB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نام و نام خانوادگی استاد </w:t>
            </w:r>
            <w:r w:rsidR="000E410B">
              <w:rPr>
                <w:rFonts w:hint="cs"/>
                <w:sz w:val="22"/>
                <w:szCs w:val="22"/>
                <w:rtl/>
              </w:rPr>
              <w:t>رایزن</w:t>
            </w:r>
            <w:r w:rsidRPr="00886CAB">
              <w:rPr>
                <w:rFonts w:hint="cs"/>
                <w:sz w:val="22"/>
                <w:szCs w:val="22"/>
                <w:rtl/>
              </w:rPr>
              <w:t>:</w:t>
            </w:r>
            <w:r w:rsidRPr="00886CAB">
              <w:rPr>
                <w:rFonts w:cs="B Titr"/>
                <w:b/>
                <w:bCs/>
                <w:sz w:val="22"/>
                <w:szCs w:val="22"/>
                <w:rtl/>
              </w:rPr>
              <w:t xml:space="preserve"> </w:t>
            </w:r>
            <w:sdt>
              <w:sdtPr>
                <w:rPr>
                  <w:sz w:val="22"/>
                  <w:szCs w:val="22"/>
                  <w:rtl/>
                </w:rPr>
                <w:tag w:val="_field_Advisor_Fa"/>
                <w:id w:val="1561211839"/>
                <w:placeholder>
                  <w:docPart w:val="3413020FFE4F423E80E7000BEADF452F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 xml:space="preserve">استاد </w:t>
                </w:r>
                <w:r w:rsidR="000E410B">
                  <w:rPr>
                    <w:rFonts w:hint="cs"/>
                    <w:sz w:val="22"/>
                    <w:szCs w:val="22"/>
                    <w:rtl/>
                  </w:rPr>
                  <w:t>رایزن</w:t>
                </w:r>
                <w:r w:rsidRPr="00886CAB">
                  <w:rPr>
                    <w:rFonts w:hint="cs"/>
                    <w:sz w:val="22"/>
                    <w:szCs w:val="22"/>
                    <w:rtl/>
                  </w:rPr>
                  <w:t>(اختیاری)</w:t>
                </w:r>
              </w:sdtContent>
            </w:sdt>
          </w:p>
        </w:tc>
      </w:tr>
      <w:tr w:rsidR="00E36512" w:rsidRPr="00886CAB" w14:paraId="699E52D8" w14:textId="77777777" w:rsidTr="00C51851">
        <w:trPr>
          <w:trHeight w:val="1255"/>
        </w:trPr>
        <w:tc>
          <w:tcPr>
            <w:tcW w:w="4247" w:type="dxa"/>
            <w:vAlign w:val="center"/>
          </w:tcPr>
          <w:p w14:paraId="42D79EBD" w14:textId="5FB721FC" w:rsidR="00E36512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تاریخ دفاع از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-495568139"/>
                <w:placeholder>
                  <w:docPart w:val="99FF7844181B45D9B6CAF1504DB7F1C4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Pr="00886CAB">
              <w:rPr>
                <w:rFonts w:hint="cs"/>
                <w:sz w:val="22"/>
                <w:szCs w:val="22"/>
                <w:rtl/>
              </w:rPr>
              <w:t xml:space="preserve">: </w:t>
            </w:r>
            <w:sdt>
              <w:sdtPr>
                <w:rPr>
                  <w:sz w:val="22"/>
                  <w:szCs w:val="22"/>
                  <w:rtl/>
                </w:rPr>
                <w:tag w:val="_field_DefenseDate_Fa"/>
                <w:id w:val="-1514832526"/>
                <w:placeholder>
                  <w:docPart w:val="C9E1D94111024BA197D6B674E3373A5D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تاریخ دفاع</w:t>
                </w:r>
              </w:sdtContent>
            </w:sdt>
          </w:p>
          <w:p w14:paraId="30638CA2" w14:textId="68069EB0" w:rsidR="00886CAB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رشته تحصیلی: </w:t>
            </w:r>
            <w:sdt>
              <w:sdtPr>
                <w:rPr>
                  <w:sz w:val="22"/>
                  <w:szCs w:val="22"/>
                  <w:rtl/>
                </w:rPr>
                <w:tag w:val="_field_FieldOfStudy_Fa"/>
                <w:id w:val="1751541945"/>
                <w:placeholder>
                  <w:docPart w:val="733623E952054A3BBD03BE881111BEC2"/>
                </w:placeholder>
              </w:sdtPr>
              <w:sdtEndPr>
                <w:rPr>
                  <w:rFonts w:hint="cs"/>
                </w:rPr>
              </w:sdtEnd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رشته تحصیلی</w:t>
                </w:r>
              </w:sdtContent>
            </w:sdt>
          </w:p>
        </w:tc>
        <w:tc>
          <w:tcPr>
            <w:tcW w:w="4247" w:type="dxa"/>
            <w:vAlign w:val="center"/>
          </w:tcPr>
          <w:p w14:paraId="2F933177" w14:textId="3E5441CF" w:rsidR="00E36512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نمره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1124740351"/>
                <w:placeholder>
                  <w:docPart w:val="929D429570AD42BE8CB03FC555ACAD25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Pr="00886CAB">
              <w:rPr>
                <w:rFonts w:hint="cs"/>
                <w:sz w:val="22"/>
                <w:szCs w:val="22"/>
                <w:rtl/>
              </w:rPr>
              <w:t xml:space="preserve"> به </w:t>
            </w:r>
            <w:r w:rsidR="000E410B">
              <w:rPr>
                <w:rFonts w:hint="cs"/>
                <w:sz w:val="22"/>
                <w:szCs w:val="22"/>
                <w:rtl/>
              </w:rPr>
              <w:t>شماره</w:t>
            </w:r>
            <w:r w:rsidRPr="00886CAB">
              <w:rPr>
                <w:rFonts w:hint="cs"/>
                <w:sz w:val="22"/>
                <w:szCs w:val="22"/>
                <w:rtl/>
              </w:rPr>
              <w:t xml:space="preserve">: </w:t>
            </w:r>
          </w:p>
          <w:p w14:paraId="7616F412" w14:textId="26F9ADAF" w:rsidR="00886CAB" w:rsidRPr="00886CAB" w:rsidRDefault="00886CAB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 w:rsidRPr="00886CAB">
              <w:rPr>
                <w:rFonts w:hint="cs"/>
                <w:sz w:val="22"/>
                <w:szCs w:val="22"/>
                <w:rtl/>
              </w:rPr>
              <w:t xml:space="preserve">نمره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-189539224"/>
                <w:placeholder>
                  <w:docPart w:val="2790F1F93D0343A58D4EC5870C825ECA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 w:rsidRPr="00886CAB">
              <w:rPr>
                <w:rFonts w:hint="cs"/>
                <w:sz w:val="22"/>
                <w:szCs w:val="22"/>
                <w:rtl/>
              </w:rPr>
              <w:t xml:space="preserve"> به حروف:</w:t>
            </w:r>
          </w:p>
        </w:tc>
      </w:tr>
      <w:tr w:rsidR="00912ED2" w:rsidRPr="00886CAB" w14:paraId="43697CCF" w14:textId="77777777" w:rsidTr="009E3D53">
        <w:trPr>
          <w:trHeight w:val="454"/>
        </w:trPr>
        <w:tc>
          <w:tcPr>
            <w:tcW w:w="8494" w:type="dxa"/>
            <w:gridSpan w:val="2"/>
            <w:vAlign w:val="center"/>
          </w:tcPr>
          <w:p w14:paraId="30A84B9C" w14:textId="23255CD5" w:rsidR="00912ED2" w:rsidRPr="00886CAB" w:rsidRDefault="00C51851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عنوان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2034146902"/>
                <w:placeholder>
                  <w:docPart w:val="822A697BC3BE4FA188CCE9734E3B7DA1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sdt>
              <w:sdtPr>
                <w:rPr>
                  <w:sz w:val="22"/>
                  <w:szCs w:val="22"/>
                  <w:rtl/>
                </w:rPr>
                <w:tag w:val="_field_AcademicDegree_Fa"/>
                <w:id w:val="649409483"/>
                <w:placeholder>
                  <w:docPart w:val="0A6AF8FE59D944F2BB9A6DD1B5F4DF2B"/>
                </w:placeholder>
              </w:sdtPr>
              <w:sdtEndPr>
                <w:rPr>
                  <w:rFonts w:hint="cs"/>
                </w:rPr>
              </w:sdtEndPr>
              <w:sdtContent>
                <w:r w:rsidRPr="00C51851">
                  <w:rPr>
                    <w:rFonts w:hint="cs"/>
                    <w:sz w:val="22"/>
                    <w:szCs w:val="22"/>
                    <w:rtl/>
                  </w:rPr>
                  <w:t>مقطع</w:t>
                </w:r>
              </w:sdtContent>
            </w:sdt>
            <w:r w:rsidR="000E410B">
              <w:rPr>
                <w:rFonts w:hint="cs"/>
                <w:sz w:val="22"/>
                <w:szCs w:val="22"/>
                <w:rtl/>
              </w:rPr>
              <w:t xml:space="preserve">: </w:t>
            </w:r>
            <w:sdt>
              <w:sdtPr>
                <w:rPr>
                  <w:sz w:val="22"/>
                  <w:szCs w:val="22"/>
                  <w:rtl/>
                </w:rPr>
                <w:tag w:val="_field_Title_Fa"/>
                <w:id w:val="-1844854484"/>
                <w:placeholder>
                  <w:docPart w:val="F3C83423DC8545E881BE45FBA3C0D0A1"/>
                </w:placeholder>
              </w:sdtPr>
              <w:sdtContent>
                <w:r w:rsidRPr="00C51851">
                  <w:rPr>
                    <w:rFonts w:hint="cs"/>
                    <w:sz w:val="22"/>
                    <w:szCs w:val="22"/>
                    <w:rtl/>
                  </w:rPr>
                  <w:t>عنوان</w:t>
                </w:r>
              </w:sdtContent>
            </w:sdt>
          </w:p>
        </w:tc>
      </w:tr>
      <w:tr w:rsidR="00912ED2" w:rsidRPr="00886CAB" w14:paraId="6A41BC14" w14:textId="77777777" w:rsidTr="007E6B06">
        <w:tc>
          <w:tcPr>
            <w:tcW w:w="8494" w:type="dxa"/>
            <w:gridSpan w:val="2"/>
            <w:vAlign w:val="center"/>
          </w:tcPr>
          <w:p w14:paraId="4F0B2F9D" w14:textId="604577C2" w:rsidR="00912ED2" w:rsidRDefault="00912ED2" w:rsidP="00E36512">
            <w:pPr>
              <w:spacing w:before="100" w:after="100" w:line="240" w:lineRule="auto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چکیده </w:t>
            </w:r>
            <w:sdt>
              <w:sdtPr>
                <w:rPr>
                  <w:rFonts w:hint="cs"/>
                  <w:sz w:val="22"/>
                  <w:szCs w:val="22"/>
                  <w:rtl/>
                </w:rPr>
                <w:tag w:val="_field_Type_Fa"/>
                <w:id w:val="488993102"/>
                <w:placeholder>
                  <w:docPart w:val="82370B9961984373A514E21708A9CA02"/>
                </w:placeholder>
              </w:sdtPr>
              <w:sdtContent>
                <w:r w:rsidRPr="00886CAB">
                  <w:rPr>
                    <w:rFonts w:hint="cs"/>
                    <w:sz w:val="22"/>
                    <w:szCs w:val="22"/>
                    <w:rtl/>
                  </w:rPr>
                  <w:t>نوع سند</w:t>
                </w:r>
              </w:sdtContent>
            </w:sdt>
            <w:r>
              <w:rPr>
                <w:rFonts w:hint="cs"/>
                <w:sz w:val="22"/>
                <w:szCs w:val="22"/>
                <w:rtl/>
              </w:rPr>
              <w:t>: (</w:t>
            </w:r>
            <w:r w:rsidR="000E410B">
              <w:rPr>
                <w:rFonts w:hint="cs"/>
                <w:sz w:val="22"/>
                <w:szCs w:val="22"/>
                <w:rtl/>
              </w:rPr>
              <w:t>در برگیرنده</w:t>
            </w:r>
            <w:r>
              <w:rPr>
                <w:rFonts w:hint="cs"/>
                <w:sz w:val="22"/>
                <w:szCs w:val="22"/>
                <w:rtl/>
              </w:rPr>
              <w:t xml:space="preserve"> خلاصه، اهداف، روش</w:t>
            </w:r>
            <w:r w:rsidR="000E410B">
              <w:rPr>
                <w:rFonts w:hint="cs"/>
                <w:sz w:val="22"/>
                <w:szCs w:val="22"/>
                <w:rtl/>
              </w:rPr>
              <w:t xml:space="preserve">‌های </w:t>
            </w:r>
            <w:r>
              <w:rPr>
                <w:rFonts w:hint="cs"/>
                <w:sz w:val="22"/>
                <w:szCs w:val="22"/>
                <w:rtl/>
              </w:rPr>
              <w:t>اجرا و نتایج بدست آمده):</w:t>
            </w:r>
          </w:p>
          <w:sdt>
            <w:sdtPr>
              <w:rPr>
                <w:sz w:val="28"/>
                <w:szCs w:val="28"/>
                <w:rtl/>
              </w:rPr>
              <w:tag w:val="_field_Abstract_Fa"/>
              <w:id w:val="-1706708448"/>
              <w:placeholder>
                <w:docPart w:val="93F760FA18FE4ACAB9950823FCAE0F5E"/>
              </w:placeholder>
            </w:sdtPr>
            <w:sdtContent>
              <w:p w14:paraId="7499F5ED" w14:textId="468A6CEE" w:rsidR="00AD0A61" w:rsidRPr="00AD0A61" w:rsidRDefault="00912ED2" w:rsidP="00AD0A61">
                <w:pPr>
                  <w:pStyle w:val="BodyText"/>
                  <w:contextualSpacing/>
                  <w:rPr>
                    <w:sz w:val="28"/>
                    <w:szCs w:val="28"/>
                    <w:rtl/>
                  </w:rPr>
                </w:pPr>
                <w:r w:rsidRPr="00C51851">
                  <w:rPr>
                    <w:rFonts w:hint="cs"/>
                    <w:sz w:val="28"/>
                    <w:szCs w:val="28"/>
                    <w:rtl/>
                  </w:rPr>
                  <w:t>چکید</w:t>
                </w:r>
              </w:p>
            </w:sdtContent>
          </w:sdt>
          <w:p w14:paraId="25CBBFB5" w14:textId="32DD33E3" w:rsidR="00C51851" w:rsidRPr="00AD0A61" w:rsidRDefault="00C51851" w:rsidP="00AD0A61">
            <w:pPr>
              <w:spacing w:line="240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</w:t>
            </w:r>
            <w:r w:rsidR="00912ED2">
              <w:rPr>
                <w:rFonts w:hint="cs"/>
                <w:b/>
                <w:bCs/>
                <w:rtl/>
              </w:rPr>
              <w:t>کلید واژه</w:t>
            </w:r>
            <w:r w:rsidR="000E410B">
              <w:rPr>
                <w:rFonts w:hint="cs"/>
                <w:b/>
                <w:bCs/>
                <w:rtl/>
              </w:rPr>
              <w:t xml:space="preserve">‌ها: </w:t>
            </w:r>
            <w:sdt>
              <w:sdtPr>
                <w:rPr>
                  <w:rtl/>
                </w:rPr>
                <w:tag w:val="_field_Keywords_Fa"/>
                <w:id w:val="-575199920"/>
                <w:placeholder>
                  <w:docPart w:val="30EC46DA4FE7466D95F8F5E8C8FB6A9B"/>
                </w:placeholder>
              </w:sdtPr>
              <w:sdtContent>
                <w:r w:rsidR="00912ED2" w:rsidRPr="00C51851">
                  <w:rPr>
                    <w:rFonts w:hint="cs"/>
                    <w:rtl/>
                  </w:rPr>
                  <w:t>کلیدواژه ها</w:t>
                </w:r>
              </w:sdtContent>
            </w:sdt>
          </w:p>
          <w:p w14:paraId="595127EE" w14:textId="77777777" w:rsidR="00912ED2" w:rsidRDefault="00912ED2" w:rsidP="00AD0A61">
            <w:pPr>
              <w:spacing w:before="0" w:beforeAutospacing="0" w:afterAutospacing="0" w:line="240" w:lineRule="auto"/>
              <w:contextualSpacing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نام و نام خانوادگی استاد راهنما</w:t>
            </w:r>
          </w:p>
          <w:p w14:paraId="2EF28CAD" w14:textId="68D549A9" w:rsidR="00912ED2" w:rsidRDefault="00912ED2" w:rsidP="00AD0A61">
            <w:pPr>
              <w:spacing w:before="0" w:beforeAutospacing="0" w:afterAutospacing="0" w:line="240" w:lineRule="auto"/>
              <w:contextualSpacing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تاریخ و امضاء</w:t>
            </w:r>
          </w:p>
          <w:p w14:paraId="4E31DEEB" w14:textId="369E95FA" w:rsidR="00912ED2" w:rsidRPr="00912ED2" w:rsidRDefault="00912ED2" w:rsidP="00912ED2">
            <w:pPr>
              <w:spacing w:line="240" w:lineRule="auto"/>
              <w:jc w:val="center"/>
              <w:rPr>
                <w:rFonts w:cs="Calibri"/>
                <w:sz w:val="22"/>
                <w:szCs w:val="22"/>
                <w:rtl/>
              </w:rPr>
            </w:pPr>
          </w:p>
        </w:tc>
      </w:tr>
    </w:tbl>
    <w:p w14:paraId="52C15F11" w14:textId="77777777" w:rsidR="009E3D53" w:rsidRPr="00C407AD" w:rsidRDefault="009E3D53" w:rsidP="00825F05">
      <w:pPr>
        <w:rPr>
          <w:lang w:bidi="fa-IR"/>
        </w:rPr>
      </w:pPr>
    </w:p>
    <w:sectPr w:rsidR="009E3D53" w:rsidRPr="00C407AD" w:rsidSect="00DD45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start="1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68D5" w14:textId="77777777" w:rsidR="00F121FA" w:rsidRDefault="00F121FA" w:rsidP="00A92CBD">
      <w:pPr>
        <w:spacing w:before="0" w:after="0"/>
      </w:pPr>
      <w:r>
        <w:separator/>
      </w:r>
    </w:p>
  </w:endnote>
  <w:endnote w:type="continuationSeparator" w:id="0">
    <w:p w14:paraId="63AEB667" w14:textId="77777777" w:rsidR="00F121FA" w:rsidRDefault="00F121FA" w:rsidP="00A92C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2C2D" w14:textId="77777777" w:rsidR="00A92CBD" w:rsidRDefault="00A92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73887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AD6CD" w14:textId="5754E1CD" w:rsidR="0053474B" w:rsidRDefault="005347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3474B">
          <w:rPr>
            <w:rFonts w:ascii="B Lotus" w:hAnsi="B Lotus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4D6E" w14:textId="77777777" w:rsidR="00A92CBD" w:rsidRDefault="00A9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A6027" w14:textId="77777777" w:rsidR="00F121FA" w:rsidRDefault="00F121FA" w:rsidP="00A92CBD">
      <w:pPr>
        <w:spacing w:before="0" w:after="0"/>
      </w:pPr>
      <w:r>
        <w:separator/>
      </w:r>
    </w:p>
  </w:footnote>
  <w:footnote w:type="continuationSeparator" w:id="0">
    <w:p w14:paraId="1BFDE4FB" w14:textId="77777777" w:rsidR="00F121FA" w:rsidRDefault="00F121FA" w:rsidP="00A92C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B9FB" w14:textId="77777777" w:rsidR="00A92CBD" w:rsidRDefault="00A92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7102" w14:textId="5A1D64EA" w:rsidR="00A92CBD" w:rsidRDefault="00A92CBD" w:rsidP="00A92CB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6A19" w14:textId="77777777" w:rsidR="00A92CBD" w:rsidRDefault="00A9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A5"/>
    <w:rsid w:val="000116DE"/>
    <w:rsid w:val="000366E8"/>
    <w:rsid w:val="000626F9"/>
    <w:rsid w:val="00066590"/>
    <w:rsid w:val="000768CC"/>
    <w:rsid w:val="000D5AED"/>
    <w:rsid w:val="000E410B"/>
    <w:rsid w:val="00100DFF"/>
    <w:rsid w:val="00102153"/>
    <w:rsid w:val="00110259"/>
    <w:rsid w:val="0014516B"/>
    <w:rsid w:val="00173762"/>
    <w:rsid w:val="00185A42"/>
    <w:rsid w:val="00186440"/>
    <w:rsid w:val="00187C0C"/>
    <w:rsid w:val="00194B79"/>
    <w:rsid w:val="001B7DEF"/>
    <w:rsid w:val="001F1496"/>
    <w:rsid w:val="00205FDD"/>
    <w:rsid w:val="00225150"/>
    <w:rsid w:val="0024312B"/>
    <w:rsid w:val="002516AE"/>
    <w:rsid w:val="00281377"/>
    <w:rsid w:val="002B154F"/>
    <w:rsid w:val="00307DAE"/>
    <w:rsid w:val="003248B6"/>
    <w:rsid w:val="00352D06"/>
    <w:rsid w:val="00377411"/>
    <w:rsid w:val="003A6448"/>
    <w:rsid w:val="003F1E2C"/>
    <w:rsid w:val="00425724"/>
    <w:rsid w:val="00426C42"/>
    <w:rsid w:val="00436B94"/>
    <w:rsid w:val="0044177B"/>
    <w:rsid w:val="00462A21"/>
    <w:rsid w:val="00476C44"/>
    <w:rsid w:val="00483681"/>
    <w:rsid w:val="004916A6"/>
    <w:rsid w:val="00493747"/>
    <w:rsid w:val="004A19E9"/>
    <w:rsid w:val="004C1E32"/>
    <w:rsid w:val="004D5E84"/>
    <w:rsid w:val="004D744F"/>
    <w:rsid w:val="004E5F9E"/>
    <w:rsid w:val="0053474B"/>
    <w:rsid w:val="0054185C"/>
    <w:rsid w:val="00583550"/>
    <w:rsid w:val="00597E3C"/>
    <w:rsid w:val="005A4640"/>
    <w:rsid w:val="005A5E7A"/>
    <w:rsid w:val="005B5F70"/>
    <w:rsid w:val="00636DAB"/>
    <w:rsid w:val="00644E43"/>
    <w:rsid w:val="00653982"/>
    <w:rsid w:val="0067785B"/>
    <w:rsid w:val="006814EB"/>
    <w:rsid w:val="006842A7"/>
    <w:rsid w:val="00691CAA"/>
    <w:rsid w:val="0069228F"/>
    <w:rsid w:val="00692A6E"/>
    <w:rsid w:val="00693014"/>
    <w:rsid w:val="006A2718"/>
    <w:rsid w:val="006B6DE6"/>
    <w:rsid w:val="006C7932"/>
    <w:rsid w:val="006E4B4C"/>
    <w:rsid w:val="0070328B"/>
    <w:rsid w:val="00703D47"/>
    <w:rsid w:val="007052EB"/>
    <w:rsid w:val="00721A54"/>
    <w:rsid w:val="007254B4"/>
    <w:rsid w:val="0075337F"/>
    <w:rsid w:val="00783EDF"/>
    <w:rsid w:val="00786238"/>
    <w:rsid w:val="00787172"/>
    <w:rsid w:val="00792E4F"/>
    <w:rsid w:val="00795F16"/>
    <w:rsid w:val="007A2596"/>
    <w:rsid w:val="007B65B4"/>
    <w:rsid w:val="007B7BE2"/>
    <w:rsid w:val="007C754C"/>
    <w:rsid w:val="007E4D44"/>
    <w:rsid w:val="00825F05"/>
    <w:rsid w:val="00864129"/>
    <w:rsid w:val="0088321D"/>
    <w:rsid w:val="00886CAB"/>
    <w:rsid w:val="00897696"/>
    <w:rsid w:val="008A20E2"/>
    <w:rsid w:val="008B366A"/>
    <w:rsid w:val="008B6B30"/>
    <w:rsid w:val="008B6C9E"/>
    <w:rsid w:val="008C1F3C"/>
    <w:rsid w:val="00912ED2"/>
    <w:rsid w:val="00913747"/>
    <w:rsid w:val="00927D6D"/>
    <w:rsid w:val="00932885"/>
    <w:rsid w:val="00972BC5"/>
    <w:rsid w:val="00975412"/>
    <w:rsid w:val="009860D5"/>
    <w:rsid w:val="0098683A"/>
    <w:rsid w:val="009A1D1F"/>
    <w:rsid w:val="009C13D3"/>
    <w:rsid w:val="009C2255"/>
    <w:rsid w:val="009E3D53"/>
    <w:rsid w:val="009E5B8E"/>
    <w:rsid w:val="009F328D"/>
    <w:rsid w:val="009F72FD"/>
    <w:rsid w:val="00A077A5"/>
    <w:rsid w:val="00A12426"/>
    <w:rsid w:val="00A27B4F"/>
    <w:rsid w:val="00A45999"/>
    <w:rsid w:val="00A46819"/>
    <w:rsid w:val="00A60151"/>
    <w:rsid w:val="00A832DA"/>
    <w:rsid w:val="00A9044D"/>
    <w:rsid w:val="00A92CBD"/>
    <w:rsid w:val="00A97F30"/>
    <w:rsid w:val="00AC52B6"/>
    <w:rsid w:val="00AD0A61"/>
    <w:rsid w:val="00AF5DC3"/>
    <w:rsid w:val="00B06A4A"/>
    <w:rsid w:val="00B47E7E"/>
    <w:rsid w:val="00B51C02"/>
    <w:rsid w:val="00B76B57"/>
    <w:rsid w:val="00B93E28"/>
    <w:rsid w:val="00B9596E"/>
    <w:rsid w:val="00BB45B3"/>
    <w:rsid w:val="00C23C82"/>
    <w:rsid w:val="00C2565F"/>
    <w:rsid w:val="00C407AD"/>
    <w:rsid w:val="00C51851"/>
    <w:rsid w:val="00C53FA7"/>
    <w:rsid w:val="00C70A0D"/>
    <w:rsid w:val="00C75BE3"/>
    <w:rsid w:val="00C7738B"/>
    <w:rsid w:val="00C95F9F"/>
    <w:rsid w:val="00CD2147"/>
    <w:rsid w:val="00CF015B"/>
    <w:rsid w:val="00CF0C31"/>
    <w:rsid w:val="00CF31C3"/>
    <w:rsid w:val="00CF4D46"/>
    <w:rsid w:val="00CF519D"/>
    <w:rsid w:val="00D2189C"/>
    <w:rsid w:val="00D2305B"/>
    <w:rsid w:val="00D25110"/>
    <w:rsid w:val="00D26D23"/>
    <w:rsid w:val="00D42146"/>
    <w:rsid w:val="00D938B1"/>
    <w:rsid w:val="00D9456C"/>
    <w:rsid w:val="00DB3AA4"/>
    <w:rsid w:val="00DD2845"/>
    <w:rsid w:val="00DD45FB"/>
    <w:rsid w:val="00E24FC8"/>
    <w:rsid w:val="00E32BCC"/>
    <w:rsid w:val="00E36512"/>
    <w:rsid w:val="00E523EA"/>
    <w:rsid w:val="00E6072A"/>
    <w:rsid w:val="00EC4DB7"/>
    <w:rsid w:val="00F03268"/>
    <w:rsid w:val="00F121FA"/>
    <w:rsid w:val="00F137E7"/>
    <w:rsid w:val="00F22258"/>
    <w:rsid w:val="00F35DB1"/>
    <w:rsid w:val="00F67C1A"/>
    <w:rsid w:val="00F73C87"/>
    <w:rsid w:val="00F76EBF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276"/>
  <w15:chartTrackingRefBased/>
  <w15:docId w15:val="{B8DED343-2392-46BF-96C3-4419051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10B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0E410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0E410B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E410B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E410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E410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E410B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E410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E410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E410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0E410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E410B"/>
  </w:style>
  <w:style w:type="paragraph" w:styleId="Title">
    <w:name w:val="Title"/>
    <w:basedOn w:val="Normal"/>
    <w:next w:val="Normal"/>
    <w:link w:val="TitleChar"/>
    <w:uiPriority w:val="2"/>
    <w:qFormat/>
    <w:rsid w:val="000E410B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0E410B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E410B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E410B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0E410B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E410B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E410B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E410B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E410B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E410B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E410B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E410B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0E410B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0E410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E410B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0E410B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0E410B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0E410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E410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E410B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0E410B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E410B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0E410B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E410B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E410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E410B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E410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E410B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0E410B"/>
    <w:rPr>
      <w:i/>
      <w:iCs/>
    </w:rPr>
  </w:style>
  <w:style w:type="character" w:styleId="Strong">
    <w:name w:val="Strong"/>
    <w:basedOn w:val="DefaultParagraphFont"/>
    <w:uiPriority w:val="4"/>
    <w:qFormat/>
    <w:rsid w:val="000E410B"/>
    <w:rPr>
      <w:b/>
      <w:bCs/>
    </w:rPr>
  </w:style>
  <w:style w:type="paragraph" w:styleId="ListParagraph">
    <w:name w:val="List Paragraph"/>
    <w:basedOn w:val="Normal"/>
    <w:uiPriority w:val="6"/>
    <w:qFormat/>
    <w:rsid w:val="000E410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E410B"/>
  </w:style>
  <w:style w:type="paragraph" w:styleId="EndnoteText">
    <w:name w:val="endnote text"/>
    <w:basedOn w:val="Normal"/>
    <w:link w:val="EndnoteTextChar"/>
    <w:uiPriority w:val="10"/>
    <w:rsid w:val="000E410B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E410B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E410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E410B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E410B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26C42"/>
    <w:rPr>
      <w:color w:val="666666"/>
    </w:rPr>
  </w:style>
  <w:style w:type="paragraph" w:styleId="Bibliography">
    <w:name w:val="Bibliography"/>
    <w:basedOn w:val="Normal"/>
    <w:next w:val="Normal"/>
    <w:uiPriority w:val="13"/>
    <w:rsid w:val="000E410B"/>
    <w:rPr>
      <w:sz w:val="24"/>
      <w:szCs w:val="24"/>
    </w:rPr>
  </w:style>
  <w:style w:type="table" w:styleId="TableGrid">
    <w:name w:val="Table Grid"/>
    <w:basedOn w:val="TableNormal"/>
    <w:uiPriority w:val="39"/>
    <w:rsid w:val="00E36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F3D8D5404343CEB1ED36F08F333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269F-31F8-48EC-B144-AE691D5AA5F5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FD4A0B8AF0449FF8CBBA985DC2BA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197D5-1751-4DF0-BB86-EACC2618CFA3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7FFAF5D42104074972E3BE110FD2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BAED1-BECB-40BB-93AB-81F946E74145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08315B072B94936984D117E688F4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A8DBB-F31B-4D07-94B7-7DAD1194ABF3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2D977B3924E4A27B91D7CA8035B4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CEBA1-1535-4798-BF7D-D092F8B09586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3276784B891406F9F4343424D90A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AB3AB-C47E-4472-B61B-BB5B1B32ACBF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D14B2B81E9947C2BC5048F37BA72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93F8D-757D-481C-ABE1-D91197D53D0F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303B31DAF9B4B419E1218EA98E6F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C4914-62DC-4683-BCE7-97D3E5F39D95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5763BAE48C8458D93EADAC73BBC0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AF484-EC72-461B-A2C2-78DEDC797403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413020FFE4F423E80E7000BEADF4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54148-B9D6-4206-8BCD-7C20E41D971A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9FF7844181B45D9B6CAF1504DB7F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4B238-6C8A-48B6-B8A0-900CD9CD602A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9E1D94111024BA197D6B674E3373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9B41-9E92-4AF8-BC17-86C6CAE5A3D1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3623E952054A3BBD03BE881111B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3C35A-BF6E-4201-86B6-BF541B382BA7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29D429570AD42BE8CB03FC555ACA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BF5BE-EC03-49CE-B41D-A06E48B58569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790F1F93D0343A58D4EC5870C825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B37C4-3FCD-4E43-B37F-88CCCB9514BF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22A697BC3BE4FA188CCE9734E3B7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94B3B-0E3C-40DF-AA03-008D105C6762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A6AF8FE59D944F2BB9A6DD1B5F4D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92BC5-6758-477C-BBF5-BDF7BB944E42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3C83423DC8545E881BE45FBA3C0D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7EFA9-DF41-4066-B2C1-CA51B1421563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2370B9961984373A514E21708A9C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ECEC4-175D-4CF3-81E9-4A981C7A3DE2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3F760FA18FE4ACAB9950823FCAE0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12ADE-0A1F-49B9-8EF0-3A10B2AE88BF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EC46DA4FE7466D95F8F5E8C8FB6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A1547-305B-480C-A77C-A12309158A6F}"/>
      </w:docPartPr>
      <w:docPartBody>
        <w:p w:rsidR="00253764" w:rsidRDefault="00253764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A0DF1"/>
    <w:multiLevelType w:val="multilevel"/>
    <w:tmpl w:val="F2B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674704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7"/>
    <w:rsid w:val="000116DE"/>
    <w:rsid w:val="000220FA"/>
    <w:rsid w:val="000626F9"/>
    <w:rsid w:val="00173762"/>
    <w:rsid w:val="001F1496"/>
    <w:rsid w:val="00253764"/>
    <w:rsid w:val="0028477F"/>
    <w:rsid w:val="002B7285"/>
    <w:rsid w:val="003451BD"/>
    <w:rsid w:val="003C5371"/>
    <w:rsid w:val="00417288"/>
    <w:rsid w:val="0044177B"/>
    <w:rsid w:val="00522879"/>
    <w:rsid w:val="00583550"/>
    <w:rsid w:val="005A0C1E"/>
    <w:rsid w:val="005B2A78"/>
    <w:rsid w:val="00601A28"/>
    <w:rsid w:val="00644E43"/>
    <w:rsid w:val="0067785B"/>
    <w:rsid w:val="0069228F"/>
    <w:rsid w:val="0070328B"/>
    <w:rsid w:val="00703D47"/>
    <w:rsid w:val="00757EE7"/>
    <w:rsid w:val="00787172"/>
    <w:rsid w:val="007B7BE2"/>
    <w:rsid w:val="008C1E7E"/>
    <w:rsid w:val="00972BC5"/>
    <w:rsid w:val="00975412"/>
    <w:rsid w:val="009F328D"/>
    <w:rsid w:val="00A21440"/>
    <w:rsid w:val="00A31CA4"/>
    <w:rsid w:val="00A9044D"/>
    <w:rsid w:val="00AF48BE"/>
    <w:rsid w:val="00B4052E"/>
    <w:rsid w:val="00B63FD7"/>
    <w:rsid w:val="00C53FA7"/>
    <w:rsid w:val="00C7738B"/>
    <w:rsid w:val="00C83BE1"/>
    <w:rsid w:val="00CB59E0"/>
    <w:rsid w:val="00D2189C"/>
    <w:rsid w:val="00DC508A"/>
    <w:rsid w:val="00DE24AA"/>
    <w:rsid w:val="00E46323"/>
    <w:rsid w:val="00E96E38"/>
    <w:rsid w:val="00E97606"/>
    <w:rsid w:val="00EA6420"/>
    <w:rsid w:val="00EF1634"/>
    <w:rsid w:val="00F137E7"/>
    <w:rsid w:val="00F22258"/>
    <w:rsid w:val="00FA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376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33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37</cp:revision>
  <dcterms:created xsi:type="dcterms:W3CDTF">2024-07-23T18:10:00Z</dcterms:created>
  <dcterms:modified xsi:type="dcterms:W3CDTF">2025-01-25T04:48:00Z</dcterms:modified>
</cp:coreProperties>
</file>