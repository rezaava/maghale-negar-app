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4F2F3D40" w14:textId="77777777" w:rsidR="0091526E" w:rsidRPr="00802EEC" w:rsidRDefault="0091526E" w:rsidP="0091526E">
      <w:pPr>
        <w:jc w:val="center"/>
        <w:rPr>
          <w:rtl/>
        </w:rPr>
      </w:pPr>
    </w:p>
    <w:sdt>
      <w:sdtPr>
        <w:rPr>
          <w:rtl/>
        </w:rPr>
        <w:tag w:val="_field_Chapter8_Title"/>
        <w:id w:val="1844353790"/>
        <w:placeholder>
          <w:docPart w:val="A7CCC8E67FBA495FA1CA6C35909E0F53"/>
        </w:placeholder>
      </w:sdtPr>
      <w:sdtEndPr>
        <w:rPr>
          <w:rFonts w:cs="B Nazanin" w:hint="cs"/>
          <w:sz w:val="28"/>
          <w:lang w:bidi="fa-IR"/>
        </w:rPr>
      </w:sdtEndPr>
      <w:sdtContent>
        <w:p w14:paraId="624D98F7" w14:textId="4EABD87B" w:rsidR="0091526E" w:rsidRPr="00D71BF3" w:rsidRDefault="0091526E" w:rsidP="0091526E">
          <w:pPr>
            <w:pStyle w:val="Title"/>
            <w:rPr>
              <w:sz w:val="28"/>
              <w:rtl/>
              <w:lang w:bidi="fa-IR"/>
            </w:rPr>
          </w:pPr>
          <w:r w:rsidRPr="00802EEC">
            <w:rPr>
              <w:rtl/>
            </w:rPr>
            <w:t>فصل</w:t>
          </w:r>
          <w:r w:rsidR="00A94831">
            <w:rPr>
              <w:rtl/>
            </w:rPr>
            <w:t xml:space="preserve"> </w:t>
          </w:r>
          <w:r>
            <w:rPr>
              <w:rFonts w:hint="cs"/>
              <w:kern w:val="0"/>
              <w:rtl/>
              <w14:ligatures w14:val="none"/>
            </w:rPr>
            <w:t>هشتم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rtl/>
            </w:rPr>
            <w:t>عنوان</w:t>
          </w:r>
          <w:r w:rsidR="00A94831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را</w:t>
          </w:r>
          <w:r w:rsidR="00A94831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وارد</w:t>
          </w:r>
          <w:r w:rsidR="00A94831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کنید</w:t>
          </w:r>
        </w:p>
      </w:sdtContent>
    </w:sdt>
    <w:p w14:paraId="55F217F7" w14:textId="77777777" w:rsidR="0091526E" w:rsidRDefault="0091526E" w:rsidP="0091526E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8_Title"/>
        <w:id w:val="983811841"/>
        <w:placeholder>
          <w:docPart w:val="6F685D909FC24ACA84C72BD0144AEF12"/>
        </w:placeholder>
      </w:sdtPr>
      <w:sdtContent>
        <w:p w14:paraId="438E4F93" w14:textId="41B5A084" w:rsidR="0091526E" w:rsidRPr="00002890" w:rsidRDefault="0091526E" w:rsidP="0091526E">
          <w:pPr>
            <w:pStyle w:val="Heading1"/>
            <w:rPr>
              <w:color w:val="FFFFFF" w:themeColor="background1"/>
              <w:rtl/>
            </w:rPr>
          </w:pPr>
          <w:r w:rsidRPr="00002890">
            <w:rPr>
              <w:rFonts w:hint="cs"/>
              <w:color w:val="FFFFFF" w:themeColor="background1"/>
              <w:rtl/>
            </w:rPr>
            <w:t>فصل</w:t>
          </w:r>
          <w:r w:rsidR="00A94831">
            <w:rPr>
              <w:rFonts w:hint="cs"/>
              <w:color w:val="FFFFFF" w:themeColor="background1"/>
              <w:rtl/>
            </w:rPr>
            <w:t xml:space="preserve"> </w:t>
          </w:r>
          <w:r w:rsidRPr="00002890">
            <w:rPr>
              <w:rFonts w:hint="cs"/>
              <w:color w:val="FFFFFF" w:themeColor="background1"/>
              <w:rtl/>
            </w:rPr>
            <w:t>هشتم:</w:t>
          </w:r>
          <w:r w:rsidR="00A94831">
            <w:rPr>
              <w:rFonts w:hint="cs"/>
              <w:color w:val="FFFFFF" w:themeColor="background1"/>
              <w:rtl/>
            </w:rPr>
            <w:t xml:space="preserve"> </w:t>
          </w:r>
          <w:r w:rsidRPr="00002890">
            <w:rPr>
              <w:rFonts w:hint="cs"/>
              <w:color w:val="FFFFFF" w:themeColor="background1"/>
              <w:sz w:val="28"/>
              <w:rtl/>
            </w:rPr>
            <w:t>عنوان</w:t>
          </w:r>
          <w:r w:rsidR="00A94831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002890">
            <w:rPr>
              <w:rFonts w:hint="cs"/>
              <w:color w:val="FFFFFF" w:themeColor="background1"/>
              <w:sz w:val="28"/>
              <w:rtl/>
            </w:rPr>
            <w:t>را</w:t>
          </w:r>
          <w:r w:rsidR="00A94831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002890">
            <w:rPr>
              <w:rFonts w:hint="cs"/>
              <w:color w:val="FFFFFF" w:themeColor="background1"/>
              <w:sz w:val="28"/>
              <w:rtl/>
            </w:rPr>
            <w:t>وارد</w:t>
          </w:r>
          <w:r w:rsidR="00A94831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002890">
            <w:rPr>
              <w:rFonts w:hint="cs"/>
              <w:color w:val="FFFFFF" w:themeColor="background1"/>
              <w:sz w:val="28"/>
              <w:rtl/>
            </w:rPr>
            <w:t>کنید</w:t>
          </w:r>
        </w:p>
      </w:sdtContent>
    </w:sdt>
    <w:p w14:paraId="458F8302" w14:textId="77777777" w:rsidR="0091526E" w:rsidRPr="00802EEC" w:rsidRDefault="0091526E" w:rsidP="0091526E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6B53F4EE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مقدمه،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بیان</w:t>
      </w:r>
      <w:r w:rsidR="00A94831">
        <w:rPr>
          <w:rFonts w:hint="cs"/>
          <w:rtl/>
        </w:rPr>
        <w:t xml:space="preserve"> </w:t>
      </w:r>
      <w:r w:rsidR="00616A41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ضرورت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انجام</w:t>
      </w:r>
      <w:r w:rsidR="00A94831">
        <w:rPr>
          <w:rFonts w:hint="cs"/>
          <w:rtl/>
        </w:rPr>
        <w:t xml:space="preserve"> </w:t>
      </w:r>
      <w:r w:rsidR="00616A41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شرح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مختصری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موضوع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تحقيق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اهميت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آن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اشاره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به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محتوای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="00D2552C">
        <w:rPr>
          <w:rFonts w:hint="cs"/>
          <w:rtl/>
        </w:rPr>
        <w:t>‌</w:t>
      </w:r>
      <w:r w:rsidRPr="00802EEC">
        <w:rPr>
          <w:rFonts w:hint="cs"/>
          <w:rtl/>
        </w:rPr>
        <w:t>های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بعدی</w:t>
      </w:r>
      <w:r w:rsidR="00A94831">
        <w:rPr>
          <w:rFonts w:hint="cs"/>
          <w:rtl/>
        </w:rPr>
        <w:t xml:space="preserve"> </w:t>
      </w:r>
      <w:r w:rsidRPr="00802EEC">
        <w:rPr>
          <w:rFonts w:hint="cs"/>
          <w:rtl/>
        </w:rPr>
        <w:t>است.</w:t>
      </w:r>
    </w:p>
    <w:p w14:paraId="63C0ADEA" w14:textId="77777777" w:rsidR="00127BB8" w:rsidRPr="00534A34" w:rsidRDefault="00127BB8" w:rsidP="00534A34">
      <w:pPr>
        <w:pStyle w:val="BodyText"/>
      </w:pPr>
    </w:p>
    <w:sectPr w:rsidR="00127BB8" w:rsidRPr="00534A34" w:rsidSect="005777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249F" w14:textId="77777777" w:rsidR="00B322EC" w:rsidRPr="00802EEC" w:rsidRDefault="00B322EC" w:rsidP="000D0454">
      <w:pPr>
        <w:spacing w:before="0" w:after="0"/>
      </w:pPr>
      <w:r w:rsidRPr="00802EEC">
        <w:separator/>
      </w:r>
    </w:p>
  </w:endnote>
  <w:endnote w:type="continuationSeparator" w:id="0">
    <w:p w14:paraId="07D51750" w14:textId="77777777" w:rsidR="00B322EC" w:rsidRPr="00802EEC" w:rsidRDefault="00B322EC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242F10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CBA2C" w14:textId="77777777" w:rsidR="00B322EC" w:rsidRPr="00802EEC" w:rsidRDefault="00B322EC" w:rsidP="000D0454">
      <w:pPr>
        <w:spacing w:before="0" w:after="0"/>
      </w:pPr>
      <w:r w:rsidRPr="00802EEC">
        <w:separator/>
      </w:r>
    </w:p>
  </w:footnote>
  <w:footnote w:type="continuationSeparator" w:id="0">
    <w:p w14:paraId="12FF09F8" w14:textId="77777777" w:rsidR="00B322EC" w:rsidRPr="00802EEC" w:rsidRDefault="00B322EC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038AFF28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A94831">
      <w:rPr>
        <w:noProof/>
        <w:rtl/>
      </w:rPr>
      <w:t>فصل هشتم: عنوان را وارد کن</w:t>
    </w:r>
    <w:r w:rsidR="00A94831">
      <w:rPr>
        <w:rFonts w:hint="cs"/>
        <w:noProof/>
        <w:rtl/>
      </w:rPr>
      <w:t>ی</w:t>
    </w:r>
    <w:r w:rsidR="00A94831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E3919"/>
    <w:rsid w:val="00002890"/>
    <w:rsid w:val="000366E8"/>
    <w:rsid w:val="00055241"/>
    <w:rsid w:val="0006295B"/>
    <w:rsid w:val="00066590"/>
    <w:rsid w:val="00083084"/>
    <w:rsid w:val="000913CF"/>
    <w:rsid w:val="000A77EC"/>
    <w:rsid w:val="000B3158"/>
    <w:rsid w:val="000D0454"/>
    <w:rsid w:val="000D0D28"/>
    <w:rsid w:val="000D5AED"/>
    <w:rsid w:val="000F4319"/>
    <w:rsid w:val="000F4C5D"/>
    <w:rsid w:val="00102153"/>
    <w:rsid w:val="00110259"/>
    <w:rsid w:val="00127BB8"/>
    <w:rsid w:val="00127E80"/>
    <w:rsid w:val="001350A5"/>
    <w:rsid w:val="001444D3"/>
    <w:rsid w:val="001512E6"/>
    <w:rsid w:val="00173762"/>
    <w:rsid w:val="00185A42"/>
    <w:rsid w:val="00186440"/>
    <w:rsid w:val="00187C0C"/>
    <w:rsid w:val="00191E17"/>
    <w:rsid w:val="00194B79"/>
    <w:rsid w:val="001A1EC4"/>
    <w:rsid w:val="001A204E"/>
    <w:rsid w:val="001B7DEF"/>
    <w:rsid w:val="001F1496"/>
    <w:rsid w:val="00205FDD"/>
    <w:rsid w:val="002166D7"/>
    <w:rsid w:val="00242F10"/>
    <w:rsid w:val="002516AE"/>
    <w:rsid w:val="00281377"/>
    <w:rsid w:val="00290FAB"/>
    <w:rsid w:val="00293B6F"/>
    <w:rsid w:val="002B154F"/>
    <w:rsid w:val="002D1F9F"/>
    <w:rsid w:val="002D4F4E"/>
    <w:rsid w:val="002E3919"/>
    <w:rsid w:val="002F2C64"/>
    <w:rsid w:val="003248B6"/>
    <w:rsid w:val="00333771"/>
    <w:rsid w:val="00352D06"/>
    <w:rsid w:val="00374243"/>
    <w:rsid w:val="00377411"/>
    <w:rsid w:val="00377A44"/>
    <w:rsid w:val="00397ABF"/>
    <w:rsid w:val="003A4BA5"/>
    <w:rsid w:val="003A6448"/>
    <w:rsid w:val="003C3CAA"/>
    <w:rsid w:val="003E638E"/>
    <w:rsid w:val="004350A4"/>
    <w:rsid w:val="00436B94"/>
    <w:rsid w:val="0044177B"/>
    <w:rsid w:val="00447ABA"/>
    <w:rsid w:val="00455E43"/>
    <w:rsid w:val="00462A21"/>
    <w:rsid w:val="00483681"/>
    <w:rsid w:val="00487529"/>
    <w:rsid w:val="004916A6"/>
    <w:rsid w:val="00495B52"/>
    <w:rsid w:val="004B7841"/>
    <w:rsid w:val="004C1577"/>
    <w:rsid w:val="004C1E32"/>
    <w:rsid w:val="004D5E84"/>
    <w:rsid w:val="004E0769"/>
    <w:rsid w:val="004E5F9E"/>
    <w:rsid w:val="00534A34"/>
    <w:rsid w:val="00562213"/>
    <w:rsid w:val="0057774D"/>
    <w:rsid w:val="00583E57"/>
    <w:rsid w:val="00597E3C"/>
    <w:rsid w:val="005A0178"/>
    <w:rsid w:val="005A4640"/>
    <w:rsid w:val="005B5F70"/>
    <w:rsid w:val="00616A41"/>
    <w:rsid w:val="00636DAB"/>
    <w:rsid w:val="00643D18"/>
    <w:rsid w:val="00653982"/>
    <w:rsid w:val="0066022D"/>
    <w:rsid w:val="006639BA"/>
    <w:rsid w:val="006814EB"/>
    <w:rsid w:val="00691CAA"/>
    <w:rsid w:val="00693014"/>
    <w:rsid w:val="006A2718"/>
    <w:rsid w:val="006B6DE6"/>
    <w:rsid w:val="006C7932"/>
    <w:rsid w:val="006C79CE"/>
    <w:rsid w:val="006E4B4C"/>
    <w:rsid w:val="00703D47"/>
    <w:rsid w:val="007052EB"/>
    <w:rsid w:val="007130C8"/>
    <w:rsid w:val="007254B4"/>
    <w:rsid w:val="007321BF"/>
    <w:rsid w:val="00733D52"/>
    <w:rsid w:val="007555E3"/>
    <w:rsid w:val="00783EDF"/>
    <w:rsid w:val="00795F16"/>
    <w:rsid w:val="007A2596"/>
    <w:rsid w:val="007B65B4"/>
    <w:rsid w:val="007B7BE2"/>
    <w:rsid w:val="007C0094"/>
    <w:rsid w:val="007E4D44"/>
    <w:rsid w:val="00802EEC"/>
    <w:rsid w:val="00821A6F"/>
    <w:rsid w:val="00834297"/>
    <w:rsid w:val="008463C5"/>
    <w:rsid w:val="00853C63"/>
    <w:rsid w:val="00856DD9"/>
    <w:rsid w:val="00864129"/>
    <w:rsid w:val="0088321D"/>
    <w:rsid w:val="00897696"/>
    <w:rsid w:val="008A08C0"/>
    <w:rsid w:val="008B366A"/>
    <w:rsid w:val="008B6B30"/>
    <w:rsid w:val="008B6C9E"/>
    <w:rsid w:val="008C1F3C"/>
    <w:rsid w:val="008E1592"/>
    <w:rsid w:val="008E3FAF"/>
    <w:rsid w:val="0091526E"/>
    <w:rsid w:val="00927D6D"/>
    <w:rsid w:val="0093287B"/>
    <w:rsid w:val="00932885"/>
    <w:rsid w:val="009344D8"/>
    <w:rsid w:val="009769A6"/>
    <w:rsid w:val="00985598"/>
    <w:rsid w:val="009860D5"/>
    <w:rsid w:val="00996E46"/>
    <w:rsid w:val="009A1D1F"/>
    <w:rsid w:val="009E5B8E"/>
    <w:rsid w:val="009F72FD"/>
    <w:rsid w:val="00A07EBF"/>
    <w:rsid w:val="00A12426"/>
    <w:rsid w:val="00A21C38"/>
    <w:rsid w:val="00A2728B"/>
    <w:rsid w:val="00A4391C"/>
    <w:rsid w:val="00A46819"/>
    <w:rsid w:val="00A60151"/>
    <w:rsid w:val="00A67019"/>
    <w:rsid w:val="00A75CC6"/>
    <w:rsid w:val="00A832DA"/>
    <w:rsid w:val="00A94831"/>
    <w:rsid w:val="00A97F30"/>
    <w:rsid w:val="00AA2C6F"/>
    <w:rsid w:val="00AB2FE3"/>
    <w:rsid w:val="00AC52B6"/>
    <w:rsid w:val="00AD26C3"/>
    <w:rsid w:val="00AF5DC3"/>
    <w:rsid w:val="00B06A4A"/>
    <w:rsid w:val="00B322EC"/>
    <w:rsid w:val="00B32641"/>
    <w:rsid w:val="00B3579F"/>
    <w:rsid w:val="00B47E7E"/>
    <w:rsid w:val="00BC32A0"/>
    <w:rsid w:val="00C02433"/>
    <w:rsid w:val="00C20E0E"/>
    <w:rsid w:val="00C2565F"/>
    <w:rsid w:val="00C34152"/>
    <w:rsid w:val="00C407AD"/>
    <w:rsid w:val="00C504BE"/>
    <w:rsid w:val="00C52FBF"/>
    <w:rsid w:val="00C70A0D"/>
    <w:rsid w:val="00C74DBB"/>
    <w:rsid w:val="00C7738B"/>
    <w:rsid w:val="00CB4BD3"/>
    <w:rsid w:val="00CD2147"/>
    <w:rsid w:val="00CF015B"/>
    <w:rsid w:val="00CF0C31"/>
    <w:rsid w:val="00CF2039"/>
    <w:rsid w:val="00CF31C3"/>
    <w:rsid w:val="00CF4D46"/>
    <w:rsid w:val="00D05A3C"/>
    <w:rsid w:val="00D2305B"/>
    <w:rsid w:val="00D25110"/>
    <w:rsid w:val="00D2552C"/>
    <w:rsid w:val="00D26D23"/>
    <w:rsid w:val="00D371CB"/>
    <w:rsid w:val="00D42146"/>
    <w:rsid w:val="00D83CEC"/>
    <w:rsid w:val="00D938B1"/>
    <w:rsid w:val="00D9456C"/>
    <w:rsid w:val="00DB3AA4"/>
    <w:rsid w:val="00DD2845"/>
    <w:rsid w:val="00DE43F1"/>
    <w:rsid w:val="00E073E4"/>
    <w:rsid w:val="00E24FC8"/>
    <w:rsid w:val="00E32BCC"/>
    <w:rsid w:val="00E523EA"/>
    <w:rsid w:val="00E52EF0"/>
    <w:rsid w:val="00EA619A"/>
    <w:rsid w:val="00EE5BC9"/>
    <w:rsid w:val="00F137E7"/>
    <w:rsid w:val="00F41253"/>
    <w:rsid w:val="00F50009"/>
    <w:rsid w:val="00F54BC7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831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A94831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A94831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A94831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A94831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A94831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A94831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A94831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A94831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A94831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A9483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94831"/>
  </w:style>
  <w:style w:type="paragraph" w:styleId="Title">
    <w:name w:val="Title"/>
    <w:basedOn w:val="Normal"/>
    <w:next w:val="Normal"/>
    <w:link w:val="TitleChar"/>
    <w:uiPriority w:val="2"/>
    <w:qFormat/>
    <w:rsid w:val="00A94831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A94831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A94831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A94831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A94831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A94831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A94831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A94831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A94831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A94831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A94831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A94831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A94831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A94831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A94831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A94831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A94831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A94831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A94831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A94831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A94831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A94831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A94831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A94831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A9483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A94831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A94831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A94831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A94831"/>
    <w:rPr>
      <w:i/>
      <w:iCs/>
    </w:rPr>
  </w:style>
  <w:style w:type="character" w:styleId="Strong">
    <w:name w:val="Strong"/>
    <w:basedOn w:val="DefaultParagraphFont"/>
    <w:uiPriority w:val="4"/>
    <w:qFormat/>
    <w:rsid w:val="00A94831"/>
    <w:rPr>
      <w:b/>
      <w:bCs/>
    </w:rPr>
  </w:style>
  <w:style w:type="paragraph" w:styleId="ListParagraph">
    <w:name w:val="List Paragraph"/>
    <w:basedOn w:val="Normal"/>
    <w:uiPriority w:val="6"/>
    <w:qFormat/>
    <w:rsid w:val="00A94831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A94831"/>
  </w:style>
  <w:style w:type="paragraph" w:styleId="EndnoteText">
    <w:name w:val="endnote text"/>
    <w:basedOn w:val="Normal"/>
    <w:link w:val="EndnoteTextChar"/>
    <w:uiPriority w:val="10"/>
    <w:rsid w:val="00A94831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A94831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A94831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A94831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A94831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A2C6F"/>
    <w:rPr>
      <w:color w:val="666666"/>
    </w:rPr>
  </w:style>
  <w:style w:type="paragraph" w:styleId="Bibliography">
    <w:name w:val="Bibliography"/>
    <w:basedOn w:val="Normal"/>
    <w:next w:val="Normal"/>
    <w:uiPriority w:val="13"/>
    <w:rsid w:val="00A948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CCC8E67FBA495FA1CA6C35909E0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2DEBC-01CB-4818-8A3B-3CC853F04CAF}"/>
      </w:docPartPr>
      <w:docPartBody>
        <w:p w:rsidR="005F7CB7" w:rsidRDefault="005F7CB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F685D909FC24ACA84C72BD0144AE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EFD37-A702-4680-8DB5-47622E674E18}"/>
      </w:docPartPr>
      <w:docPartBody>
        <w:p w:rsidR="005F7CB7" w:rsidRDefault="005F7CB7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2A"/>
    <w:rsid w:val="000052C6"/>
    <w:rsid w:val="00012FDC"/>
    <w:rsid w:val="001444D3"/>
    <w:rsid w:val="00173762"/>
    <w:rsid w:val="001F1496"/>
    <w:rsid w:val="00202F66"/>
    <w:rsid w:val="00225D3B"/>
    <w:rsid w:val="00293B6F"/>
    <w:rsid w:val="002D37DD"/>
    <w:rsid w:val="002F4F2A"/>
    <w:rsid w:val="003153D2"/>
    <w:rsid w:val="00345824"/>
    <w:rsid w:val="00377A44"/>
    <w:rsid w:val="00383DFB"/>
    <w:rsid w:val="004105F7"/>
    <w:rsid w:val="0044177B"/>
    <w:rsid w:val="00487529"/>
    <w:rsid w:val="00495B52"/>
    <w:rsid w:val="004C1577"/>
    <w:rsid w:val="00553F91"/>
    <w:rsid w:val="00591998"/>
    <w:rsid w:val="005E1FF8"/>
    <w:rsid w:val="005F7CB7"/>
    <w:rsid w:val="00643D18"/>
    <w:rsid w:val="00703D47"/>
    <w:rsid w:val="007B7BE2"/>
    <w:rsid w:val="00851A65"/>
    <w:rsid w:val="00856DD9"/>
    <w:rsid w:val="008E1592"/>
    <w:rsid w:val="00A67DCE"/>
    <w:rsid w:val="00C7738B"/>
    <w:rsid w:val="00F137E7"/>
    <w:rsid w:val="00F50009"/>
    <w:rsid w:val="00F54BC7"/>
    <w:rsid w:val="00F62460"/>
    <w:rsid w:val="00F709F9"/>
    <w:rsid w:val="00F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7CB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15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42</cp:revision>
  <dcterms:created xsi:type="dcterms:W3CDTF">2024-07-23T18:38:00Z</dcterms:created>
  <dcterms:modified xsi:type="dcterms:W3CDTF">2025-01-25T04:58:00Z</dcterms:modified>
</cp:coreProperties>
</file>