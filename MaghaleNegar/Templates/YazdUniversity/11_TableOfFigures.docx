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D3486" w14:textId="42729DDD" w:rsidR="001B7DEF" w:rsidRDefault="00143F05" w:rsidP="00143F05">
      <w:pPr>
        <w:jc w:val="center"/>
        <w:rPr>
          <w:b/>
          <w:bCs/>
          <w:sz w:val="28"/>
          <w:szCs w:val="32"/>
          <w:rtl/>
        </w:rPr>
      </w:pPr>
      <w:r w:rsidRPr="00143F05">
        <w:rPr>
          <w:b/>
          <w:bCs/>
          <w:sz w:val="28"/>
          <w:szCs w:val="32"/>
          <w:rtl/>
        </w:rPr>
        <w:t>فهرست شکل</w:t>
      </w:r>
      <w:r w:rsidR="00CD2F22" w:rsidRPr="00CD2F22">
        <w:rPr>
          <w:b/>
          <w:bCs/>
          <w:kern w:val="0"/>
          <w:sz w:val="28"/>
          <w:szCs w:val="32"/>
          <w14:ligatures w14:val="none"/>
        </w:rPr>
        <w:t>‌</w:t>
      </w:r>
      <w:r w:rsidRPr="00143F05">
        <w:rPr>
          <w:b/>
          <w:bCs/>
          <w:sz w:val="28"/>
          <w:szCs w:val="32"/>
          <w:rtl/>
        </w:rPr>
        <w:t>ها/نمودارها</w:t>
      </w:r>
    </w:p>
    <w:p w14:paraId="070DA633" w14:textId="2F6C822B" w:rsidR="00280BDE" w:rsidRDefault="00280BDE" w:rsidP="00280BDE">
      <w:pPr>
        <w:rPr>
          <w:rtl/>
        </w:rPr>
      </w:pPr>
      <w:r w:rsidRPr="00280BDE">
        <w:rPr>
          <w:rtl/>
          <w:lang w:bidi="fa-IR"/>
        </w:rPr>
        <w:fldChar w:fldCharType="begin"/>
      </w:r>
      <w:r w:rsidRPr="00280BDE">
        <w:rPr>
          <w:rtl/>
          <w:lang w:bidi="fa-IR"/>
        </w:rPr>
        <w:instrText xml:space="preserve"> </w:instrText>
      </w:r>
      <w:r w:rsidRPr="00280BDE">
        <w:instrText>TOC</w:instrText>
      </w:r>
      <w:r w:rsidRPr="00280BDE">
        <w:rPr>
          <w:rtl/>
          <w:lang w:bidi="fa-IR"/>
        </w:rPr>
        <w:instrText xml:space="preserve"> \</w:instrText>
      </w:r>
      <w:r w:rsidRPr="00280BDE">
        <w:instrText>c</w:instrText>
      </w:r>
      <w:r w:rsidRPr="00280BDE">
        <w:rPr>
          <w:rtl/>
          <w:lang w:bidi="fa-IR"/>
        </w:rPr>
        <w:instrText xml:space="preserve"> "شکل" </w:instrText>
      </w:r>
      <w:r w:rsidRPr="00280BDE">
        <w:rPr>
          <w:rtl/>
          <w:lang w:bidi="fa-IR"/>
        </w:rPr>
        <w:fldChar w:fldCharType="separate"/>
      </w:r>
      <w:r w:rsidRPr="00280BDE">
        <w:rPr>
          <w:rtl/>
          <w:lang w:bidi="fa-IR"/>
        </w:rPr>
        <w:t>ه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چ</w:t>
      </w:r>
      <w:r w:rsidRPr="00280BDE">
        <w:rPr>
          <w:rtl/>
          <w:lang w:bidi="fa-IR"/>
        </w:rPr>
        <w:t xml:space="preserve"> آ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تم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از شکل</w:t>
      </w:r>
      <w:r>
        <w:rPr>
          <w:rFonts w:hint="cs"/>
          <w:rtl/>
          <w:lang w:bidi="fa-IR"/>
        </w:rPr>
        <w:t xml:space="preserve"> و نمودار</w:t>
      </w:r>
      <w:r w:rsidRPr="00280BDE">
        <w:rPr>
          <w:rtl/>
          <w:lang w:bidi="fa-IR"/>
        </w:rPr>
        <w:t xml:space="preserve"> وجود ندارد، برا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نما</w:t>
      </w:r>
      <w:r w:rsidRPr="00280BDE">
        <w:rPr>
          <w:rFonts w:hint="cs"/>
          <w:rtl/>
          <w:lang w:bidi="fa-IR"/>
        </w:rPr>
        <w:t>ی</w:t>
      </w:r>
      <w:r w:rsidRPr="00280BDE">
        <w:rPr>
          <w:rFonts w:hint="eastAsia"/>
          <w:rtl/>
          <w:lang w:bidi="fa-IR"/>
        </w:rPr>
        <w:t>ش</w:t>
      </w:r>
      <w:r w:rsidRPr="00280BDE">
        <w:rPr>
          <w:rtl/>
          <w:lang w:bidi="fa-IR"/>
        </w:rPr>
        <w:t xml:space="preserve"> فهرست، عنوان</w:t>
      </w:r>
      <w:r w:rsidRPr="00280BDE">
        <w:rPr>
          <w:rFonts w:hint="cs"/>
          <w:rtl/>
          <w:lang w:bidi="fa-IR"/>
        </w:rPr>
        <w:t>ی</w:t>
      </w:r>
      <w:r w:rsidRPr="00280BDE">
        <w:rPr>
          <w:rtl/>
          <w:lang w:bidi="fa-IR"/>
        </w:rPr>
        <w:t xml:space="preserve"> را اضافه نما</w:t>
      </w:r>
      <w:r w:rsidRPr="00280BDE">
        <w:rPr>
          <w:rFonts w:hint="cs"/>
          <w:rtl/>
          <w:lang w:bidi="fa-IR"/>
        </w:rPr>
        <w:t>یی</w:t>
      </w:r>
      <w:r w:rsidRPr="00280BDE">
        <w:rPr>
          <w:rFonts w:hint="eastAsia"/>
          <w:rtl/>
          <w:lang w:bidi="fa-IR"/>
        </w:rPr>
        <w:t>د</w:t>
      </w:r>
      <w:r w:rsidRPr="00280BDE">
        <w:rPr>
          <w:b/>
          <w:bCs/>
        </w:rPr>
        <w:t>.</w:t>
      </w:r>
      <w:r w:rsidRPr="00280BDE">
        <w:rPr>
          <w:rtl/>
        </w:rPr>
        <w:fldChar w:fldCharType="end"/>
      </w:r>
    </w:p>
    <w:p w14:paraId="106764A6" w14:textId="77777777" w:rsidR="00A954AD" w:rsidRPr="00280BDE" w:rsidRDefault="00A954AD" w:rsidP="00BE23BB">
      <w:pPr>
        <w:rPr>
          <w:rtl/>
        </w:rPr>
      </w:pPr>
    </w:p>
    <w:sectPr w:rsidR="00A954AD" w:rsidRPr="00280BDE" w:rsidSect="00310B80">
      <w:headerReference w:type="default" r:id="rId7"/>
      <w:footerReference w:type="default" r:id="rId8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B4AC5" w14:textId="77777777" w:rsidR="0039589D" w:rsidRDefault="0039589D" w:rsidP="00AD3DA5">
      <w:pPr>
        <w:spacing w:before="0" w:after="0"/>
      </w:pPr>
      <w:r>
        <w:separator/>
      </w:r>
    </w:p>
  </w:endnote>
  <w:endnote w:type="continuationSeparator" w:id="0">
    <w:p w14:paraId="719667E3" w14:textId="77777777" w:rsidR="0039589D" w:rsidRDefault="0039589D" w:rsidP="00AD3D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139333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53FC6" w14:textId="1162B3FA" w:rsidR="00AD3DA5" w:rsidRDefault="00AD3DA5" w:rsidP="00AD3D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0DDD4" w14:textId="77777777" w:rsidR="0039589D" w:rsidRDefault="0039589D" w:rsidP="00AD3DA5">
      <w:pPr>
        <w:spacing w:before="0" w:after="0"/>
      </w:pPr>
      <w:r>
        <w:separator/>
      </w:r>
    </w:p>
  </w:footnote>
  <w:footnote w:type="continuationSeparator" w:id="0">
    <w:p w14:paraId="687A1B46" w14:textId="77777777" w:rsidR="0039589D" w:rsidRDefault="0039589D" w:rsidP="00AD3D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F7FF5" w14:textId="6ABE7CCE" w:rsidR="00AD3DA5" w:rsidRDefault="00AD3DA5" w:rsidP="00AD3DA5">
    <w:pPr>
      <w:pStyle w:val="Header"/>
    </w:pPr>
    <w:r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F"/>
    <w:rsid w:val="000366E8"/>
    <w:rsid w:val="00066590"/>
    <w:rsid w:val="000D5AED"/>
    <w:rsid w:val="00102153"/>
    <w:rsid w:val="00110259"/>
    <w:rsid w:val="00143F05"/>
    <w:rsid w:val="00185A42"/>
    <w:rsid w:val="00186440"/>
    <w:rsid w:val="00187C0C"/>
    <w:rsid w:val="00194B79"/>
    <w:rsid w:val="001B7DEF"/>
    <w:rsid w:val="00205FDD"/>
    <w:rsid w:val="002516AE"/>
    <w:rsid w:val="00252399"/>
    <w:rsid w:val="002618F0"/>
    <w:rsid w:val="00280BDE"/>
    <w:rsid w:val="00281377"/>
    <w:rsid w:val="002B154F"/>
    <w:rsid w:val="002D45A4"/>
    <w:rsid w:val="00310B80"/>
    <w:rsid w:val="003248B6"/>
    <w:rsid w:val="00352D06"/>
    <w:rsid w:val="00377411"/>
    <w:rsid w:val="00390735"/>
    <w:rsid w:val="0039589D"/>
    <w:rsid w:val="003A6448"/>
    <w:rsid w:val="004001F0"/>
    <w:rsid w:val="00404F45"/>
    <w:rsid w:val="00436B94"/>
    <w:rsid w:val="00462A21"/>
    <w:rsid w:val="00483681"/>
    <w:rsid w:val="004916A6"/>
    <w:rsid w:val="004C1E32"/>
    <w:rsid w:val="004D5E84"/>
    <w:rsid w:val="004E5F9E"/>
    <w:rsid w:val="00520556"/>
    <w:rsid w:val="00597E3C"/>
    <w:rsid w:val="005A4640"/>
    <w:rsid w:val="005B5F70"/>
    <w:rsid w:val="006065D7"/>
    <w:rsid w:val="00636DAB"/>
    <w:rsid w:val="00653982"/>
    <w:rsid w:val="006814EB"/>
    <w:rsid w:val="00691CAA"/>
    <w:rsid w:val="00693014"/>
    <w:rsid w:val="006A2718"/>
    <w:rsid w:val="006B6DE6"/>
    <w:rsid w:val="006C7932"/>
    <w:rsid w:val="006E19CC"/>
    <w:rsid w:val="006E4B4C"/>
    <w:rsid w:val="007052EB"/>
    <w:rsid w:val="007254B4"/>
    <w:rsid w:val="00783EDF"/>
    <w:rsid w:val="00795F16"/>
    <w:rsid w:val="007A1735"/>
    <w:rsid w:val="007A2596"/>
    <w:rsid w:val="007B314E"/>
    <w:rsid w:val="007B65B4"/>
    <w:rsid w:val="007E4D44"/>
    <w:rsid w:val="0081436F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832DA"/>
    <w:rsid w:val="00A954AD"/>
    <w:rsid w:val="00A97F30"/>
    <w:rsid w:val="00AC52B6"/>
    <w:rsid w:val="00AD3DA5"/>
    <w:rsid w:val="00AF5DC3"/>
    <w:rsid w:val="00B013B0"/>
    <w:rsid w:val="00B06A4A"/>
    <w:rsid w:val="00B47E7E"/>
    <w:rsid w:val="00BE23BB"/>
    <w:rsid w:val="00C2565F"/>
    <w:rsid w:val="00C407AD"/>
    <w:rsid w:val="00C70A0D"/>
    <w:rsid w:val="00CD2147"/>
    <w:rsid w:val="00CD2F22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81523"/>
    <w:rsid w:val="00F32041"/>
    <w:rsid w:val="00F73C87"/>
    <w:rsid w:val="00F808FD"/>
    <w:rsid w:val="00F86744"/>
    <w:rsid w:val="00FA3604"/>
    <w:rsid w:val="00FB3111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52F3"/>
  <w15:chartTrackingRefBased/>
  <w15:docId w15:val="{D0666D8F-7BF7-4C77-9E80-83CBE265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22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CD2F2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CD2F22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CD2F22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CD2F22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CD2F22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CD2F22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CD2F22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CD2F22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CD2F22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CD2F2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D2F22"/>
  </w:style>
  <w:style w:type="paragraph" w:styleId="Title">
    <w:name w:val="Title"/>
    <w:basedOn w:val="Normal"/>
    <w:next w:val="Normal"/>
    <w:link w:val="TitleChar"/>
    <w:uiPriority w:val="2"/>
    <w:qFormat/>
    <w:rsid w:val="00CD2F22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CD2F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CD2F22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CD2F22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CD2F22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CD2F22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CD2F22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CD2F22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CD2F22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CD2F22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CD2F22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CD2F22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CD2F22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CD2F2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CD2F22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CD2F22"/>
  </w:style>
  <w:style w:type="paragraph" w:styleId="Caption">
    <w:name w:val="caption"/>
    <w:basedOn w:val="Normal"/>
    <w:next w:val="BodyText"/>
    <w:uiPriority w:val="11"/>
    <w:rsid w:val="00CD2F22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CD2F2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CD2F2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CD2F22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CD2F2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CD2F22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CD2F2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CD2F22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CD2F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CD2F22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CD2F2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CD2F22"/>
    <w:rPr>
      <w:i/>
      <w:iCs/>
    </w:rPr>
  </w:style>
  <w:style w:type="character" w:styleId="Emphasis">
    <w:name w:val="Emphasis"/>
    <w:basedOn w:val="DefaultParagraphFont"/>
    <w:uiPriority w:val="4"/>
    <w:qFormat/>
    <w:rsid w:val="00CD2F22"/>
    <w:rPr>
      <w:i/>
      <w:iCs/>
    </w:rPr>
  </w:style>
  <w:style w:type="character" w:styleId="Strong">
    <w:name w:val="Strong"/>
    <w:basedOn w:val="DefaultParagraphFont"/>
    <w:uiPriority w:val="4"/>
    <w:qFormat/>
    <w:rsid w:val="00CD2F22"/>
    <w:rPr>
      <w:b/>
      <w:bCs/>
    </w:rPr>
  </w:style>
  <w:style w:type="paragraph" w:styleId="ListParagraph">
    <w:name w:val="List Paragraph"/>
    <w:basedOn w:val="Normal"/>
    <w:uiPriority w:val="6"/>
    <w:qFormat/>
    <w:rsid w:val="00CD2F2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CD2F22"/>
  </w:style>
  <w:style w:type="paragraph" w:styleId="EndnoteText">
    <w:name w:val="endnote text"/>
    <w:basedOn w:val="Normal"/>
    <w:link w:val="EndnoteTextChar"/>
    <w:uiPriority w:val="10"/>
    <w:rsid w:val="00CD2F2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CD2F22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CD2F2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CD2F22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CD2F2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12</cp:revision>
  <dcterms:created xsi:type="dcterms:W3CDTF">2024-07-23T18:21:00Z</dcterms:created>
  <dcterms:modified xsi:type="dcterms:W3CDTF">2024-08-18T13:36:00Z</dcterms:modified>
</cp:coreProperties>
</file>