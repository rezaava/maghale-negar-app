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8459F" w14:textId="77777777" w:rsidR="001B7DEF" w:rsidRDefault="001B7DEF" w:rsidP="00A576EF">
      <w:pPr>
        <w:jc w:val="center"/>
        <w:rPr>
          <w:rtl/>
          <w:lang w:bidi="fa-IR"/>
        </w:rPr>
      </w:pPr>
    </w:p>
    <w:p w14:paraId="4CD2B088" w14:textId="77777777" w:rsidR="006D6E32" w:rsidRDefault="006D6E32" w:rsidP="00A576EF">
      <w:pPr>
        <w:jc w:val="center"/>
        <w:rPr>
          <w:rtl/>
          <w:lang w:bidi="fa-IR"/>
        </w:rPr>
      </w:pPr>
    </w:p>
    <w:p w14:paraId="2517C6F6" w14:textId="47AD7F00" w:rsidR="00D727CB" w:rsidRDefault="00725F95" w:rsidP="00D727CB">
      <w:pPr>
        <w:pStyle w:val="Heading1"/>
        <w:rPr>
          <w:rtl/>
          <w:lang w:bidi="fa-IR"/>
        </w:rPr>
      </w:pPr>
      <w:r>
        <w:rPr>
          <w:rFonts w:hint="cs"/>
          <w:rtl/>
          <w:lang w:bidi="fa-IR"/>
        </w:rPr>
        <w:t>پی‌نوشت</w:t>
      </w:r>
    </w:p>
    <w:p w14:paraId="31A2299E" w14:textId="0406A9C0" w:rsidR="00D727CB" w:rsidRDefault="00D727CB" w:rsidP="00974A57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سطر شروع برای اضافه نمودن </w:t>
      </w:r>
      <w:r w:rsidR="00725F95">
        <w:rPr>
          <w:rFonts w:hint="cs"/>
          <w:rtl/>
          <w:lang w:bidi="fa-IR"/>
        </w:rPr>
        <w:t>پ</w:t>
      </w:r>
      <w:r w:rsidR="006D6E32">
        <w:rPr>
          <w:rFonts w:hint="cs"/>
          <w:rtl/>
          <w:lang w:bidi="fa-IR"/>
        </w:rPr>
        <w:t>ی‌نوشت‌ها</w:t>
      </w:r>
    </w:p>
    <w:p w14:paraId="2BFBADE1" w14:textId="77777777" w:rsidR="00D727CB" w:rsidRPr="00C407AD" w:rsidRDefault="00D727CB" w:rsidP="00D727CB">
      <w:pPr>
        <w:rPr>
          <w:lang w:bidi="fa-IR"/>
        </w:rPr>
      </w:pPr>
    </w:p>
    <w:sectPr w:rsidR="00D727CB" w:rsidRPr="00C407AD" w:rsidSect="007C26C1">
      <w:headerReference w:type="default" r:id="rId7"/>
      <w:footerReference w:type="default" r:id="rId8"/>
      <w:headerReference w:type="first" r:id="rId9"/>
      <w:footerReference w:type="first" r:id="rId10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E59066" w14:textId="77777777" w:rsidR="00CC26C2" w:rsidRDefault="00CC26C2" w:rsidP="00D727CB">
      <w:pPr>
        <w:spacing w:before="0" w:after="0"/>
      </w:pPr>
      <w:r>
        <w:separator/>
      </w:r>
    </w:p>
  </w:endnote>
  <w:endnote w:type="continuationSeparator" w:id="0">
    <w:p w14:paraId="2AB752C2" w14:textId="77777777" w:rsidR="00CC26C2" w:rsidRDefault="00CC26C2" w:rsidP="00D727C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72315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E7D479" w14:textId="2D4B4397" w:rsidR="00D727CB" w:rsidRDefault="00D727CB" w:rsidP="00D727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  <w:lang w:bidi="fa-IR"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F89DD5" w14:textId="594E64CB" w:rsidR="00D727CB" w:rsidRDefault="007D0154" w:rsidP="007D0154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798323" w14:textId="77777777" w:rsidR="00CC26C2" w:rsidRDefault="00CC26C2" w:rsidP="00D727CB">
      <w:pPr>
        <w:spacing w:before="0" w:after="0"/>
      </w:pPr>
      <w:r>
        <w:separator/>
      </w:r>
    </w:p>
  </w:footnote>
  <w:footnote w:type="continuationSeparator" w:id="0">
    <w:p w14:paraId="473BF099" w14:textId="77777777" w:rsidR="00CC26C2" w:rsidRDefault="00CC26C2" w:rsidP="00D727C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6480D0" w14:textId="6D6C0D6A" w:rsidR="00D727CB" w:rsidRPr="007D0154" w:rsidRDefault="007D0154" w:rsidP="007D0154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>
      <w:rPr>
        <w:noProof/>
        <w:rtl/>
      </w:rPr>
      <w:t>پ</w:t>
    </w:r>
    <w:r>
      <w:rPr>
        <w:rFonts w:hint="cs"/>
        <w:noProof/>
        <w:rtl/>
      </w:rPr>
      <w:t>ی‌</w:t>
    </w:r>
    <w:r>
      <w:rPr>
        <w:rFonts w:hint="eastAsia"/>
        <w:noProof/>
        <w:rtl/>
      </w:rPr>
      <w:t>نوشت</w:t>
    </w:r>
    <w:r w:rsidRPr="000D0454">
      <w:rPr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604B7" w14:textId="10BD2071" w:rsidR="00D727CB" w:rsidRDefault="007D0154" w:rsidP="007D0154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8B"/>
    <w:rsid w:val="000366E8"/>
    <w:rsid w:val="00066590"/>
    <w:rsid w:val="000D5AED"/>
    <w:rsid w:val="000E6EC6"/>
    <w:rsid w:val="00102153"/>
    <w:rsid w:val="00110259"/>
    <w:rsid w:val="00185A42"/>
    <w:rsid w:val="00186440"/>
    <w:rsid w:val="00187C0C"/>
    <w:rsid w:val="00194B79"/>
    <w:rsid w:val="001B36F8"/>
    <w:rsid w:val="001B7DEF"/>
    <w:rsid w:val="00205FDD"/>
    <w:rsid w:val="002516AE"/>
    <w:rsid w:val="00281377"/>
    <w:rsid w:val="00292CB1"/>
    <w:rsid w:val="002A051F"/>
    <w:rsid w:val="002B154F"/>
    <w:rsid w:val="003248B6"/>
    <w:rsid w:val="003469FF"/>
    <w:rsid w:val="00352D06"/>
    <w:rsid w:val="00377411"/>
    <w:rsid w:val="00390735"/>
    <w:rsid w:val="003A6448"/>
    <w:rsid w:val="00436B94"/>
    <w:rsid w:val="00462A21"/>
    <w:rsid w:val="00483681"/>
    <w:rsid w:val="004916A6"/>
    <w:rsid w:val="004A57EE"/>
    <w:rsid w:val="004C1E32"/>
    <w:rsid w:val="004D5E84"/>
    <w:rsid w:val="004E5F9E"/>
    <w:rsid w:val="0054235F"/>
    <w:rsid w:val="00597E3C"/>
    <w:rsid w:val="005A4640"/>
    <w:rsid w:val="005B5F70"/>
    <w:rsid w:val="00636DAB"/>
    <w:rsid w:val="00646DC5"/>
    <w:rsid w:val="00653982"/>
    <w:rsid w:val="00656E06"/>
    <w:rsid w:val="006814EB"/>
    <w:rsid w:val="00691CAA"/>
    <w:rsid w:val="00693014"/>
    <w:rsid w:val="006A2718"/>
    <w:rsid w:val="006B6DE6"/>
    <w:rsid w:val="006C7932"/>
    <w:rsid w:val="006D6E32"/>
    <w:rsid w:val="006E4B4C"/>
    <w:rsid w:val="007052EB"/>
    <w:rsid w:val="007254B4"/>
    <w:rsid w:val="00725F95"/>
    <w:rsid w:val="00783EDF"/>
    <w:rsid w:val="00795F16"/>
    <w:rsid w:val="007A2596"/>
    <w:rsid w:val="007B65B4"/>
    <w:rsid w:val="007C26C1"/>
    <w:rsid w:val="007D0154"/>
    <w:rsid w:val="007E2248"/>
    <w:rsid w:val="007E4D44"/>
    <w:rsid w:val="0080398F"/>
    <w:rsid w:val="00834297"/>
    <w:rsid w:val="00864129"/>
    <w:rsid w:val="0088321D"/>
    <w:rsid w:val="00897696"/>
    <w:rsid w:val="008B366A"/>
    <w:rsid w:val="008B6B30"/>
    <w:rsid w:val="008B6C9E"/>
    <w:rsid w:val="008C1F3C"/>
    <w:rsid w:val="00927D6D"/>
    <w:rsid w:val="00932885"/>
    <w:rsid w:val="00974A57"/>
    <w:rsid w:val="009860D5"/>
    <w:rsid w:val="009A1D1F"/>
    <w:rsid w:val="009B4B75"/>
    <w:rsid w:val="009C678B"/>
    <w:rsid w:val="009C6B12"/>
    <w:rsid w:val="009E5B8E"/>
    <w:rsid w:val="009F72FD"/>
    <w:rsid w:val="00A12426"/>
    <w:rsid w:val="00A46819"/>
    <w:rsid w:val="00A576EF"/>
    <w:rsid w:val="00A60151"/>
    <w:rsid w:val="00A832DA"/>
    <w:rsid w:val="00A97F30"/>
    <w:rsid w:val="00AC52B6"/>
    <w:rsid w:val="00AD2E20"/>
    <w:rsid w:val="00AF5DC3"/>
    <w:rsid w:val="00B06A4A"/>
    <w:rsid w:val="00B47E7E"/>
    <w:rsid w:val="00B67C14"/>
    <w:rsid w:val="00B810DF"/>
    <w:rsid w:val="00C2565F"/>
    <w:rsid w:val="00C407AD"/>
    <w:rsid w:val="00C70A0D"/>
    <w:rsid w:val="00CC26C2"/>
    <w:rsid w:val="00CD2147"/>
    <w:rsid w:val="00CD721C"/>
    <w:rsid w:val="00CF015B"/>
    <w:rsid w:val="00CF0C31"/>
    <w:rsid w:val="00CF31C3"/>
    <w:rsid w:val="00CF4D46"/>
    <w:rsid w:val="00D2305B"/>
    <w:rsid w:val="00D25110"/>
    <w:rsid w:val="00D26D23"/>
    <w:rsid w:val="00D42146"/>
    <w:rsid w:val="00D727CB"/>
    <w:rsid w:val="00D7730E"/>
    <w:rsid w:val="00D938B1"/>
    <w:rsid w:val="00D9456C"/>
    <w:rsid w:val="00DA0FBB"/>
    <w:rsid w:val="00DB3AA4"/>
    <w:rsid w:val="00DD2845"/>
    <w:rsid w:val="00DD441C"/>
    <w:rsid w:val="00E1086F"/>
    <w:rsid w:val="00E24FC8"/>
    <w:rsid w:val="00E32BCC"/>
    <w:rsid w:val="00E523EA"/>
    <w:rsid w:val="00E81523"/>
    <w:rsid w:val="00EA7E5B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80FA"/>
  <w15:chartTrackingRefBased/>
  <w15:docId w15:val="{834880CE-C991-48CC-B1C8-ECB565FB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6C1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7C26C1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7C26C1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7C26C1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7C26C1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7C26C1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7C26C1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7C26C1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7C26C1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7C26C1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7C26C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C26C1"/>
  </w:style>
  <w:style w:type="paragraph" w:styleId="Title">
    <w:name w:val="Title"/>
    <w:basedOn w:val="Normal"/>
    <w:next w:val="Normal"/>
    <w:link w:val="TitleChar"/>
    <w:uiPriority w:val="2"/>
    <w:qFormat/>
    <w:rsid w:val="007C26C1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7C26C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7C26C1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7C26C1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7C26C1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7C26C1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7C26C1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7C26C1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7C26C1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7C26C1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7C26C1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7C26C1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7C26C1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7C26C1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7C26C1"/>
    <w:pPr>
      <w:spacing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7C26C1"/>
  </w:style>
  <w:style w:type="paragraph" w:styleId="Caption">
    <w:name w:val="caption"/>
    <w:basedOn w:val="Normal"/>
    <w:next w:val="BodyText"/>
    <w:uiPriority w:val="11"/>
    <w:rsid w:val="007C26C1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7C26C1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7C26C1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7C26C1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7C26C1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7C26C1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7C26C1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7C26C1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7C26C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7C26C1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7C26C1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7C26C1"/>
    <w:rPr>
      <w:i/>
      <w:iCs/>
    </w:rPr>
  </w:style>
  <w:style w:type="character" w:styleId="Emphasis">
    <w:name w:val="Emphasis"/>
    <w:basedOn w:val="DefaultParagraphFont"/>
    <w:uiPriority w:val="4"/>
    <w:qFormat/>
    <w:rsid w:val="007C26C1"/>
    <w:rPr>
      <w:i/>
      <w:iCs/>
    </w:rPr>
  </w:style>
  <w:style w:type="character" w:styleId="Strong">
    <w:name w:val="Strong"/>
    <w:basedOn w:val="DefaultParagraphFont"/>
    <w:uiPriority w:val="4"/>
    <w:qFormat/>
    <w:rsid w:val="007C26C1"/>
    <w:rPr>
      <w:b/>
      <w:bCs/>
    </w:rPr>
  </w:style>
  <w:style w:type="paragraph" w:styleId="ListParagraph">
    <w:name w:val="List Paragraph"/>
    <w:basedOn w:val="Normal"/>
    <w:uiPriority w:val="6"/>
    <w:qFormat/>
    <w:rsid w:val="007C26C1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7C26C1"/>
  </w:style>
  <w:style w:type="paragraph" w:styleId="EndnoteText">
    <w:name w:val="endnote text"/>
    <w:basedOn w:val="Normal"/>
    <w:link w:val="EndnoteTextChar"/>
    <w:uiPriority w:val="10"/>
    <w:rsid w:val="007C26C1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7C26C1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7C26C1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7C26C1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7C26C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5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14</cp:revision>
  <dcterms:created xsi:type="dcterms:W3CDTF">2024-07-23T19:29:00Z</dcterms:created>
  <dcterms:modified xsi:type="dcterms:W3CDTF">2024-08-18T05:56:00Z</dcterms:modified>
</cp:coreProperties>
</file>