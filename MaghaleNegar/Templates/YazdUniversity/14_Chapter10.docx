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Default="001B7DEF" w:rsidP="00C34152">
      <w:pPr>
        <w:jc w:val="center"/>
        <w:rPr>
          <w:rtl/>
        </w:rPr>
      </w:pPr>
    </w:p>
    <w:p w14:paraId="0ABA79C8" w14:textId="77777777" w:rsidR="0037361E" w:rsidRPr="00802EEC" w:rsidRDefault="0037361E" w:rsidP="00C34152">
      <w:pPr>
        <w:jc w:val="center"/>
        <w:rPr>
          <w:rtl/>
        </w:rPr>
      </w:pPr>
      <w:bookmarkStart w:id="0" w:name="_Hlk174176164"/>
    </w:p>
    <w:sdt>
      <w:sdtPr>
        <w:rPr>
          <w:rtl/>
        </w:rPr>
        <w:tag w:val="_field_Chapter10_Title"/>
        <w:id w:val="1844353790"/>
        <w:placeholder>
          <w:docPart w:val="02FC9BAB286B4E9896493008C9C67C07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5D1E290C" w14:textId="7731A266" w:rsidR="00C9124F" w:rsidRPr="00D71BF3" w:rsidRDefault="00C9124F" w:rsidP="00C9124F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 w:rsidR="0037361E">
            <w:rPr>
              <w:rFonts w:hint="cs"/>
              <w:kern w:val="0"/>
              <w:rtl/>
              <w14:ligatures w14:val="none"/>
            </w:rPr>
            <w:t>دهم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919ABA4" w14:textId="77777777" w:rsidR="00C9124F" w:rsidRDefault="00C9124F" w:rsidP="00C9124F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10_Title"/>
        <w:id w:val="983811841"/>
        <w:placeholder>
          <w:docPart w:val="D0C10458CDF04F70B8401718358C8B2D"/>
        </w:placeholder>
      </w:sdtPr>
      <w:sdtEndPr/>
      <w:sdtContent>
        <w:p w14:paraId="18DA9D34" w14:textId="7B7B7ECB" w:rsidR="00C9124F" w:rsidRPr="0037361E" w:rsidRDefault="00C9124F" w:rsidP="00C9124F">
          <w:pPr>
            <w:pStyle w:val="Heading1"/>
            <w:rPr>
              <w:color w:val="FFFFFF" w:themeColor="background1"/>
              <w:rtl/>
            </w:rPr>
          </w:pPr>
          <w:r w:rsidRPr="0037361E">
            <w:rPr>
              <w:rFonts w:hint="cs"/>
              <w:color w:val="FFFFFF" w:themeColor="background1"/>
              <w:rtl/>
            </w:rPr>
            <w:t xml:space="preserve">فصل </w:t>
          </w:r>
          <w:r w:rsidR="0037361E" w:rsidRPr="0037361E">
            <w:rPr>
              <w:rFonts w:hint="cs"/>
              <w:color w:val="FFFFFF" w:themeColor="background1"/>
              <w:rtl/>
            </w:rPr>
            <w:t>دهم</w:t>
          </w:r>
          <w:r w:rsidRPr="0037361E">
            <w:rPr>
              <w:rFonts w:hint="cs"/>
              <w:color w:val="FFFFFF" w:themeColor="background1"/>
              <w:rtl/>
            </w:rPr>
            <w:t xml:space="preserve">: </w:t>
          </w:r>
          <w:r w:rsidRPr="0037361E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15CD9994" w14:textId="77777777" w:rsidR="00C9124F" w:rsidRPr="00802EEC" w:rsidRDefault="00C9124F" w:rsidP="00C9124F">
      <w:pPr>
        <w:rPr>
          <w:rtl/>
        </w:rPr>
      </w:pPr>
    </w:p>
    <w:bookmarkEnd w:id="0"/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40624D5B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466F96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466F96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086C2E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B60698">
      <w:pPr>
        <w:pStyle w:val="BodyText"/>
      </w:pPr>
    </w:p>
    <w:sectPr w:rsidR="00127BB8" w:rsidRPr="00127BB8" w:rsidSect="007D2E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2AD6" w14:textId="77777777" w:rsidR="00624807" w:rsidRPr="00802EEC" w:rsidRDefault="00624807" w:rsidP="000D0454">
      <w:pPr>
        <w:spacing w:before="0" w:after="0"/>
      </w:pPr>
      <w:r w:rsidRPr="00802EEC">
        <w:separator/>
      </w:r>
    </w:p>
  </w:endnote>
  <w:endnote w:type="continuationSeparator" w:id="0">
    <w:p w14:paraId="026F2BCF" w14:textId="77777777" w:rsidR="00624807" w:rsidRPr="00802EEC" w:rsidRDefault="00624807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94F3" w14:textId="77777777" w:rsidR="00E56D5E" w:rsidRDefault="00E56D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E56D5E" w:rsidRDefault="00802EEC" w:rsidP="00DA533E">
        <w:pPr>
          <w:pStyle w:val="Footer"/>
          <w:jc w:val="center"/>
        </w:pPr>
        <w:r w:rsidRPr="00E56D5E">
          <w:fldChar w:fldCharType="begin"/>
        </w:r>
        <w:r w:rsidRPr="00E56D5E">
          <w:instrText xml:space="preserve"> PAGE   \* MERGEFORMAT </w:instrText>
        </w:r>
        <w:r w:rsidRPr="00E56D5E">
          <w:fldChar w:fldCharType="separate"/>
        </w:r>
        <w:r w:rsidRPr="007D5AE9">
          <w:rPr>
            <w:rFonts w:ascii="B Nazanin" w:hAnsi="B Nazanin"/>
            <w:rtl/>
            <w:lang w:bidi="fa-IR"/>
          </w:rPr>
          <w:t>2</w:t>
        </w:r>
        <w:r w:rsidRPr="00E56D5E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D19E3" w14:textId="77777777" w:rsidR="00624807" w:rsidRPr="00802EEC" w:rsidRDefault="00624807" w:rsidP="000D0454">
      <w:pPr>
        <w:spacing w:before="0" w:after="0"/>
      </w:pPr>
      <w:r w:rsidRPr="00802EEC">
        <w:separator/>
      </w:r>
    </w:p>
  </w:footnote>
  <w:footnote w:type="continuationSeparator" w:id="0">
    <w:p w14:paraId="69A8CB22" w14:textId="77777777" w:rsidR="00624807" w:rsidRPr="00802EEC" w:rsidRDefault="00624807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9405" w14:textId="77777777" w:rsidR="00E56D5E" w:rsidRDefault="00E56D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3922CD6D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466F96">
      <w:rPr>
        <w:noProof/>
        <w:rtl/>
      </w:rPr>
      <w:t>فصل دهم: عنوان را وارد کن</w:t>
    </w:r>
    <w:r w:rsidR="00466F96">
      <w:rPr>
        <w:rFonts w:hint="cs"/>
        <w:noProof/>
        <w:rtl/>
      </w:rPr>
      <w:t>ی</w:t>
    </w:r>
    <w:r w:rsidR="00466F96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E3919"/>
    <w:rsid w:val="00012751"/>
    <w:rsid w:val="000366E8"/>
    <w:rsid w:val="00055241"/>
    <w:rsid w:val="00066590"/>
    <w:rsid w:val="00086C2E"/>
    <w:rsid w:val="000913CF"/>
    <w:rsid w:val="000D0454"/>
    <w:rsid w:val="000D3EB6"/>
    <w:rsid w:val="000D5AED"/>
    <w:rsid w:val="000F4C5D"/>
    <w:rsid w:val="00102153"/>
    <w:rsid w:val="00110259"/>
    <w:rsid w:val="00116C9B"/>
    <w:rsid w:val="00127BB8"/>
    <w:rsid w:val="001444D3"/>
    <w:rsid w:val="00173762"/>
    <w:rsid w:val="00185A42"/>
    <w:rsid w:val="00186440"/>
    <w:rsid w:val="00187C0C"/>
    <w:rsid w:val="00194B79"/>
    <w:rsid w:val="001B7DEF"/>
    <w:rsid w:val="00205FDD"/>
    <w:rsid w:val="0020606F"/>
    <w:rsid w:val="002516AE"/>
    <w:rsid w:val="00281377"/>
    <w:rsid w:val="002A75D5"/>
    <w:rsid w:val="002B154F"/>
    <w:rsid w:val="002E3919"/>
    <w:rsid w:val="002F2C64"/>
    <w:rsid w:val="002F6CF9"/>
    <w:rsid w:val="003248B6"/>
    <w:rsid w:val="003378C0"/>
    <w:rsid w:val="00351AA9"/>
    <w:rsid w:val="00352D06"/>
    <w:rsid w:val="0037361E"/>
    <w:rsid w:val="00377411"/>
    <w:rsid w:val="00390735"/>
    <w:rsid w:val="003A4BA5"/>
    <w:rsid w:val="003A6448"/>
    <w:rsid w:val="003D76AD"/>
    <w:rsid w:val="003E638E"/>
    <w:rsid w:val="00400298"/>
    <w:rsid w:val="00436B94"/>
    <w:rsid w:val="00455E43"/>
    <w:rsid w:val="00462A21"/>
    <w:rsid w:val="00466F96"/>
    <w:rsid w:val="00472947"/>
    <w:rsid w:val="00483681"/>
    <w:rsid w:val="00487529"/>
    <w:rsid w:val="004916A6"/>
    <w:rsid w:val="00495B52"/>
    <w:rsid w:val="004C1577"/>
    <w:rsid w:val="004C1E32"/>
    <w:rsid w:val="004D0801"/>
    <w:rsid w:val="004D5E84"/>
    <w:rsid w:val="004E5F9E"/>
    <w:rsid w:val="00544D8E"/>
    <w:rsid w:val="005654C2"/>
    <w:rsid w:val="00597E3C"/>
    <w:rsid w:val="005A4640"/>
    <w:rsid w:val="005B5F70"/>
    <w:rsid w:val="005C028E"/>
    <w:rsid w:val="005E5BD2"/>
    <w:rsid w:val="00624807"/>
    <w:rsid w:val="00636DAB"/>
    <w:rsid w:val="00643D18"/>
    <w:rsid w:val="00653982"/>
    <w:rsid w:val="006814EB"/>
    <w:rsid w:val="00691CAA"/>
    <w:rsid w:val="00693014"/>
    <w:rsid w:val="006A2718"/>
    <w:rsid w:val="006B6DE6"/>
    <w:rsid w:val="006C7932"/>
    <w:rsid w:val="006C79CE"/>
    <w:rsid w:val="006E4B4C"/>
    <w:rsid w:val="00703E63"/>
    <w:rsid w:val="007052EB"/>
    <w:rsid w:val="007130C8"/>
    <w:rsid w:val="007254B4"/>
    <w:rsid w:val="007321BF"/>
    <w:rsid w:val="007555E3"/>
    <w:rsid w:val="00762263"/>
    <w:rsid w:val="00783EDF"/>
    <w:rsid w:val="00795F16"/>
    <w:rsid w:val="007A2596"/>
    <w:rsid w:val="007B65B4"/>
    <w:rsid w:val="007D2E78"/>
    <w:rsid w:val="007D5AE9"/>
    <w:rsid w:val="007E4D44"/>
    <w:rsid w:val="0080116C"/>
    <w:rsid w:val="00802EEC"/>
    <w:rsid w:val="008248AF"/>
    <w:rsid w:val="00834297"/>
    <w:rsid w:val="008463C5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8E226B"/>
    <w:rsid w:val="008E50E2"/>
    <w:rsid w:val="00904F28"/>
    <w:rsid w:val="00927D6D"/>
    <w:rsid w:val="00932885"/>
    <w:rsid w:val="00946822"/>
    <w:rsid w:val="0098484A"/>
    <w:rsid w:val="009860D5"/>
    <w:rsid w:val="009A1D1F"/>
    <w:rsid w:val="009A3742"/>
    <w:rsid w:val="009C7C97"/>
    <w:rsid w:val="009E5B8E"/>
    <w:rsid w:val="009F72FD"/>
    <w:rsid w:val="00A0244C"/>
    <w:rsid w:val="00A12426"/>
    <w:rsid w:val="00A2728B"/>
    <w:rsid w:val="00A4089D"/>
    <w:rsid w:val="00A46819"/>
    <w:rsid w:val="00A54DE1"/>
    <w:rsid w:val="00A60151"/>
    <w:rsid w:val="00A67019"/>
    <w:rsid w:val="00A70D34"/>
    <w:rsid w:val="00A832DA"/>
    <w:rsid w:val="00A97F30"/>
    <w:rsid w:val="00AB2FE3"/>
    <w:rsid w:val="00AC52B6"/>
    <w:rsid w:val="00AC5838"/>
    <w:rsid w:val="00AC6649"/>
    <w:rsid w:val="00AF5DC3"/>
    <w:rsid w:val="00B06A4A"/>
    <w:rsid w:val="00B32641"/>
    <w:rsid w:val="00B33779"/>
    <w:rsid w:val="00B3579F"/>
    <w:rsid w:val="00B47E7E"/>
    <w:rsid w:val="00B60698"/>
    <w:rsid w:val="00B97E83"/>
    <w:rsid w:val="00BC32A0"/>
    <w:rsid w:val="00BD4ADB"/>
    <w:rsid w:val="00BF59A0"/>
    <w:rsid w:val="00C20E0E"/>
    <w:rsid w:val="00C2565F"/>
    <w:rsid w:val="00C34152"/>
    <w:rsid w:val="00C37B40"/>
    <w:rsid w:val="00C407AD"/>
    <w:rsid w:val="00C504BE"/>
    <w:rsid w:val="00C70A0D"/>
    <w:rsid w:val="00C82F2C"/>
    <w:rsid w:val="00C9124F"/>
    <w:rsid w:val="00C978F4"/>
    <w:rsid w:val="00CA15D5"/>
    <w:rsid w:val="00CB4908"/>
    <w:rsid w:val="00CB4BD3"/>
    <w:rsid w:val="00CD2147"/>
    <w:rsid w:val="00CE53FA"/>
    <w:rsid w:val="00CF015B"/>
    <w:rsid w:val="00CF0C31"/>
    <w:rsid w:val="00CF2039"/>
    <w:rsid w:val="00CF25B5"/>
    <w:rsid w:val="00CF31C3"/>
    <w:rsid w:val="00CF4D46"/>
    <w:rsid w:val="00D00736"/>
    <w:rsid w:val="00D2305B"/>
    <w:rsid w:val="00D25110"/>
    <w:rsid w:val="00D26D23"/>
    <w:rsid w:val="00D300DA"/>
    <w:rsid w:val="00D371CB"/>
    <w:rsid w:val="00D42146"/>
    <w:rsid w:val="00D83CEC"/>
    <w:rsid w:val="00D862F7"/>
    <w:rsid w:val="00D938B1"/>
    <w:rsid w:val="00D9456C"/>
    <w:rsid w:val="00DA533E"/>
    <w:rsid w:val="00DB3AA4"/>
    <w:rsid w:val="00DD2845"/>
    <w:rsid w:val="00DD2E7D"/>
    <w:rsid w:val="00DE4BB8"/>
    <w:rsid w:val="00E073E4"/>
    <w:rsid w:val="00E10ED4"/>
    <w:rsid w:val="00E24FC8"/>
    <w:rsid w:val="00E32BCC"/>
    <w:rsid w:val="00E523EA"/>
    <w:rsid w:val="00E56D5E"/>
    <w:rsid w:val="00E81523"/>
    <w:rsid w:val="00E87C8A"/>
    <w:rsid w:val="00F41253"/>
    <w:rsid w:val="00F50009"/>
    <w:rsid w:val="00F67830"/>
    <w:rsid w:val="00F73C87"/>
    <w:rsid w:val="00F808FD"/>
    <w:rsid w:val="00F81BB4"/>
    <w:rsid w:val="00F86744"/>
    <w:rsid w:val="00F92551"/>
    <w:rsid w:val="00FA3604"/>
    <w:rsid w:val="00FB0756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F96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466F9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466F96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66F96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66F96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66F96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66F96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66F96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66F96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66F96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466F9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66F96"/>
  </w:style>
  <w:style w:type="paragraph" w:styleId="Title">
    <w:name w:val="Title"/>
    <w:basedOn w:val="Normal"/>
    <w:next w:val="Normal"/>
    <w:link w:val="TitleChar"/>
    <w:uiPriority w:val="2"/>
    <w:qFormat/>
    <w:rsid w:val="00466F9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466F9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66F9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466F96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466F96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66F96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66F96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66F96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66F96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66F96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66F96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66F96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466F9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466F9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66F96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466F96"/>
  </w:style>
  <w:style w:type="paragraph" w:styleId="Caption">
    <w:name w:val="caption"/>
    <w:basedOn w:val="Normal"/>
    <w:next w:val="BodyText"/>
    <w:uiPriority w:val="11"/>
    <w:rsid w:val="00466F96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466F9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66F9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66F96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466F9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466F96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466F9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66F96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66F9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66F96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66F9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66F96"/>
    <w:rPr>
      <w:i/>
      <w:iCs/>
    </w:rPr>
  </w:style>
  <w:style w:type="character" w:styleId="Emphasis">
    <w:name w:val="Emphasis"/>
    <w:basedOn w:val="DefaultParagraphFont"/>
    <w:uiPriority w:val="4"/>
    <w:qFormat/>
    <w:rsid w:val="00466F96"/>
    <w:rPr>
      <w:i/>
      <w:iCs/>
    </w:rPr>
  </w:style>
  <w:style w:type="character" w:styleId="Strong">
    <w:name w:val="Strong"/>
    <w:basedOn w:val="DefaultParagraphFont"/>
    <w:uiPriority w:val="4"/>
    <w:qFormat/>
    <w:rsid w:val="00466F96"/>
    <w:rPr>
      <w:b/>
      <w:bCs/>
    </w:rPr>
  </w:style>
  <w:style w:type="paragraph" w:styleId="ListParagraph">
    <w:name w:val="List Paragraph"/>
    <w:basedOn w:val="Normal"/>
    <w:uiPriority w:val="6"/>
    <w:qFormat/>
    <w:rsid w:val="00466F9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66F96"/>
  </w:style>
  <w:style w:type="paragraph" w:styleId="EndnoteText">
    <w:name w:val="endnote text"/>
    <w:basedOn w:val="Normal"/>
    <w:link w:val="EndnoteTextChar"/>
    <w:uiPriority w:val="10"/>
    <w:rsid w:val="00466F96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66F96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66F9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66F96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66F96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E53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FC9BAB286B4E9896493008C9C67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02031-ABAE-48F8-A997-69150D73A667}"/>
      </w:docPartPr>
      <w:docPartBody>
        <w:p w:rsidR="0053232C" w:rsidRDefault="0053232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0C10458CDF04F70B8401718358C8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62329-9E69-438C-8B3A-D5ED1C320E9C}"/>
      </w:docPartPr>
      <w:docPartBody>
        <w:p w:rsidR="0053232C" w:rsidRDefault="0053232C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F8"/>
    <w:rsid w:val="000316C3"/>
    <w:rsid w:val="00173762"/>
    <w:rsid w:val="0021743E"/>
    <w:rsid w:val="00390735"/>
    <w:rsid w:val="00487529"/>
    <w:rsid w:val="004C1577"/>
    <w:rsid w:val="0053232C"/>
    <w:rsid w:val="00617316"/>
    <w:rsid w:val="00703E63"/>
    <w:rsid w:val="00824F0B"/>
    <w:rsid w:val="00E10ED4"/>
    <w:rsid w:val="00E81523"/>
    <w:rsid w:val="00FF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23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18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39</cp:revision>
  <dcterms:created xsi:type="dcterms:W3CDTF">2024-07-23T18:38:00Z</dcterms:created>
  <dcterms:modified xsi:type="dcterms:W3CDTF">2025-01-24T20:58:00Z</dcterms:modified>
</cp:coreProperties>
</file>