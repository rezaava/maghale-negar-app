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87F" w14:textId="77777777" w:rsidR="00DB6D41" w:rsidRPr="00465FDE" w:rsidRDefault="00DB6D41" w:rsidP="00465FDE">
      <w:pPr>
        <w:ind w:left="3967"/>
        <w:rPr>
          <w:sz w:val="28"/>
          <w:szCs w:val="32"/>
          <w:rtl/>
          <w:lang w:bidi="fa-IR"/>
        </w:rPr>
      </w:pPr>
    </w:p>
    <w:p w14:paraId="409CF406" w14:textId="77777777" w:rsidR="00DB6D41" w:rsidRPr="008701FE" w:rsidRDefault="00DB6D41" w:rsidP="00465FDE">
      <w:pPr>
        <w:ind w:left="3967"/>
        <w:rPr>
          <w:bCs/>
          <w:sz w:val="32"/>
          <w:szCs w:val="36"/>
          <w:rtl/>
          <w:lang w:bidi="fa-IR"/>
        </w:rPr>
      </w:pPr>
      <w:r w:rsidRPr="008701FE">
        <w:rPr>
          <w:bCs/>
          <w:sz w:val="32"/>
          <w:szCs w:val="36"/>
          <w:rtl/>
          <w:lang w:bidi="fa-IR"/>
        </w:rPr>
        <w:t>تقد</w:t>
      </w:r>
      <w:r w:rsidRPr="008701FE">
        <w:rPr>
          <w:rFonts w:hint="cs"/>
          <w:bCs/>
          <w:sz w:val="32"/>
          <w:szCs w:val="36"/>
          <w:rtl/>
          <w:lang w:bidi="fa-IR"/>
        </w:rPr>
        <w:t>ی</w:t>
      </w:r>
      <w:r w:rsidRPr="008701FE">
        <w:rPr>
          <w:rFonts w:hint="eastAsia"/>
          <w:bCs/>
          <w:sz w:val="32"/>
          <w:szCs w:val="36"/>
          <w:rtl/>
          <w:lang w:bidi="fa-IR"/>
        </w:rPr>
        <w:t>م</w:t>
      </w:r>
      <w:r w:rsidRPr="008701FE">
        <w:rPr>
          <w:bCs/>
          <w:sz w:val="32"/>
          <w:szCs w:val="36"/>
          <w:rtl/>
          <w:lang w:bidi="fa-IR"/>
        </w:rPr>
        <w:t xml:space="preserve"> به:</w:t>
      </w:r>
    </w:p>
    <w:sdt>
      <w:sdtPr>
        <w:rPr>
          <w:sz w:val="28"/>
          <w:szCs w:val="32"/>
          <w:rtl/>
          <w:lang w:bidi="fa-IR"/>
        </w:rPr>
        <w:tag w:val="_field_Dedication_Fa"/>
        <w:id w:val="1836648133"/>
        <w:placeholder>
          <w:docPart w:val="DefaultPlaceholder_-1854013440"/>
        </w:placeholder>
      </w:sdtPr>
      <w:sdtEndPr>
        <w:rPr>
          <w:rFonts w:hint="cs"/>
        </w:rPr>
      </w:sdtEndPr>
      <w:sdtContent>
        <w:p w14:paraId="604A5362" w14:textId="14525CBF" w:rsidR="00DB6D41" w:rsidRPr="00003FFE" w:rsidRDefault="00DB6D41" w:rsidP="00465FDE">
          <w:pPr>
            <w:pStyle w:val="BodyText"/>
            <w:ind w:left="3967" w:firstLine="0"/>
            <w:rPr>
              <w:sz w:val="28"/>
              <w:szCs w:val="32"/>
              <w:rtl/>
              <w:lang w:bidi="fa-IR"/>
            </w:rPr>
          </w:pPr>
          <w:r w:rsidRPr="00003FFE">
            <w:rPr>
              <w:sz w:val="28"/>
              <w:szCs w:val="32"/>
              <w:rtl/>
              <w:lang w:bidi="fa-IR"/>
            </w:rPr>
            <w:t>متن تقد</w:t>
          </w:r>
          <w:r w:rsidRPr="00003FFE">
            <w:rPr>
              <w:rFonts w:hint="cs"/>
              <w:sz w:val="28"/>
              <w:szCs w:val="32"/>
              <w:rtl/>
              <w:lang w:bidi="fa-IR"/>
            </w:rPr>
            <w:t>ی</w:t>
          </w:r>
          <w:r w:rsidRPr="00003FFE">
            <w:rPr>
              <w:rFonts w:hint="eastAsia"/>
              <w:sz w:val="28"/>
              <w:szCs w:val="32"/>
              <w:rtl/>
              <w:lang w:bidi="fa-IR"/>
            </w:rPr>
            <w:t>م</w:t>
          </w:r>
          <w:r w:rsidR="00561709">
            <w:rPr>
              <w:rFonts w:hint="cs"/>
              <w:sz w:val="28"/>
              <w:szCs w:val="32"/>
              <w:rtl/>
              <w:lang w:bidi="fa-IR"/>
            </w:rPr>
            <w:t xml:space="preserve"> خود را اینجا وارد کنید.</w:t>
          </w:r>
        </w:p>
      </w:sdtContent>
    </w:sdt>
    <w:p w14:paraId="4F35CB08" w14:textId="77777777" w:rsidR="00DB6D41" w:rsidRPr="00465FDE" w:rsidRDefault="00DB6D41" w:rsidP="000366E8">
      <w:pPr>
        <w:rPr>
          <w:sz w:val="28"/>
          <w:szCs w:val="32"/>
          <w:lang w:bidi="fa-IR"/>
        </w:rPr>
      </w:pPr>
    </w:p>
    <w:sectPr w:rsidR="00DB6D41" w:rsidRPr="00465FDE" w:rsidSect="00E54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EDE6" w14:textId="77777777" w:rsidR="00F54F15" w:rsidRDefault="00F54F15" w:rsidP="00DB7A87">
      <w:pPr>
        <w:spacing w:before="0" w:after="0"/>
      </w:pPr>
      <w:r>
        <w:separator/>
      </w:r>
    </w:p>
  </w:endnote>
  <w:endnote w:type="continuationSeparator" w:id="0">
    <w:p w14:paraId="3C141703" w14:textId="77777777" w:rsidR="00F54F15" w:rsidRDefault="00F54F15" w:rsidP="00DB7A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C180" w14:textId="77777777" w:rsidR="00DB7A87" w:rsidRDefault="00D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5071" w14:textId="7CA696E0" w:rsidR="00DB7A87" w:rsidRDefault="00DB7A87" w:rsidP="00DB7A87">
    <w:pPr>
      <w:pStyle w:val="Footer"/>
    </w:pPr>
    <w:r>
      <w:rPr>
        <w:kern w:val="0"/>
        <w14:ligatures w14:val="none"/>
      </w:rP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36E0" w14:textId="77777777" w:rsidR="00DB7A87" w:rsidRDefault="00D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C64F" w14:textId="77777777" w:rsidR="00F54F15" w:rsidRDefault="00F54F15" w:rsidP="00DB7A87">
      <w:pPr>
        <w:spacing w:before="0" w:after="0"/>
      </w:pPr>
      <w:r>
        <w:separator/>
      </w:r>
    </w:p>
  </w:footnote>
  <w:footnote w:type="continuationSeparator" w:id="0">
    <w:p w14:paraId="11E9471E" w14:textId="77777777" w:rsidR="00F54F15" w:rsidRDefault="00F54F15" w:rsidP="00DB7A8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CC4A" w14:textId="77777777" w:rsidR="00DB7A87" w:rsidRDefault="00DB7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7B00" w14:textId="003A4D8B" w:rsidR="00DB7A87" w:rsidRDefault="00DB7A87" w:rsidP="00331AD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0D9" w14:textId="77777777" w:rsidR="00DB7A87" w:rsidRDefault="00DB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CF"/>
    <w:rsid w:val="00003FFE"/>
    <w:rsid w:val="000366E8"/>
    <w:rsid w:val="00066590"/>
    <w:rsid w:val="00075783"/>
    <w:rsid w:val="000D5AED"/>
    <w:rsid w:val="00102153"/>
    <w:rsid w:val="00110259"/>
    <w:rsid w:val="00185A42"/>
    <w:rsid w:val="00186440"/>
    <w:rsid w:val="00187C0C"/>
    <w:rsid w:val="00194B79"/>
    <w:rsid w:val="001B7DEF"/>
    <w:rsid w:val="00205FDD"/>
    <w:rsid w:val="002516AE"/>
    <w:rsid w:val="00281377"/>
    <w:rsid w:val="002B154F"/>
    <w:rsid w:val="002C5E81"/>
    <w:rsid w:val="003248B6"/>
    <w:rsid w:val="003305E3"/>
    <w:rsid w:val="00331ADD"/>
    <w:rsid w:val="003521B1"/>
    <w:rsid w:val="00352D06"/>
    <w:rsid w:val="00363BCF"/>
    <w:rsid w:val="00377411"/>
    <w:rsid w:val="00390735"/>
    <w:rsid w:val="003A6448"/>
    <w:rsid w:val="00436B94"/>
    <w:rsid w:val="00436D3A"/>
    <w:rsid w:val="00462A21"/>
    <w:rsid w:val="00465FDE"/>
    <w:rsid w:val="00483681"/>
    <w:rsid w:val="004916A6"/>
    <w:rsid w:val="004C1E32"/>
    <w:rsid w:val="004D5E84"/>
    <w:rsid w:val="004E5F9E"/>
    <w:rsid w:val="00561709"/>
    <w:rsid w:val="00564626"/>
    <w:rsid w:val="00597E3C"/>
    <w:rsid w:val="005A4640"/>
    <w:rsid w:val="005B5F70"/>
    <w:rsid w:val="00605C87"/>
    <w:rsid w:val="00636DAB"/>
    <w:rsid w:val="00644E43"/>
    <w:rsid w:val="00653982"/>
    <w:rsid w:val="006814EB"/>
    <w:rsid w:val="00691CAA"/>
    <w:rsid w:val="00693014"/>
    <w:rsid w:val="006A2718"/>
    <w:rsid w:val="006B6DE6"/>
    <w:rsid w:val="006C7932"/>
    <w:rsid w:val="006E4B4C"/>
    <w:rsid w:val="006F34A2"/>
    <w:rsid w:val="0070328B"/>
    <w:rsid w:val="007052EB"/>
    <w:rsid w:val="007254B4"/>
    <w:rsid w:val="00783EDF"/>
    <w:rsid w:val="00795F16"/>
    <w:rsid w:val="007A2596"/>
    <w:rsid w:val="007B65B4"/>
    <w:rsid w:val="007D52DD"/>
    <w:rsid w:val="007E4D44"/>
    <w:rsid w:val="00864129"/>
    <w:rsid w:val="008701FE"/>
    <w:rsid w:val="0087398C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12426"/>
    <w:rsid w:val="00A46819"/>
    <w:rsid w:val="00A60151"/>
    <w:rsid w:val="00A722F8"/>
    <w:rsid w:val="00A832DA"/>
    <w:rsid w:val="00A97F30"/>
    <w:rsid w:val="00AC52B6"/>
    <w:rsid w:val="00AF5DC3"/>
    <w:rsid w:val="00B06A4A"/>
    <w:rsid w:val="00B47E7E"/>
    <w:rsid w:val="00C2565F"/>
    <w:rsid w:val="00C331D7"/>
    <w:rsid w:val="00C407AD"/>
    <w:rsid w:val="00C62628"/>
    <w:rsid w:val="00C70A0D"/>
    <w:rsid w:val="00CA2BB4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B6D41"/>
    <w:rsid w:val="00DB7A87"/>
    <w:rsid w:val="00DD2845"/>
    <w:rsid w:val="00E24FC8"/>
    <w:rsid w:val="00E32BCC"/>
    <w:rsid w:val="00E523EA"/>
    <w:rsid w:val="00E54919"/>
    <w:rsid w:val="00E61494"/>
    <w:rsid w:val="00E81523"/>
    <w:rsid w:val="00F54F15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280"/>
  <w15:chartTrackingRefBased/>
  <w15:docId w15:val="{6C7F53A7-A2FD-4511-A283-CF407E7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DD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7D52D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7D52DD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7D52DD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7D52DD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7D52DD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7D52DD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7D52DD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7D52DD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7D52DD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7D52D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D52DD"/>
  </w:style>
  <w:style w:type="paragraph" w:styleId="Title">
    <w:name w:val="Title"/>
    <w:basedOn w:val="Normal"/>
    <w:next w:val="Normal"/>
    <w:link w:val="TitleChar"/>
    <w:uiPriority w:val="2"/>
    <w:qFormat/>
    <w:rsid w:val="007D52DD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7D52D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7D52DD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7D52DD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7D52DD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7D52DD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7D52DD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7D52DD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7D52DD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D52DD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D52DD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D52DD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7D52DD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7D52D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7D52DD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7D52DD"/>
  </w:style>
  <w:style w:type="paragraph" w:styleId="Caption">
    <w:name w:val="caption"/>
    <w:basedOn w:val="Normal"/>
    <w:next w:val="BodyText"/>
    <w:uiPriority w:val="11"/>
    <w:rsid w:val="007D52DD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7D52D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7D52D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7D52DD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7D52D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7D52DD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7D52D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7D52DD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7D52D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7D52DD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7D52D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7D52DD"/>
    <w:rPr>
      <w:i/>
      <w:iCs/>
    </w:rPr>
  </w:style>
  <w:style w:type="character" w:styleId="Emphasis">
    <w:name w:val="Emphasis"/>
    <w:basedOn w:val="DefaultParagraphFont"/>
    <w:uiPriority w:val="4"/>
    <w:qFormat/>
    <w:rsid w:val="007D52DD"/>
    <w:rPr>
      <w:i/>
      <w:iCs/>
    </w:rPr>
  </w:style>
  <w:style w:type="character" w:styleId="Strong">
    <w:name w:val="Strong"/>
    <w:basedOn w:val="DefaultParagraphFont"/>
    <w:uiPriority w:val="4"/>
    <w:qFormat/>
    <w:rsid w:val="007D52DD"/>
    <w:rPr>
      <w:b/>
      <w:bCs/>
    </w:rPr>
  </w:style>
  <w:style w:type="paragraph" w:styleId="ListParagraph">
    <w:name w:val="List Paragraph"/>
    <w:basedOn w:val="Normal"/>
    <w:uiPriority w:val="6"/>
    <w:qFormat/>
    <w:rsid w:val="007D52D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7D52DD"/>
  </w:style>
  <w:style w:type="paragraph" w:styleId="EndnoteText">
    <w:name w:val="endnote text"/>
    <w:basedOn w:val="Normal"/>
    <w:link w:val="EndnoteTextChar"/>
    <w:uiPriority w:val="10"/>
    <w:rsid w:val="007D52DD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7D52DD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7D52D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7D52DD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7D52DD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3521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21625-C41E-4633-B76A-447D474D545F}"/>
      </w:docPartPr>
      <w:docPartBody>
        <w:p w:rsidR="00000000" w:rsidRDefault="004813C2">
          <w:r w:rsidRPr="00830CB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C2"/>
    <w:rsid w:val="004813C2"/>
    <w:rsid w:val="0056056F"/>
    <w:rsid w:val="0060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13C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6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15</cp:revision>
  <dcterms:created xsi:type="dcterms:W3CDTF">2024-07-23T18:03:00Z</dcterms:created>
  <dcterms:modified xsi:type="dcterms:W3CDTF">2025-01-12T06:07:00Z</dcterms:modified>
</cp:coreProperties>
</file>