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788AF00" w14:textId="77777777" w:rsidR="00CF1062" w:rsidRPr="00802EEC" w:rsidRDefault="00CF1062" w:rsidP="00CF1062">
      <w:pPr>
        <w:jc w:val="center"/>
        <w:rPr>
          <w:rtl/>
        </w:rPr>
      </w:pPr>
    </w:p>
    <w:sdt>
      <w:sdtPr>
        <w:rPr>
          <w:rtl/>
        </w:rPr>
        <w:tag w:val="_field_Chapter7_Title"/>
        <w:id w:val="1844353790"/>
        <w:placeholder>
          <w:docPart w:val="22CE36FF8FA54AC3B16045B7C1A0E55E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21AE4594" w14:textId="69A83304" w:rsidR="00CF1062" w:rsidRPr="00D71BF3" w:rsidRDefault="00CF1062" w:rsidP="00CF1062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هفتم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35B0098C" w14:textId="77777777" w:rsidR="00CF1062" w:rsidRDefault="00CF1062" w:rsidP="00CF1062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7_Title"/>
        <w:id w:val="983811841"/>
        <w:placeholder>
          <w:docPart w:val="70AA5BB1906C43AC963DD3B700FFBF0D"/>
        </w:placeholder>
      </w:sdtPr>
      <w:sdtContent>
        <w:p w14:paraId="3D6AFDFA" w14:textId="6BF665E5" w:rsidR="00CF1062" w:rsidRPr="00CF1062" w:rsidRDefault="00CF1062" w:rsidP="00CF1062">
          <w:pPr>
            <w:pStyle w:val="Heading1"/>
            <w:rPr>
              <w:color w:val="FFFFFF" w:themeColor="background1"/>
              <w:rtl/>
            </w:rPr>
          </w:pPr>
          <w:r w:rsidRPr="00CF1062">
            <w:rPr>
              <w:rFonts w:hint="cs"/>
              <w:color w:val="FFFFFF" w:themeColor="background1"/>
              <w:rtl/>
            </w:rPr>
            <w:t xml:space="preserve">فصل هفتم: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C9E298D" w14:textId="77777777" w:rsidR="00CF1062" w:rsidRPr="00802EEC" w:rsidRDefault="00CF1062" w:rsidP="00CF1062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4F4F254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D60FCD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D60FCD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612810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CE0E75">
      <w:pPr>
        <w:pStyle w:val="BodyText"/>
      </w:pPr>
    </w:p>
    <w:sectPr w:rsidR="00127BB8" w:rsidRPr="00127BB8" w:rsidSect="00DD2D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C2BA" w14:textId="77777777" w:rsidR="007877FC" w:rsidRPr="00802EEC" w:rsidRDefault="007877FC" w:rsidP="000D0454">
      <w:pPr>
        <w:spacing w:before="0" w:after="0"/>
      </w:pPr>
      <w:r w:rsidRPr="00802EEC">
        <w:separator/>
      </w:r>
    </w:p>
  </w:endnote>
  <w:endnote w:type="continuationSeparator" w:id="0">
    <w:p w14:paraId="06803705" w14:textId="77777777" w:rsidR="007877FC" w:rsidRPr="00802EEC" w:rsidRDefault="007877FC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A363" w14:textId="77777777" w:rsidR="00CF1062" w:rsidRDefault="00CF1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27DC5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6472C" w14:textId="77777777" w:rsidR="007877FC" w:rsidRPr="00802EEC" w:rsidRDefault="007877FC" w:rsidP="000D0454">
      <w:pPr>
        <w:spacing w:before="0" w:after="0"/>
      </w:pPr>
      <w:r w:rsidRPr="00802EEC">
        <w:separator/>
      </w:r>
    </w:p>
  </w:footnote>
  <w:footnote w:type="continuationSeparator" w:id="0">
    <w:p w14:paraId="7EDFBCD7" w14:textId="77777777" w:rsidR="007877FC" w:rsidRPr="00802EEC" w:rsidRDefault="007877FC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2058" w14:textId="77777777" w:rsidR="00CF1062" w:rsidRDefault="00CF10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538EA08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D60FCD">
      <w:rPr>
        <w:noProof/>
        <w:rtl/>
      </w:rPr>
      <w:t>فصل هفتم: عنوان را وارد کن</w:t>
    </w:r>
    <w:r w:rsidR="00D60FCD">
      <w:rPr>
        <w:rFonts w:hint="cs"/>
        <w:noProof/>
        <w:rtl/>
      </w:rPr>
      <w:t>ی</w:t>
    </w:r>
    <w:r w:rsidR="00D60FCD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27DC5"/>
    <w:rsid w:val="000366E8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57D66"/>
    <w:rsid w:val="00173762"/>
    <w:rsid w:val="001745F7"/>
    <w:rsid w:val="00185A42"/>
    <w:rsid w:val="00186440"/>
    <w:rsid w:val="00187C0C"/>
    <w:rsid w:val="00194B79"/>
    <w:rsid w:val="001B7DEF"/>
    <w:rsid w:val="001D41F2"/>
    <w:rsid w:val="00205FDD"/>
    <w:rsid w:val="002131DC"/>
    <w:rsid w:val="002516AE"/>
    <w:rsid w:val="00281377"/>
    <w:rsid w:val="002B154F"/>
    <w:rsid w:val="002E3919"/>
    <w:rsid w:val="002F2C64"/>
    <w:rsid w:val="002F34FB"/>
    <w:rsid w:val="003248B6"/>
    <w:rsid w:val="003506D8"/>
    <w:rsid w:val="00352D06"/>
    <w:rsid w:val="00377411"/>
    <w:rsid w:val="00390735"/>
    <w:rsid w:val="003A4BA5"/>
    <w:rsid w:val="003A6448"/>
    <w:rsid w:val="003E638E"/>
    <w:rsid w:val="00412032"/>
    <w:rsid w:val="0042597A"/>
    <w:rsid w:val="00436B94"/>
    <w:rsid w:val="00455E43"/>
    <w:rsid w:val="00462A21"/>
    <w:rsid w:val="004820C1"/>
    <w:rsid w:val="00483681"/>
    <w:rsid w:val="00487529"/>
    <w:rsid w:val="0049142E"/>
    <w:rsid w:val="004916A6"/>
    <w:rsid w:val="00495B52"/>
    <w:rsid w:val="004A2566"/>
    <w:rsid w:val="004C1577"/>
    <w:rsid w:val="004C1E32"/>
    <w:rsid w:val="004C2315"/>
    <w:rsid w:val="004D5E84"/>
    <w:rsid w:val="004E5F9E"/>
    <w:rsid w:val="00562E8B"/>
    <w:rsid w:val="00597E3C"/>
    <w:rsid w:val="005A4640"/>
    <w:rsid w:val="005B0AD2"/>
    <w:rsid w:val="005B5F70"/>
    <w:rsid w:val="005C3E09"/>
    <w:rsid w:val="00603478"/>
    <w:rsid w:val="00612810"/>
    <w:rsid w:val="00636DAB"/>
    <w:rsid w:val="00643D1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3E63"/>
    <w:rsid w:val="007052EB"/>
    <w:rsid w:val="00707462"/>
    <w:rsid w:val="007130C8"/>
    <w:rsid w:val="007254B4"/>
    <w:rsid w:val="007321BF"/>
    <w:rsid w:val="007351E3"/>
    <w:rsid w:val="007555E3"/>
    <w:rsid w:val="00783EDF"/>
    <w:rsid w:val="007877FC"/>
    <w:rsid w:val="00790F99"/>
    <w:rsid w:val="00795F16"/>
    <w:rsid w:val="007A2596"/>
    <w:rsid w:val="007B1E37"/>
    <w:rsid w:val="007B65B4"/>
    <w:rsid w:val="007E4D44"/>
    <w:rsid w:val="00802EEC"/>
    <w:rsid w:val="00834297"/>
    <w:rsid w:val="008463C5"/>
    <w:rsid w:val="008508E2"/>
    <w:rsid w:val="00856DD9"/>
    <w:rsid w:val="00864129"/>
    <w:rsid w:val="008751A4"/>
    <w:rsid w:val="0088321D"/>
    <w:rsid w:val="0089579C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C4F28"/>
    <w:rsid w:val="009E5B8E"/>
    <w:rsid w:val="009F72FD"/>
    <w:rsid w:val="00A12426"/>
    <w:rsid w:val="00A2728B"/>
    <w:rsid w:val="00A46819"/>
    <w:rsid w:val="00A60151"/>
    <w:rsid w:val="00A67019"/>
    <w:rsid w:val="00A832DA"/>
    <w:rsid w:val="00A97F30"/>
    <w:rsid w:val="00AB2FE3"/>
    <w:rsid w:val="00AC52B6"/>
    <w:rsid w:val="00AF5DC3"/>
    <w:rsid w:val="00B06A4A"/>
    <w:rsid w:val="00B32641"/>
    <w:rsid w:val="00B3579F"/>
    <w:rsid w:val="00B47E7E"/>
    <w:rsid w:val="00BB6A30"/>
    <w:rsid w:val="00BC32A0"/>
    <w:rsid w:val="00BD7700"/>
    <w:rsid w:val="00C20E0E"/>
    <w:rsid w:val="00C22CB2"/>
    <w:rsid w:val="00C2565F"/>
    <w:rsid w:val="00C34152"/>
    <w:rsid w:val="00C407AD"/>
    <w:rsid w:val="00C43729"/>
    <w:rsid w:val="00C504BE"/>
    <w:rsid w:val="00C70A0D"/>
    <w:rsid w:val="00CB4BD3"/>
    <w:rsid w:val="00CD2147"/>
    <w:rsid w:val="00CE0E75"/>
    <w:rsid w:val="00CE1C48"/>
    <w:rsid w:val="00CF015B"/>
    <w:rsid w:val="00CF0C31"/>
    <w:rsid w:val="00CF1062"/>
    <w:rsid w:val="00CF2039"/>
    <w:rsid w:val="00CF31C3"/>
    <w:rsid w:val="00CF4D46"/>
    <w:rsid w:val="00D01301"/>
    <w:rsid w:val="00D2305B"/>
    <w:rsid w:val="00D25110"/>
    <w:rsid w:val="00D26D23"/>
    <w:rsid w:val="00D371CB"/>
    <w:rsid w:val="00D42146"/>
    <w:rsid w:val="00D60FCD"/>
    <w:rsid w:val="00D83CEC"/>
    <w:rsid w:val="00D849BF"/>
    <w:rsid w:val="00D938B1"/>
    <w:rsid w:val="00D9456C"/>
    <w:rsid w:val="00DA17F0"/>
    <w:rsid w:val="00DB3AA4"/>
    <w:rsid w:val="00DD2845"/>
    <w:rsid w:val="00DD2D58"/>
    <w:rsid w:val="00DF4405"/>
    <w:rsid w:val="00DF6020"/>
    <w:rsid w:val="00E073E4"/>
    <w:rsid w:val="00E10ED4"/>
    <w:rsid w:val="00E126A2"/>
    <w:rsid w:val="00E24FC8"/>
    <w:rsid w:val="00E32BCC"/>
    <w:rsid w:val="00E523EA"/>
    <w:rsid w:val="00E64ED2"/>
    <w:rsid w:val="00E81523"/>
    <w:rsid w:val="00F41253"/>
    <w:rsid w:val="00F50009"/>
    <w:rsid w:val="00F67099"/>
    <w:rsid w:val="00F73C87"/>
    <w:rsid w:val="00F808FD"/>
    <w:rsid w:val="00F86744"/>
    <w:rsid w:val="00FA3604"/>
    <w:rsid w:val="00FB7547"/>
    <w:rsid w:val="00FC2990"/>
    <w:rsid w:val="00FC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FCD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D60FC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60FC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60FC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60FC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60FC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60FC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60FC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60FC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60FC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D60F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60FCD"/>
  </w:style>
  <w:style w:type="paragraph" w:styleId="Title">
    <w:name w:val="Title"/>
    <w:basedOn w:val="Normal"/>
    <w:next w:val="Normal"/>
    <w:link w:val="TitleChar"/>
    <w:uiPriority w:val="2"/>
    <w:qFormat/>
    <w:rsid w:val="00D60FCD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D60FC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60FC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D60FCD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D60FCD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60FCD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60FC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60FCD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60FCD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60FCD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60FCD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60FCD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D60FCD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D60FC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60FCD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D60FCD"/>
  </w:style>
  <w:style w:type="paragraph" w:styleId="Caption">
    <w:name w:val="caption"/>
    <w:basedOn w:val="Normal"/>
    <w:next w:val="BodyText"/>
    <w:uiPriority w:val="11"/>
    <w:rsid w:val="00D60FCD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D60FC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60FC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60FCD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D60FC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60FCD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D60FCD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60FCD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60FC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60FC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60FC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60FCD"/>
    <w:rPr>
      <w:i/>
      <w:iCs/>
    </w:rPr>
  </w:style>
  <w:style w:type="character" w:styleId="Emphasis">
    <w:name w:val="Emphasis"/>
    <w:basedOn w:val="DefaultParagraphFont"/>
    <w:uiPriority w:val="4"/>
    <w:qFormat/>
    <w:rsid w:val="00D60FCD"/>
    <w:rPr>
      <w:i/>
      <w:iCs/>
    </w:rPr>
  </w:style>
  <w:style w:type="character" w:styleId="Strong">
    <w:name w:val="Strong"/>
    <w:basedOn w:val="DefaultParagraphFont"/>
    <w:uiPriority w:val="4"/>
    <w:qFormat/>
    <w:rsid w:val="00D60FCD"/>
    <w:rPr>
      <w:b/>
      <w:bCs/>
    </w:rPr>
  </w:style>
  <w:style w:type="paragraph" w:styleId="ListParagraph">
    <w:name w:val="List Paragraph"/>
    <w:basedOn w:val="Normal"/>
    <w:uiPriority w:val="6"/>
    <w:qFormat/>
    <w:rsid w:val="00D60FC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60FCD"/>
  </w:style>
  <w:style w:type="paragraph" w:styleId="EndnoteText">
    <w:name w:val="endnote text"/>
    <w:basedOn w:val="Normal"/>
    <w:link w:val="EndnoteTextChar"/>
    <w:uiPriority w:val="10"/>
    <w:rsid w:val="00D60FCD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60FCD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60FC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60FCD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60FCD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2F3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CE36FF8FA54AC3B16045B7C1A0E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F7ED0A-9B9F-4857-A5C1-57AE0C5EE088}"/>
      </w:docPartPr>
      <w:docPartBody>
        <w:p w:rsidR="00B56A89" w:rsidRDefault="00B56A89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0AA5BB1906C43AC963DD3B700FFB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6B48B-5139-4F21-B2E9-687D31269186}"/>
      </w:docPartPr>
      <w:docPartBody>
        <w:p w:rsidR="00B56A89" w:rsidRDefault="00B56A89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F"/>
    <w:rsid w:val="000B2AEF"/>
    <w:rsid w:val="00173762"/>
    <w:rsid w:val="001F36FD"/>
    <w:rsid w:val="00390735"/>
    <w:rsid w:val="004131CE"/>
    <w:rsid w:val="00487529"/>
    <w:rsid w:val="004C1577"/>
    <w:rsid w:val="00703E63"/>
    <w:rsid w:val="00B56A89"/>
    <w:rsid w:val="00BC20AB"/>
    <w:rsid w:val="00CD225C"/>
    <w:rsid w:val="00E10ED4"/>
    <w:rsid w:val="00E557B9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8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34</cp:revision>
  <dcterms:created xsi:type="dcterms:W3CDTF">2024-07-23T18:38:00Z</dcterms:created>
  <dcterms:modified xsi:type="dcterms:W3CDTF">2025-01-24T20:58:00Z</dcterms:modified>
</cp:coreProperties>
</file>