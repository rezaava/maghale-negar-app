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4F2F3D40" w14:textId="77777777" w:rsidR="0091526E" w:rsidRPr="00802EEC" w:rsidRDefault="0091526E" w:rsidP="0091526E">
      <w:pPr>
        <w:jc w:val="center"/>
        <w:rPr>
          <w:rtl/>
        </w:rPr>
      </w:pPr>
    </w:p>
    <w:sdt>
      <w:sdtPr>
        <w:rPr>
          <w:rtl/>
        </w:rPr>
        <w:tag w:val="_field_Chapter8_Title"/>
        <w:id w:val="1844353790"/>
        <w:placeholder>
          <w:docPart w:val="D41DB3C5B3AD470EAE94C12F3D9F7C06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624D98F7" w14:textId="37BAC4FB" w:rsidR="0091526E" w:rsidRPr="00D71BF3" w:rsidRDefault="0091526E" w:rsidP="0091526E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هشتم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55F217F7" w14:textId="77777777" w:rsidR="0091526E" w:rsidRDefault="0091526E" w:rsidP="0091526E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8_Title"/>
        <w:id w:val="983811841"/>
        <w:placeholder>
          <w:docPart w:val="3525D1E574134F528869CB3C4B82E33B"/>
        </w:placeholder>
      </w:sdtPr>
      <w:sdtContent>
        <w:p w14:paraId="438E4F93" w14:textId="26C28878" w:rsidR="0091526E" w:rsidRPr="00002890" w:rsidRDefault="0091526E" w:rsidP="0091526E">
          <w:pPr>
            <w:pStyle w:val="Heading1"/>
            <w:rPr>
              <w:color w:val="FFFFFF" w:themeColor="background1"/>
              <w:rtl/>
            </w:rPr>
          </w:pPr>
          <w:r w:rsidRPr="00002890">
            <w:rPr>
              <w:rFonts w:hint="cs"/>
              <w:color w:val="FFFFFF" w:themeColor="background1"/>
              <w:rtl/>
            </w:rPr>
            <w:t xml:space="preserve">فصل هشتم: </w:t>
          </w:r>
          <w:r w:rsidRPr="00002890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458F8302" w14:textId="77777777" w:rsidR="0091526E" w:rsidRPr="00802EEC" w:rsidRDefault="0091526E" w:rsidP="0091526E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273822FE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3E1F8B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3E1F8B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D2552C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534A34" w:rsidRDefault="00127BB8" w:rsidP="00534A34">
      <w:pPr>
        <w:pStyle w:val="BodyText"/>
      </w:pPr>
    </w:p>
    <w:sectPr w:rsidR="00127BB8" w:rsidRPr="00534A34" w:rsidSect="00D963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BB0C8" w14:textId="77777777" w:rsidR="009A7E2E" w:rsidRPr="00802EEC" w:rsidRDefault="009A7E2E" w:rsidP="000D0454">
      <w:pPr>
        <w:spacing w:before="0" w:after="0"/>
      </w:pPr>
      <w:r w:rsidRPr="00802EEC">
        <w:separator/>
      </w:r>
    </w:p>
  </w:endnote>
  <w:endnote w:type="continuationSeparator" w:id="0">
    <w:p w14:paraId="5CF26BCB" w14:textId="77777777" w:rsidR="009A7E2E" w:rsidRPr="00802EEC" w:rsidRDefault="009A7E2E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242F10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C2005" w14:textId="77777777" w:rsidR="009A7E2E" w:rsidRPr="00802EEC" w:rsidRDefault="009A7E2E" w:rsidP="000D0454">
      <w:pPr>
        <w:spacing w:before="0" w:after="0"/>
      </w:pPr>
      <w:r w:rsidRPr="00802EEC">
        <w:separator/>
      </w:r>
    </w:p>
  </w:footnote>
  <w:footnote w:type="continuationSeparator" w:id="0">
    <w:p w14:paraId="160DCC6C" w14:textId="77777777" w:rsidR="009A7E2E" w:rsidRPr="00802EEC" w:rsidRDefault="009A7E2E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2264D6D7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3E1F8B">
      <w:rPr>
        <w:noProof/>
        <w:rtl/>
      </w:rPr>
      <w:t>فصل هشتم: عنوان را وارد کن</w:t>
    </w:r>
    <w:r w:rsidR="003E1F8B">
      <w:rPr>
        <w:rFonts w:hint="cs"/>
        <w:noProof/>
        <w:rtl/>
      </w:rPr>
      <w:t>ی</w:t>
    </w:r>
    <w:r w:rsidR="003E1F8B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02890"/>
    <w:rsid w:val="000366E8"/>
    <w:rsid w:val="00055241"/>
    <w:rsid w:val="00062006"/>
    <w:rsid w:val="0006295B"/>
    <w:rsid w:val="00066590"/>
    <w:rsid w:val="00083084"/>
    <w:rsid w:val="000913CF"/>
    <w:rsid w:val="000D0454"/>
    <w:rsid w:val="000D5AED"/>
    <w:rsid w:val="000F4319"/>
    <w:rsid w:val="000F4C5D"/>
    <w:rsid w:val="00102153"/>
    <w:rsid w:val="00110259"/>
    <w:rsid w:val="00127BB8"/>
    <w:rsid w:val="001444D3"/>
    <w:rsid w:val="001655EC"/>
    <w:rsid w:val="001701ED"/>
    <w:rsid w:val="00173762"/>
    <w:rsid w:val="00185A42"/>
    <w:rsid w:val="00186440"/>
    <w:rsid w:val="00187C0C"/>
    <w:rsid w:val="00191E17"/>
    <w:rsid w:val="00194B79"/>
    <w:rsid w:val="001A1EC4"/>
    <w:rsid w:val="001A204E"/>
    <w:rsid w:val="001B7DEF"/>
    <w:rsid w:val="00205FDD"/>
    <w:rsid w:val="00242F10"/>
    <w:rsid w:val="002516AE"/>
    <w:rsid w:val="00281377"/>
    <w:rsid w:val="002B154F"/>
    <w:rsid w:val="002E3919"/>
    <w:rsid w:val="002F2C64"/>
    <w:rsid w:val="002F5ADB"/>
    <w:rsid w:val="003248B6"/>
    <w:rsid w:val="00333771"/>
    <w:rsid w:val="00352D06"/>
    <w:rsid w:val="00374243"/>
    <w:rsid w:val="00377411"/>
    <w:rsid w:val="00390735"/>
    <w:rsid w:val="00397ABF"/>
    <w:rsid w:val="003A4BA5"/>
    <w:rsid w:val="003A6448"/>
    <w:rsid w:val="003C3CAA"/>
    <w:rsid w:val="003E1F8B"/>
    <w:rsid w:val="003E638E"/>
    <w:rsid w:val="00436B94"/>
    <w:rsid w:val="00447ABA"/>
    <w:rsid w:val="00455E43"/>
    <w:rsid w:val="00462A21"/>
    <w:rsid w:val="00483681"/>
    <w:rsid w:val="00487529"/>
    <w:rsid w:val="004916A6"/>
    <w:rsid w:val="00495B52"/>
    <w:rsid w:val="004B7841"/>
    <w:rsid w:val="004C1577"/>
    <w:rsid w:val="004C1E32"/>
    <w:rsid w:val="004D5E84"/>
    <w:rsid w:val="004E0769"/>
    <w:rsid w:val="004E5F9E"/>
    <w:rsid w:val="004F4CF3"/>
    <w:rsid w:val="00534A34"/>
    <w:rsid w:val="00597E3C"/>
    <w:rsid w:val="005A4640"/>
    <w:rsid w:val="005B5F70"/>
    <w:rsid w:val="00636DAB"/>
    <w:rsid w:val="00643D18"/>
    <w:rsid w:val="00653982"/>
    <w:rsid w:val="006639BA"/>
    <w:rsid w:val="006814EB"/>
    <w:rsid w:val="00691CAA"/>
    <w:rsid w:val="00693014"/>
    <w:rsid w:val="006A2718"/>
    <w:rsid w:val="006B6DE6"/>
    <w:rsid w:val="006C7932"/>
    <w:rsid w:val="006C79CE"/>
    <w:rsid w:val="006E4B4C"/>
    <w:rsid w:val="00703E63"/>
    <w:rsid w:val="007052EB"/>
    <w:rsid w:val="007130C8"/>
    <w:rsid w:val="007254B4"/>
    <w:rsid w:val="007321BF"/>
    <w:rsid w:val="00733D52"/>
    <w:rsid w:val="007555E3"/>
    <w:rsid w:val="00783EDF"/>
    <w:rsid w:val="00786A4A"/>
    <w:rsid w:val="00795F16"/>
    <w:rsid w:val="007A2596"/>
    <w:rsid w:val="007B65B4"/>
    <w:rsid w:val="007C0094"/>
    <w:rsid w:val="007E37B7"/>
    <w:rsid w:val="007E4D44"/>
    <w:rsid w:val="00802EEC"/>
    <w:rsid w:val="00821A6F"/>
    <w:rsid w:val="0083419A"/>
    <w:rsid w:val="00834297"/>
    <w:rsid w:val="008463C5"/>
    <w:rsid w:val="00853C63"/>
    <w:rsid w:val="00856DD9"/>
    <w:rsid w:val="00864129"/>
    <w:rsid w:val="0088321D"/>
    <w:rsid w:val="00897696"/>
    <w:rsid w:val="008B366A"/>
    <w:rsid w:val="008B6B30"/>
    <w:rsid w:val="008B6C9E"/>
    <w:rsid w:val="008C1F3C"/>
    <w:rsid w:val="008E1592"/>
    <w:rsid w:val="008E3FAF"/>
    <w:rsid w:val="0091526E"/>
    <w:rsid w:val="00927D6D"/>
    <w:rsid w:val="0093287B"/>
    <w:rsid w:val="00932885"/>
    <w:rsid w:val="009344D8"/>
    <w:rsid w:val="009769A6"/>
    <w:rsid w:val="009860D5"/>
    <w:rsid w:val="00996E46"/>
    <w:rsid w:val="009A1D1F"/>
    <w:rsid w:val="009A7E2E"/>
    <w:rsid w:val="009E5B8E"/>
    <w:rsid w:val="009F72FD"/>
    <w:rsid w:val="00A12426"/>
    <w:rsid w:val="00A21C38"/>
    <w:rsid w:val="00A2728B"/>
    <w:rsid w:val="00A4391C"/>
    <w:rsid w:val="00A46819"/>
    <w:rsid w:val="00A60151"/>
    <w:rsid w:val="00A67019"/>
    <w:rsid w:val="00A75CC6"/>
    <w:rsid w:val="00A832DA"/>
    <w:rsid w:val="00A97F30"/>
    <w:rsid w:val="00AA2C6F"/>
    <w:rsid w:val="00AB2FE3"/>
    <w:rsid w:val="00AC52B6"/>
    <w:rsid w:val="00AD26C3"/>
    <w:rsid w:val="00AF5DC3"/>
    <w:rsid w:val="00B06A4A"/>
    <w:rsid w:val="00B32641"/>
    <w:rsid w:val="00B3579F"/>
    <w:rsid w:val="00B47E7E"/>
    <w:rsid w:val="00BC32A0"/>
    <w:rsid w:val="00C20E0E"/>
    <w:rsid w:val="00C2565F"/>
    <w:rsid w:val="00C34152"/>
    <w:rsid w:val="00C407AD"/>
    <w:rsid w:val="00C504BE"/>
    <w:rsid w:val="00C52FBF"/>
    <w:rsid w:val="00C70A0D"/>
    <w:rsid w:val="00C74DBB"/>
    <w:rsid w:val="00CB4BD3"/>
    <w:rsid w:val="00CD2147"/>
    <w:rsid w:val="00CF015B"/>
    <w:rsid w:val="00CF0C31"/>
    <w:rsid w:val="00CF2039"/>
    <w:rsid w:val="00CF31C3"/>
    <w:rsid w:val="00CF4D46"/>
    <w:rsid w:val="00D05A3C"/>
    <w:rsid w:val="00D2305B"/>
    <w:rsid w:val="00D25110"/>
    <w:rsid w:val="00D2552C"/>
    <w:rsid w:val="00D26D23"/>
    <w:rsid w:val="00D371CB"/>
    <w:rsid w:val="00D42146"/>
    <w:rsid w:val="00D83CEC"/>
    <w:rsid w:val="00D938B1"/>
    <w:rsid w:val="00D9456C"/>
    <w:rsid w:val="00D963C8"/>
    <w:rsid w:val="00DB3AA4"/>
    <w:rsid w:val="00DD2845"/>
    <w:rsid w:val="00DE43F1"/>
    <w:rsid w:val="00E073E4"/>
    <w:rsid w:val="00E10ED4"/>
    <w:rsid w:val="00E24FC8"/>
    <w:rsid w:val="00E32BCC"/>
    <w:rsid w:val="00E523EA"/>
    <w:rsid w:val="00E52EF0"/>
    <w:rsid w:val="00E81523"/>
    <w:rsid w:val="00F41253"/>
    <w:rsid w:val="00F50009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F8B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3E1F8B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3E1F8B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3E1F8B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E1F8B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E1F8B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E1F8B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E1F8B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E1F8B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E1F8B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3E1F8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E1F8B"/>
  </w:style>
  <w:style w:type="paragraph" w:styleId="Title">
    <w:name w:val="Title"/>
    <w:basedOn w:val="Normal"/>
    <w:next w:val="Normal"/>
    <w:link w:val="TitleChar"/>
    <w:uiPriority w:val="2"/>
    <w:qFormat/>
    <w:rsid w:val="003E1F8B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3E1F8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E1F8B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3E1F8B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3E1F8B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E1F8B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E1F8B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E1F8B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E1F8B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E1F8B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E1F8B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E1F8B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3E1F8B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E1F8B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E1F8B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3E1F8B"/>
  </w:style>
  <w:style w:type="paragraph" w:styleId="Caption">
    <w:name w:val="caption"/>
    <w:basedOn w:val="Normal"/>
    <w:next w:val="BodyText"/>
    <w:uiPriority w:val="11"/>
    <w:rsid w:val="003E1F8B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3E1F8B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E1F8B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E1F8B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E1F8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E1F8B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3E1F8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E1F8B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E1F8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E1F8B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E1F8B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E1F8B"/>
    <w:rPr>
      <w:i/>
      <w:iCs/>
    </w:rPr>
  </w:style>
  <w:style w:type="character" w:styleId="Emphasis">
    <w:name w:val="Emphasis"/>
    <w:basedOn w:val="DefaultParagraphFont"/>
    <w:uiPriority w:val="4"/>
    <w:qFormat/>
    <w:rsid w:val="003E1F8B"/>
    <w:rPr>
      <w:i/>
      <w:iCs/>
    </w:rPr>
  </w:style>
  <w:style w:type="character" w:styleId="Strong">
    <w:name w:val="Strong"/>
    <w:basedOn w:val="DefaultParagraphFont"/>
    <w:uiPriority w:val="4"/>
    <w:qFormat/>
    <w:rsid w:val="003E1F8B"/>
    <w:rPr>
      <w:b/>
      <w:bCs/>
    </w:rPr>
  </w:style>
  <w:style w:type="paragraph" w:styleId="ListParagraph">
    <w:name w:val="List Paragraph"/>
    <w:basedOn w:val="Normal"/>
    <w:uiPriority w:val="6"/>
    <w:qFormat/>
    <w:rsid w:val="003E1F8B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E1F8B"/>
  </w:style>
  <w:style w:type="paragraph" w:styleId="EndnoteText">
    <w:name w:val="endnote text"/>
    <w:basedOn w:val="Normal"/>
    <w:link w:val="EndnoteTextChar"/>
    <w:uiPriority w:val="10"/>
    <w:rsid w:val="003E1F8B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E1F8B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E1F8B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E1F8B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E1F8B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AA2C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1DB3C5B3AD470EAE94C12F3D9F7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B939B-820B-4D35-AED1-B201C6025402}"/>
      </w:docPartPr>
      <w:docPartBody>
        <w:p w:rsidR="00013A2D" w:rsidRDefault="00013A2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525D1E574134F528869CB3C4B82E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8C369-D620-42C5-B4E8-AF2EDBC9C907}"/>
      </w:docPartPr>
      <w:docPartBody>
        <w:p w:rsidR="00013A2D" w:rsidRDefault="00013A2D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2A"/>
    <w:rsid w:val="000052C6"/>
    <w:rsid w:val="00012FDC"/>
    <w:rsid w:val="00013A2D"/>
    <w:rsid w:val="001444D3"/>
    <w:rsid w:val="00173762"/>
    <w:rsid w:val="00202F66"/>
    <w:rsid w:val="00225D3B"/>
    <w:rsid w:val="002D37DD"/>
    <w:rsid w:val="002F4F2A"/>
    <w:rsid w:val="00345824"/>
    <w:rsid w:val="00365AC5"/>
    <w:rsid w:val="00383DFB"/>
    <w:rsid w:val="00390735"/>
    <w:rsid w:val="004105F7"/>
    <w:rsid w:val="00487529"/>
    <w:rsid w:val="00495B52"/>
    <w:rsid w:val="004C1577"/>
    <w:rsid w:val="00643D18"/>
    <w:rsid w:val="00703E63"/>
    <w:rsid w:val="00856DD9"/>
    <w:rsid w:val="008E1592"/>
    <w:rsid w:val="00A67DCE"/>
    <w:rsid w:val="00AD7EFD"/>
    <w:rsid w:val="00E10ED4"/>
    <w:rsid w:val="00E81523"/>
    <w:rsid w:val="00F50009"/>
    <w:rsid w:val="00F62460"/>
    <w:rsid w:val="00F7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3A2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15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36</cp:revision>
  <dcterms:created xsi:type="dcterms:W3CDTF">2024-07-23T18:38:00Z</dcterms:created>
  <dcterms:modified xsi:type="dcterms:W3CDTF">2025-01-24T20:59:00Z</dcterms:modified>
</cp:coreProperties>
</file>