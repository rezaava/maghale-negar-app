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487F" w14:textId="77777777" w:rsidR="00DB6D41" w:rsidRPr="003043DB" w:rsidRDefault="00DB6D41" w:rsidP="000C2899">
      <w:pPr>
        <w:ind w:left="3967"/>
        <w:rPr>
          <w:sz w:val="28"/>
          <w:szCs w:val="32"/>
          <w:rtl/>
          <w:lang w:bidi="fa-IR"/>
        </w:rPr>
      </w:pPr>
    </w:p>
    <w:p w14:paraId="6BB5BA3F" w14:textId="77777777" w:rsidR="003043DB" w:rsidRPr="003043DB" w:rsidRDefault="003043DB" w:rsidP="000C2899">
      <w:pPr>
        <w:ind w:left="3967"/>
        <w:rPr>
          <w:bCs/>
          <w:sz w:val="32"/>
          <w:szCs w:val="36"/>
          <w:rtl/>
          <w:lang w:bidi="fa-IR"/>
        </w:rPr>
      </w:pPr>
      <w:r w:rsidRPr="003043DB">
        <w:rPr>
          <w:bCs/>
          <w:sz w:val="32"/>
          <w:szCs w:val="36"/>
          <w:rtl/>
          <w:lang w:bidi="fa-IR"/>
        </w:rPr>
        <w:t>سپاس و قدردان</w:t>
      </w:r>
      <w:r w:rsidRPr="003043DB">
        <w:rPr>
          <w:rFonts w:hint="cs"/>
          <w:bCs/>
          <w:sz w:val="32"/>
          <w:szCs w:val="36"/>
          <w:rtl/>
          <w:lang w:bidi="fa-IR"/>
        </w:rPr>
        <w:t>ی</w:t>
      </w:r>
      <w:r w:rsidRPr="003043DB">
        <w:rPr>
          <w:bCs/>
          <w:sz w:val="32"/>
          <w:szCs w:val="36"/>
          <w:rtl/>
          <w:lang w:bidi="fa-IR"/>
        </w:rPr>
        <w:t>:</w:t>
      </w:r>
    </w:p>
    <w:sdt>
      <w:sdtPr>
        <w:rPr>
          <w:sz w:val="28"/>
          <w:szCs w:val="32"/>
          <w:rtl/>
          <w:lang w:bidi="fa-IR"/>
        </w:rPr>
        <w:tag w:val="_field_Acknowledgment_Fa"/>
        <w:id w:val="-799230716"/>
        <w:placeholder>
          <w:docPart w:val="DefaultPlaceholder_-1854013440"/>
        </w:placeholder>
      </w:sdtPr>
      <w:sdtEndPr>
        <w:rPr>
          <w:rFonts w:hint="cs"/>
        </w:rPr>
      </w:sdtEndPr>
      <w:sdtContent>
        <w:p w14:paraId="35B6EF89" w14:textId="137C5BF9" w:rsidR="003043DB" w:rsidRPr="000C2899" w:rsidRDefault="003043DB" w:rsidP="000C2899">
          <w:pPr>
            <w:pStyle w:val="BodyText"/>
            <w:ind w:left="3967" w:firstLine="0"/>
            <w:rPr>
              <w:sz w:val="28"/>
              <w:szCs w:val="32"/>
              <w:lang w:bidi="fa-IR"/>
            </w:rPr>
          </w:pPr>
          <w:r w:rsidRPr="000C2899">
            <w:rPr>
              <w:sz w:val="28"/>
              <w:szCs w:val="32"/>
              <w:rtl/>
              <w:lang w:bidi="fa-IR"/>
            </w:rPr>
            <w:t xml:space="preserve">متن </w:t>
          </w:r>
          <w:r w:rsidR="0012596B">
            <w:rPr>
              <w:rFonts w:hint="cs"/>
              <w:sz w:val="28"/>
              <w:szCs w:val="32"/>
              <w:rtl/>
              <w:lang w:bidi="fa-IR"/>
            </w:rPr>
            <w:t>سپاس و قدردانی خود را اینجا وارد کنید.</w:t>
          </w:r>
        </w:p>
      </w:sdtContent>
    </w:sdt>
    <w:p w14:paraId="4F35CB08" w14:textId="77777777" w:rsidR="00DB6D41" w:rsidRPr="003043DB" w:rsidRDefault="00DB6D41" w:rsidP="000366E8">
      <w:pPr>
        <w:rPr>
          <w:sz w:val="28"/>
          <w:szCs w:val="32"/>
          <w:lang w:bidi="fa-IR"/>
        </w:rPr>
      </w:pPr>
    </w:p>
    <w:sectPr w:rsidR="00DB6D41" w:rsidRPr="003043DB" w:rsidSect="00A651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9B790" w14:textId="77777777" w:rsidR="00882983" w:rsidRDefault="00882983" w:rsidP="00DB7A87">
      <w:pPr>
        <w:spacing w:before="0" w:after="0"/>
      </w:pPr>
      <w:r>
        <w:separator/>
      </w:r>
    </w:p>
  </w:endnote>
  <w:endnote w:type="continuationSeparator" w:id="0">
    <w:p w14:paraId="18F70F81" w14:textId="77777777" w:rsidR="00882983" w:rsidRDefault="00882983" w:rsidP="00DB7A8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AC180" w14:textId="77777777" w:rsidR="00DB7A87" w:rsidRDefault="00DB7A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5071" w14:textId="7CA696E0" w:rsidR="00DB7A87" w:rsidRDefault="00DB7A87" w:rsidP="00DB7A87">
    <w:pPr>
      <w:pStyle w:val="Footer"/>
    </w:pPr>
    <w:r>
      <w:rPr>
        <w:kern w:val="0"/>
        <w14:ligatures w14:val="none"/>
      </w:rP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36E0" w14:textId="77777777" w:rsidR="00DB7A87" w:rsidRDefault="00DB7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E74D9" w14:textId="77777777" w:rsidR="00882983" w:rsidRDefault="00882983" w:rsidP="00DB7A87">
      <w:pPr>
        <w:spacing w:before="0" w:after="0"/>
      </w:pPr>
      <w:r>
        <w:separator/>
      </w:r>
    </w:p>
  </w:footnote>
  <w:footnote w:type="continuationSeparator" w:id="0">
    <w:p w14:paraId="4A21C8D8" w14:textId="77777777" w:rsidR="00882983" w:rsidRDefault="00882983" w:rsidP="00DB7A8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CC4A" w14:textId="77777777" w:rsidR="00DB7A87" w:rsidRDefault="00DB7A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7B00" w14:textId="003A4D8B" w:rsidR="00DB7A87" w:rsidRDefault="00DB7A87" w:rsidP="00331ADD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60D9" w14:textId="77777777" w:rsidR="00DB7A87" w:rsidRDefault="00DB7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CF"/>
    <w:rsid w:val="00000F02"/>
    <w:rsid w:val="000366E8"/>
    <w:rsid w:val="00066590"/>
    <w:rsid w:val="000C2899"/>
    <w:rsid w:val="000D5AED"/>
    <w:rsid w:val="00102153"/>
    <w:rsid w:val="00110259"/>
    <w:rsid w:val="0012596B"/>
    <w:rsid w:val="00185A42"/>
    <w:rsid w:val="00186440"/>
    <w:rsid w:val="00187C0C"/>
    <w:rsid w:val="00194B79"/>
    <w:rsid w:val="001B7DEF"/>
    <w:rsid w:val="00205FDD"/>
    <w:rsid w:val="002516AE"/>
    <w:rsid w:val="00281377"/>
    <w:rsid w:val="002B154F"/>
    <w:rsid w:val="003043DB"/>
    <w:rsid w:val="003248B6"/>
    <w:rsid w:val="00331ADD"/>
    <w:rsid w:val="00352D06"/>
    <w:rsid w:val="00363BCF"/>
    <w:rsid w:val="00377411"/>
    <w:rsid w:val="00390735"/>
    <w:rsid w:val="003A6448"/>
    <w:rsid w:val="00436B94"/>
    <w:rsid w:val="00462A21"/>
    <w:rsid w:val="00483681"/>
    <w:rsid w:val="004916A6"/>
    <w:rsid w:val="004C1E32"/>
    <w:rsid w:val="004D5E84"/>
    <w:rsid w:val="004E5F9E"/>
    <w:rsid w:val="00597E3C"/>
    <w:rsid w:val="005A4640"/>
    <w:rsid w:val="005B5F70"/>
    <w:rsid w:val="00605C87"/>
    <w:rsid w:val="00636DAB"/>
    <w:rsid w:val="00644E43"/>
    <w:rsid w:val="00653982"/>
    <w:rsid w:val="006814EB"/>
    <w:rsid w:val="00691CAA"/>
    <w:rsid w:val="00693014"/>
    <w:rsid w:val="00696F9E"/>
    <w:rsid w:val="006A2718"/>
    <w:rsid w:val="006B6DE6"/>
    <w:rsid w:val="006C7932"/>
    <w:rsid w:val="006D0018"/>
    <w:rsid w:val="006E4B4C"/>
    <w:rsid w:val="0070328B"/>
    <w:rsid w:val="007052EB"/>
    <w:rsid w:val="00721701"/>
    <w:rsid w:val="007254B4"/>
    <w:rsid w:val="0073653C"/>
    <w:rsid w:val="00783EDF"/>
    <w:rsid w:val="00795F16"/>
    <w:rsid w:val="007A2596"/>
    <w:rsid w:val="007A4ACF"/>
    <w:rsid w:val="007B65B4"/>
    <w:rsid w:val="007E350B"/>
    <w:rsid w:val="007E4D44"/>
    <w:rsid w:val="00864129"/>
    <w:rsid w:val="008701FE"/>
    <w:rsid w:val="00882983"/>
    <w:rsid w:val="0088321D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E5B8E"/>
    <w:rsid w:val="009F72FD"/>
    <w:rsid w:val="00A12426"/>
    <w:rsid w:val="00A46819"/>
    <w:rsid w:val="00A60151"/>
    <w:rsid w:val="00A65112"/>
    <w:rsid w:val="00A832DA"/>
    <w:rsid w:val="00A97F30"/>
    <w:rsid w:val="00AA4174"/>
    <w:rsid w:val="00AC52B6"/>
    <w:rsid w:val="00AF5DC3"/>
    <w:rsid w:val="00B06A4A"/>
    <w:rsid w:val="00B47E7E"/>
    <w:rsid w:val="00B93572"/>
    <w:rsid w:val="00C2565F"/>
    <w:rsid w:val="00C331D7"/>
    <w:rsid w:val="00C407AD"/>
    <w:rsid w:val="00C70A0D"/>
    <w:rsid w:val="00CD2147"/>
    <w:rsid w:val="00CD25EC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B6D41"/>
    <w:rsid w:val="00DB7A87"/>
    <w:rsid w:val="00DD2845"/>
    <w:rsid w:val="00E0135A"/>
    <w:rsid w:val="00E06717"/>
    <w:rsid w:val="00E24FC8"/>
    <w:rsid w:val="00E32BCC"/>
    <w:rsid w:val="00E523EA"/>
    <w:rsid w:val="00E81523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E280"/>
  <w15:chartTrackingRefBased/>
  <w15:docId w15:val="{6C7F53A7-A2FD-4511-A283-CF407E79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174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AA4174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AA4174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AA4174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AA4174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AA4174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AA4174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AA4174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AA4174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AA4174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AA417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A4174"/>
  </w:style>
  <w:style w:type="paragraph" w:styleId="Title">
    <w:name w:val="Title"/>
    <w:basedOn w:val="Normal"/>
    <w:next w:val="Normal"/>
    <w:link w:val="TitleChar"/>
    <w:uiPriority w:val="2"/>
    <w:qFormat/>
    <w:rsid w:val="00AA4174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AA417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AA4174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AA4174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AA4174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AA4174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AA4174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AA4174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AA4174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AA4174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AA4174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AA4174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AA4174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AA4174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AA4174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AA4174"/>
  </w:style>
  <w:style w:type="paragraph" w:styleId="Caption">
    <w:name w:val="caption"/>
    <w:basedOn w:val="Normal"/>
    <w:next w:val="BodyText"/>
    <w:uiPriority w:val="11"/>
    <w:rsid w:val="00AA4174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AA4174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AA4174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AA4174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AA417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AA4174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AA417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AA4174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AA417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AA4174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AA4174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AA4174"/>
    <w:rPr>
      <w:i/>
      <w:iCs/>
    </w:rPr>
  </w:style>
  <w:style w:type="character" w:styleId="Emphasis">
    <w:name w:val="Emphasis"/>
    <w:basedOn w:val="DefaultParagraphFont"/>
    <w:uiPriority w:val="4"/>
    <w:qFormat/>
    <w:rsid w:val="00AA4174"/>
    <w:rPr>
      <w:i/>
      <w:iCs/>
    </w:rPr>
  </w:style>
  <w:style w:type="character" w:styleId="Strong">
    <w:name w:val="Strong"/>
    <w:basedOn w:val="DefaultParagraphFont"/>
    <w:uiPriority w:val="4"/>
    <w:qFormat/>
    <w:rsid w:val="00AA4174"/>
    <w:rPr>
      <w:b/>
      <w:bCs/>
    </w:rPr>
  </w:style>
  <w:style w:type="paragraph" w:styleId="ListParagraph">
    <w:name w:val="List Paragraph"/>
    <w:basedOn w:val="Normal"/>
    <w:uiPriority w:val="6"/>
    <w:qFormat/>
    <w:rsid w:val="00AA4174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AA4174"/>
  </w:style>
  <w:style w:type="paragraph" w:styleId="EndnoteText">
    <w:name w:val="endnote text"/>
    <w:basedOn w:val="Normal"/>
    <w:link w:val="EndnoteTextChar"/>
    <w:uiPriority w:val="10"/>
    <w:rsid w:val="00AA4174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AA4174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AA4174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AA4174"/>
    <w:rPr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3043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43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43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3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43DB"/>
    <w:rPr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11"/>
    <w:rsid w:val="00AA4174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E35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5F258-F978-4D27-A16E-9AA24309CDD9}"/>
      </w:docPartPr>
      <w:docPartBody>
        <w:p w:rsidR="00000000" w:rsidRDefault="00493DD1">
          <w:r w:rsidRPr="00830CB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D1"/>
    <w:rsid w:val="00493DD1"/>
    <w:rsid w:val="00605C87"/>
    <w:rsid w:val="00FE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3DD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3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14</cp:revision>
  <dcterms:created xsi:type="dcterms:W3CDTF">2024-07-23T18:03:00Z</dcterms:created>
  <dcterms:modified xsi:type="dcterms:W3CDTF">2025-01-12T06:07:00Z</dcterms:modified>
</cp:coreProperties>
</file>