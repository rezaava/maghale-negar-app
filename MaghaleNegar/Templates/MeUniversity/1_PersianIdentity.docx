
<file path=[Content_Types].xml><?xml version="1.0" encoding="utf-8"?>
<Types xmlns="http://schemas.openxmlformats.org/package/2006/content-types">
  <Default Extension="jp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noProof/>
          <w:rtl/>
          <w:lang w:bidi="fa-IR"/>
        </w:rPr>
        <w:tag w:val="_field_Icon_University"/>
        <w:id w:val="1668127111"/>
        <w:picture/>
      </w:sdtPr>
      <w:sdtEndPr/>
      <w:sdtContent>
        <w:p w14:paraId="398C0F50" w14:textId="5C3328F3" w:rsidR="00F85E51" w:rsidRPr="00F85E51" w:rsidRDefault="00F85E51" w:rsidP="00260B1D">
          <w:pPr>
            <w:spacing w:after="0" w:afterAutospacing="0" w:line="264" w:lineRule="auto"/>
            <w:contextualSpacing/>
            <w:jc w:val="center"/>
            <w:rPr>
              <w:rtl/>
            </w:rPr>
          </w:pPr>
          <w:r w:rsidRPr="00F85E51">
            <w:rPr>
              <w:noProof/>
              <w:lang w:bidi="fa-IR"/>
            </w:rPr>
            <w:drawing>
              <wp:inline distT="0" distB="0" distL="0" distR="0" wp14:anchorId="40A9E998" wp14:editId="517335DF">
                <wp:extent cx="668860" cy="10080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8860" cy="10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b/>
          <w:bCs/>
          <w:sz w:val="26"/>
          <w:szCs w:val="26"/>
          <w:rtl/>
        </w:rPr>
        <w:tag w:val="_field_University_Fa"/>
        <w:id w:val="2106070610"/>
        <w:placeholder>
          <w:docPart w:val="B3AAEDAB6B7F4D228DF96A8061B956E5"/>
        </w:placeholder>
      </w:sdtPr>
      <w:sdtEndPr>
        <w:rPr>
          <w:rFonts w:hint="cs"/>
        </w:rPr>
      </w:sdtEndPr>
      <w:sdtContent>
        <w:p w14:paraId="4D3442A2" w14:textId="029D354E" w:rsidR="00F85E51" w:rsidRPr="00F85E51" w:rsidRDefault="003908B6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sz w:val="26"/>
              <w:szCs w:val="26"/>
              <w:rtl/>
            </w:rPr>
          </w:pPr>
          <w:r>
            <w:rPr>
              <w:rFonts w:hint="cs"/>
              <w:b/>
              <w:bCs/>
              <w:sz w:val="26"/>
              <w:szCs w:val="26"/>
              <w:rtl/>
            </w:rPr>
            <w:t>دانشگاه</w:t>
          </w:r>
        </w:p>
      </w:sdtContent>
    </w:sdt>
    <w:sdt>
      <w:sdtPr>
        <w:rPr>
          <w:b/>
          <w:bCs/>
          <w:sz w:val="22"/>
          <w:szCs w:val="24"/>
          <w:rtl/>
        </w:rPr>
        <w:tag w:val="_field_Department_Fa"/>
        <w:id w:val="-1119136190"/>
        <w:placeholder>
          <w:docPart w:val="304F6560D06E4BCC95A55388F0C231DF"/>
        </w:placeholder>
      </w:sdtPr>
      <w:sdtEndPr/>
      <w:sdtContent>
        <w:p w14:paraId="68ED2122" w14:textId="01CC9987" w:rsidR="00F85E51" w:rsidRPr="00E30560" w:rsidRDefault="003908B6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sz w:val="22"/>
              <w:szCs w:val="24"/>
              <w:rtl/>
            </w:rPr>
          </w:pPr>
          <w:r w:rsidRPr="00E30560">
            <w:rPr>
              <w:rFonts w:hint="cs"/>
              <w:b/>
              <w:bCs/>
              <w:sz w:val="22"/>
              <w:szCs w:val="24"/>
              <w:rtl/>
            </w:rPr>
            <w:t>دانشکده</w:t>
          </w:r>
        </w:p>
      </w:sdtContent>
    </w:sdt>
    <w:sdt>
      <w:sdtPr>
        <w:rPr>
          <w:b/>
          <w:bCs/>
          <w:sz w:val="22"/>
          <w:szCs w:val="24"/>
          <w:rtl/>
        </w:rPr>
        <w:tag w:val="_field_Group_Fa"/>
        <w:id w:val="1582329962"/>
        <w:placeholder>
          <w:docPart w:val="88F10C87D46C4922AD4CCEAC3F6D6F81"/>
        </w:placeholder>
      </w:sdtPr>
      <w:sdtEndPr/>
      <w:sdtContent>
        <w:p w14:paraId="6C1CFED9" w14:textId="6510E4E4" w:rsidR="00F85E51" w:rsidRPr="00E30560" w:rsidRDefault="003908B6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sz w:val="22"/>
              <w:szCs w:val="24"/>
              <w:rtl/>
            </w:rPr>
          </w:pPr>
          <w:r w:rsidRPr="00E30560">
            <w:rPr>
              <w:rFonts w:hint="cs"/>
              <w:b/>
              <w:bCs/>
              <w:sz w:val="22"/>
              <w:szCs w:val="24"/>
              <w:rtl/>
            </w:rPr>
            <w:t>گروه</w:t>
          </w:r>
        </w:p>
      </w:sdtContent>
    </w:sdt>
    <w:p w14:paraId="072EFA93" w14:textId="77777777" w:rsidR="00F85E51" w:rsidRDefault="00F85E51" w:rsidP="00260B1D">
      <w:pPr>
        <w:spacing w:after="0" w:afterAutospacing="0" w:line="264" w:lineRule="auto"/>
        <w:contextualSpacing/>
        <w:jc w:val="center"/>
        <w:rPr>
          <w:rtl/>
          <w:lang w:bidi="fa-IR"/>
        </w:rPr>
      </w:pPr>
    </w:p>
    <w:p w14:paraId="1E9DA166" w14:textId="77777777" w:rsidR="00844A3D" w:rsidRDefault="00844A3D" w:rsidP="00260B1D">
      <w:pPr>
        <w:spacing w:after="0" w:afterAutospacing="0" w:line="264" w:lineRule="auto"/>
        <w:contextualSpacing/>
        <w:jc w:val="center"/>
        <w:rPr>
          <w:rtl/>
          <w:lang w:bidi="fa-IR"/>
        </w:rPr>
      </w:pPr>
    </w:p>
    <w:p w14:paraId="304F89CF" w14:textId="47AB0F6B" w:rsidR="00F85E51" w:rsidRPr="00F85E51" w:rsidRDefault="00EB3367" w:rsidP="00260B1D">
      <w:pPr>
        <w:spacing w:after="0" w:afterAutospacing="0" w:line="264" w:lineRule="auto"/>
        <w:contextualSpacing/>
        <w:jc w:val="center"/>
        <w:rPr>
          <w:b/>
          <w:bCs/>
          <w:sz w:val="30"/>
          <w:szCs w:val="30"/>
          <w:rtl/>
        </w:rPr>
      </w:pPr>
      <w:sdt>
        <w:sdtPr>
          <w:rPr>
            <w:rFonts w:hint="cs"/>
            <w:b/>
            <w:bCs/>
            <w:sz w:val="30"/>
            <w:szCs w:val="30"/>
            <w:rtl/>
          </w:rPr>
          <w:tag w:val="_field_Type_Fa"/>
          <w:id w:val="912582216"/>
          <w:placeholder>
            <w:docPart w:val="B030A7FFCCDD44DDBDCB5A4CF651FFEF"/>
          </w:placeholder>
        </w:sdtPr>
        <w:sdtEndPr/>
        <w:sdtContent>
          <w:r w:rsidR="003908B6">
            <w:rPr>
              <w:rFonts w:hint="cs"/>
              <w:b/>
              <w:bCs/>
              <w:sz w:val="30"/>
              <w:szCs w:val="30"/>
              <w:rtl/>
            </w:rPr>
            <w:t>نوع سند</w:t>
          </w:r>
        </w:sdtContent>
      </w:sdt>
      <w:r w:rsidR="00F85E51" w:rsidRPr="00F85E51">
        <w:rPr>
          <w:b/>
          <w:bCs/>
          <w:sz w:val="30"/>
          <w:szCs w:val="30"/>
          <w:rtl/>
        </w:rPr>
        <w:t xml:space="preserve"> برا</w:t>
      </w:r>
      <w:r w:rsidR="00F85E51" w:rsidRPr="00F85E51">
        <w:rPr>
          <w:rFonts w:hint="cs"/>
          <w:b/>
          <w:bCs/>
          <w:sz w:val="30"/>
          <w:szCs w:val="30"/>
          <w:rtl/>
        </w:rPr>
        <w:t>ی</w:t>
      </w:r>
      <w:r w:rsidR="00F85E51" w:rsidRPr="00F85E51">
        <w:rPr>
          <w:b/>
          <w:bCs/>
          <w:sz w:val="30"/>
          <w:szCs w:val="30"/>
          <w:rtl/>
        </w:rPr>
        <w:t xml:space="preserve"> در</w:t>
      </w:r>
      <w:r w:rsidR="00F85E51" w:rsidRPr="00F85E51">
        <w:rPr>
          <w:rFonts w:hint="cs"/>
          <w:b/>
          <w:bCs/>
          <w:sz w:val="30"/>
          <w:szCs w:val="30"/>
          <w:rtl/>
        </w:rPr>
        <w:t>ی</w:t>
      </w:r>
      <w:r w:rsidR="00F85E51" w:rsidRPr="00F85E51">
        <w:rPr>
          <w:rFonts w:hint="eastAsia"/>
          <w:b/>
          <w:bCs/>
          <w:sz w:val="30"/>
          <w:szCs w:val="30"/>
          <w:rtl/>
        </w:rPr>
        <w:t>افت</w:t>
      </w:r>
      <w:r w:rsidR="00F85E51" w:rsidRPr="00F85E51">
        <w:rPr>
          <w:b/>
          <w:bCs/>
          <w:sz w:val="30"/>
          <w:szCs w:val="30"/>
          <w:rtl/>
        </w:rPr>
        <w:t xml:space="preserve"> درجه </w:t>
      </w:r>
      <w:sdt>
        <w:sdtPr>
          <w:rPr>
            <w:b/>
            <w:bCs/>
            <w:sz w:val="30"/>
            <w:szCs w:val="30"/>
            <w:rtl/>
          </w:rPr>
          <w:tag w:val="_field_AcademicDegree_Fa"/>
          <w:id w:val="1315831310"/>
          <w:placeholder>
            <w:docPart w:val="1EB723B03A5A4423A70ED9012DC9F80D"/>
          </w:placeholder>
        </w:sdtPr>
        <w:sdtEndPr>
          <w:rPr>
            <w:rFonts w:hint="cs"/>
          </w:rPr>
        </w:sdtEndPr>
        <w:sdtContent>
          <w:r w:rsidR="003908B6">
            <w:rPr>
              <w:rFonts w:hint="cs"/>
              <w:b/>
              <w:bCs/>
              <w:sz w:val="30"/>
              <w:szCs w:val="30"/>
              <w:rtl/>
            </w:rPr>
            <w:t>مقطع</w:t>
          </w:r>
        </w:sdtContent>
      </w:sdt>
    </w:p>
    <w:p w14:paraId="76668AB6" w14:textId="516F865B" w:rsidR="00F85E51" w:rsidRPr="00F85E51" w:rsidRDefault="00F85E51" w:rsidP="00260B1D">
      <w:pPr>
        <w:spacing w:after="0" w:afterAutospacing="0" w:line="264" w:lineRule="auto"/>
        <w:contextualSpacing/>
        <w:jc w:val="center"/>
        <w:rPr>
          <w:b/>
          <w:bCs/>
          <w:rtl/>
        </w:rPr>
      </w:pPr>
      <w:r w:rsidRPr="00F85E51">
        <w:rPr>
          <w:b/>
          <w:bCs/>
          <w:rtl/>
        </w:rPr>
        <w:t>در رشته/گرا</w:t>
      </w:r>
      <w:r w:rsidRPr="00F85E51">
        <w:rPr>
          <w:rFonts w:hint="cs"/>
          <w:b/>
          <w:bCs/>
          <w:rtl/>
        </w:rPr>
        <w:t>ی</w:t>
      </w:r>
      <w:r w:rsidRPr="00F85E51">
        <w:rPr>
          <w:rFonts w:hint="eastAsia"/>
          <w:b/>
          <w:bCs/>
          <w:rtl/>
        </w:rPr>
        <w:t>ش</w:t>
      </w:r>
      <w:r w:rsidRPr="00F85E51">
        <w:rPr>
          <w:b/>
          <w:bCs/>
          <w:rtl/>
        </w:rPr>
        <w:t xml:space="preserve"> </w:t>
      </w:r>
      <w:sdt>
        <w:sdtPr>
          <w:rPr>
            <w:b/>
            <w:bCs/>
            <w:rtl/>
          </w:rPr>
          <w:tag w:val="_field_FieldOfStudy_Fa"/>
          <w:id w:val="1751541945"/>
          <w:placeholder>
            <w:docPart w:val="7D762E43FB324E75A8A90865EDF3589D"/>
          </w:placeholder>
        </w:sdtPr>
        <w:sdtEndPr>
          <w:rPr>
            <w:rFonts w:hint="cs"/>
          </w:rPr>
        </w:sdtEndPr>
        <w:sdtContent>
          <w:r w:rsidR="003908B6">
            <w:rPr>
              <w:rFonts w:hint="cs"/>
              <w:b/>
              <w:bCs/>
              <w:rtl/>
            </w:rPr>
            <w:t>رشته تحصیلی</w:t>
          </w:r>
        </w:sdtContent>
      </w:sdt>
    </w:p>
    <w:p w14:paraId="56E45104" w14:textId="77777777" w:rsidR="00F85E51" w:rsidRDefault="00F85E51" w:rsidP="00260B1D">
      <w:pPr>
        <w:spacing w:after="0" w:afterAutospacing="0" w:line="264" w:lineRule="auto"/>
        <w:contextualSpacing/>
        <w:jc w:val="center"/>
        <w:rPr>
          <w:rtl/>
        </w:rPr>
      </w:pPr>
    </w:p>
    <w:p w14:paraId="56048A69" w14:textId="77777777" w:rsidR="00522F46" w:rsidRPr="00F85E51" w:rsidRDefault="00522F46" w:rsidP="00260B1D">
      <w:pPr>
        <w:spacing w:after="0" w:afterAutospacing="0" w:line="264" w:lineRule="auto"/>
        <w:contextualSpacing/>
        <w:jc w:val="center"/>
        <w:rPr>
          <w:rtl/>
        </w:rPr>
      </w:pPr>
    </w:p>
    <w:sdt>
      <w:sdtPr>
        <w:rPr>
          <w:b/>
          <w:bCs/>
          <w:sz w:val="36"/>
          <w:szCs w:val="40"/>
          <w:rtl/>
        </w:rPr>
        <w:tag w:val="_field_Title_Fa"/>
        <w:id w:val="-1844854484"/>
        <w:placeholder>
          <w:docPart w:val="E5E81096CC534918A8D2639210543913"/>
        </w:placeholder>
      </w:sdtPr>
      <w:sdtEndPr/>
      <w:sdtContent>
        <w:p w14:paraId="1004EBAF" w14:textId="52DC0D7C" w:rsidR="00F85E51" w:rsidRPr="00F85E51" w:rsidRDefault="003908B6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sz w:val="36"/>
              <w:szCs w:val="40"/>
              <w:rtl/>
            </w:rPr>
          </w:pPr>
          <w:r>
            <w:rPr>
              <w:rFonts w:hint="cs"/>
              <w:b/>
              <w:bCs/>
              <w:sz w:val="36"/>
              <w:szCs w:val="40"/>
              <w:rtl/>
            </w:rPr>
            <w:t>عنوان</w:t>
          </w:r>
        </w:p>
      </w:sdtContent>
    </w:sdt>
    <w:p w14:paraId="27D25B43" w14:textId="77777777" w:rsidR="00F85E51" w:rsidRPr="00F85E51" w:rsidRDefault="00F85E51" w:rsidP="00260B1D">
      <w:pPr>
        <w:spacing w:after="0" w:afterAutospacing="0" w:line="264" w:lineRule="auto"/>
        <w:contextualSpacing/>
        <w:jc w:val="center"/>
        <w:rPr>
          <w:rtl/>
        </w:rPr>
      </w:pPr>
    </w:p>
    <w:sdt>
      <w:sdtPr>
        <w:rPr>
          <w:b/>
          <w:bCs/>
          <w:sz w:val="30"/>
          <w:szCs w:val="30"/>
          <w:rtl/>
        </w:rPr>
        <w:tag w:val="_field_Supervisor_Title_Fa"/>
        <w:id w:val="682173524"/>
        <w:placeholder>
          <w:docPart w:val="7C427412CF1D4B40B38824F7B7FF974F"/>
        </w:placeholder>
      </w:sdtPr>
      <w:sdtEndPr/>
      <w:sdtContent>
        <w:p w14:paraId="4C03E624" w14:textId="1112ABC7" w:rsidR="00F85E51" w:rsidRPr="00F85E51" w:rsidRDefault="00F85E51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sz w:val="30"/>
              <w:szCs w:val="30"/>
              <w:rtl/>
            </w:rPr>
          </w:pPr>
          <w:r w:rsidRPr="00F85E51">
            <w:rPr>
              <w:b/>
              <w:bCs/>
              <w:sz w:val="30"/>
              <w:szCs w:val="30"/>
              <w:rtl/>
            </w:rPr>
            <w:t>استاد(ان) راهنما:</w:t>
          </w:r>
        </w:p>
      </w:sdtContent>
    </w:sdt>
    <w:sdt>
      <w:sdtPr>
        <w:rPr>
          <w:sz w:val="26"/>
          <w:szCs w:val="26"/>
          <w:rtl/>
        </w:rPr>
        <w:tag w:val="_field_Supervisor_Fa"/>
        <w:id w:val="-318030213"/>
        <w:placeholder>
          <w:docPart w:val="3D4DC6A50309446F9D5EAD0AEDB70D0B"/>
        </w:placeholder>
      </w:sdtPr>
      <w:sdtEndPr/>
      <w:sdtContent>
        <w:p w14:paraId="4CA0D3E3" w14:textId="76E008B8" w:rsidR="00F85E51" w:rsidRPr="00E30560" w:rsidRDefault="003908B6" w:rsidP="00260B1D">
          <w:pPr>
            <w:spacing w:after="0" w:afterAutospacing="0" w:line="264" w:lineRule="auto"/>
            <w:contextualSpacing/>
            <w:jc w:val="center"/>
            <w:rPr>
              <w:sz w:val="26"/>
              <w:szCs w:val="26"/>
              <w:rtl/>
            </w:rPr>
          </w:pPr>
          <w:r w:rsidRPr="00E30560">
            <w:rPr>
              <w:rFonts w:hint="cs"/>
              <w:sz w:val="26"/>
              <w:szCs w:val="26"/>
              <w:rtl/>
            </w:rPr>
            <w:t>استاد(ان) راهنما</w:t>
          </w:r>
        </w:p>
      </w:sdtContent>
    </w:sdt>
    <w:p w14:paraId="50ED7904" w14:textId="77777777" w:rsidR="00F85E51" w:rsidRPr="00F85E51" w:rsidRDefault="00F85E51" w:rsidP="00260B1D">
      <w:pPr>
        <w:spacing w:after="0" w:afterAutospacing="0" w:line="264" w:lineRule="auto"/>
        <w:contextualSpacing/>
        <w:jc w:val="center"/>
        <w:rPr>
          <w:b/>
          <w:bCs/>
          <w:rtl/>
        </w:rPr>
      </w:pPr>
    </w:p>
    <w:sdt>
      <w:sdtPr>
        <w:rPr>
          <w:b/>
          <w:bCs/>
          <w:sz w:val="30"/>
          <w:szCs w:val="30"/>
          <w:rtl/>
        </w:rPr>
        <w:tag w:val="_field_Advisor_Title_Fa"/>
        <w:id w:val="-315411351"/>
        <w:placeholder>
          <w:docPart w:val="FE96C38C8EB343C0A906879C8CCB60A2"/>
        </w:placeholder>
      </w:sdtPr>
      <w:sdtEndPr/>
      <w:sdtContent>
        <w:p w14:paraId="41486838" w14:textId="4F238EE4" w:rsidR="00F85E51" w:rsidRPr="00F85E51" w:rsidRDefault="00A331E7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sz w:val="30"/>
              <w:szCs w:val="30"/>
              <w:rtl/>
            </w:rPr>
          </w:pPr>
          <w:r>
            <w:rPr>
              <w:rFonts w:hint="cs"/>
              <w:b/>
              <w:bCs/>
              <w:kern w:val="0"/>
              <w:sz w:val="30"/>
              <w:szCs w:val="30"/>
              <w:rtl/>
              <w14:ligatures w14:val="none"/>
            </w:rPr>
            <w:t>استاد(ان) مشاور:</w:t>
          </w:r>
        </w:p>
      </w:sdtContent>
    </w:sdt>
    <w:sdt>
      <w:sdtPr>
        <w:rPr>
          <w:sz w:val="26"/>
          <w:szCs w:val="26"/>
          <w:rtl/>
        </w:rPr>
        <w:tag w:val="_field_Advisor_Fa"/>
        <w:id w:val="1561211839"/>
        <w:placeholder>
          <w:docPart w:val="61193DEEE1BB44B4A824310CB43CC09A"/>
        </w:placeholder>
      </w:sdtPr>
      <w:sdtEndPr/>
      <w:sdtContent>
        <w:p w14:paraId="11D2F70D" w14:textId="08289143" w:rsidR="00F85E51" w:rsidRPr="00E30560" w:rsidRDefault="00A331E7" w:rsidP="00E5278A">
          <w:pPr>
            <w:spacing w:after="0" w:afterAutospacing="0" w:line="264" w:lineRule="auto"/>
            <w:contextualSpacing/>
            <w:jc w:val="center"/>
            <w:rPr>
              <w:b/>
              <w:bCs/>
              <w:sz w:val="26"/>
              <w:szCs w:val="26"/>
              <w:rtl/>
            </w:rPr>
          </w:pPr>
          <w:r w:rsidRPr="00E30560">
            <w:rPr>
              <w:rFonts w:hint="cs"/>
              <w:b/>
              <w:bCs/>
              <w:kern w:val="0"/>
              <w:sz w:val="26"/>
              <w:szCs w:val="26"/>
              <w:rtl/>
              <w14:ligatures w14:val="none"/>
            </w:rPr>
            <w:t>استاد(ان) مشاور</w:t>
          </w:r>
          <w:r w:rsidR="003908B6" w:rsidRPr="00E30560">
            <w:rPr>
              <w:rFonts w:hint="cs"/>
              <w:b/>
              <w:bCs/>
              <w:kern w:val="0"/>
              <w:sz w:val="26"/>
              <w:szCs w:val="26"/>
              <w:rtl/>
              <w14:ligatures w14:val="none"/>
            </w:rPr>
            <w:t xml:space="preserve"> </w:t>
          </w:r>
          <w:r w:rsidRPr="00E30560">
            <w:rPr>
              <w:rFonts w:hint="cs"/>
              <w:b/>
              <w:bCs/>
              <w:kern w:val="0"/>
              <w:sz w:val="26"/>
              <w:szCs w:val="26"/>
              <w:rtl/>
              <w:lang w:bidi="fa-IR"/>
              <w14:ligatures w14:val="none"/>
            </w:rPr>
            <w:t>(اختیاری)</w:t>
          </w:r>
        </w:p>
      </w:sdtContent>
    </w:sdt>
    <w:p w14:paraId="655C64DE" w14:textId="77777777" w:rsidR="00F85E51" w:rsidRPr="00F85E51" w:rsidRDefault="00F85E51" w:rsidP="00260B1D">
      <w:pPr>
        <w:spacing w:after="0" w:afterAutospacing="0" w:line="264" w:lineRule="auto"/>
        <w:contextualSpacing/>
        <w:jc w:val="center"/>
        <w:rPr>
          <w:b/>
          <w:bCs/>
          <w:lang w:bidi="fa-IR"/>
        </w:rPr>
      </w:pPr>
    </w:p>
    <w:sdt>
      <w:sdtPr>
        <w:rPr>
          <w:b/>
          <w:bCs/>
          <w:sz w:val="30"/>
          <w:szCs w:val="30"/>
          <w:rtl/>
        </w:rPr>
        <w:tag w:val="_field_Author_Title_Fa"/>
        <w:id w:val="2063437123"/>
        <w:placeholder>
          <w:docPart w:val="222FA21C36034CD3A0A7A0A8AA047BB8"/>
        </w:placeholder>
      </w:sdtPr>
      <w:sdtEndPr/>
      <w:sdtContent>
        <w:p w14:paraId="24968CDD" w14:textId="62AA6202" w:rsidR="00F85E51" w:rsidRPr="00F85E51" w:rsidRDefault="00F85E51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sz w:val="30"/>
              <w:szCs w:val="30"/>
              <w:rtl/>
            </w:rPr>
          </w:pPr>
          <w:r w:rsidRPr="00F85E51">
            <w:rPr>
              <w:b/>
              <w:bCs/>
              <w:sz w:val="30"/>
              <w:szCs w:val="30"/>
              <w:rtl/>
            </w:rPr>
            <w:t>نگارش:</w:t>
          </w:r>
        </w:p>
      </w:sdtContent>
    </w:sdt>
    <w:sdt>
      <w:sdtPr>
        <w:rPr>
          <w:sz w:val="26"/>
          <w:szCs w:val="26"/>
          <w:rtl/>
        </w:rPr>
        <w:tag w:val="_field_Author_Fa"/>
        <w:id w:val="-1667398665"/>
        <w:placeholder>
          <w:docPart w:val="73090C285DDB4BC5AC86217E66526A6D"/>
        </w:placeholder>
      </w:sdtPr>
      <w:sdtEndPr>
        <w:rPr>
          <w:rFonts w:hint="eastAsia"/>
        </w:rPr>
      </w:sdtEndPr>
      <w:sdtContent>
        <w:p w14:paraId="1F8F5389" w14:textId="4E7ABC6B" w:rsidR="00F85E51" w:rsidRPr="00F85E51" w:rsidRDefault="00E30560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sz w:val="26"/>
              <w:szCs w:val="26"/>
            </w:rPr>
          </w:pPr>
          <w:r>
            <w:rPr>
              <w:rFonts w:hint="cs"/>
              <w:sz w:val="26"/>
              <w:szCs w:val="26"/>
              <w:rtl/>
            </w:rPr>
            <w:t>نام نگارنده</w:t>
          </w:r>
        </w:p>
      </w:sdtContent>
    </w:sdt>
    <w:p w14:paraId="5884676A" w14:textId="77777777" w:rsidR="00F85E51" w:rsidRPr="00F85E51" w:rsidRDefault="00F85E51" w:rsidP="00260B1D">
      <w:pPr>
        <w:spacing w:after="0" w:afterAutospacing="0" w:line="264" w:lineRule="auto"/>
        <w:contextualSpacing/>
        <w:jc w:val="center"/>
        <w:rPr>
          <w:b/>
          <w:bCs/>
          <w:rtl/>
        </w:rPr>
      </w:pPr>
    </w:p>
    <w:sdt>
      <w:sdtPr>
        <w:rPr>
          <w:sz w:val="26"/>
          <w:szCs w:val="26"/>
          <w:rtl/>
        </w:rPr>
        <w:tag w:val="_field_DefenseDate_Fa"/>
        <w:id w:val="-1514832526"/>
        <w:placeholder>
          <w:docPart w:val="3D9899DAED494D7484C764AAA17C1A87"/>
        </w:placeholder>
      </w:sdtPr>
      <w:sdtEndPr/>
      <w:sdtContent>
        <w:p w14:paraId="6A8033A2" w14:textId="421ADED4" w:rsidR="00F85E51" w:rsidRPr="00F85E51" w:rsidRDefault="00D00B48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sz w:val="26"/>
              <w:szCs w:val="26"/>
              <w:rtl/>
            </w:rPr>
          </w:pPr>
          <w:r>
            <w:rPr>
              <w:rFonts w:hint="cs"/>
              <w:sz w:val="26"/>
              <w:szCs w:val="26"/>
              <w:rtl/>
            </w:rPr>
            <w:t>تاریخ دفاع</w:t>
          </w:r>
        </w:p>
      </w:sdtContent>
    </w:sdt>
    <w:p w14:paraId="23D681BC" w14:textId="77777777" w:rsidR="00522F46" w:rsidRPr="00C407AD" w:rsidRDefault="00522F46" w:rsidP="00260B1D">
      <w:pPr>
        <w:spacing w:after="0" w:afterAutospacing="0" w:line="264" w:lineRule="auto"/>
        <w:contextualSpacing/>
        <w:rPr>
          <w:lang w:bidi="fa-IR"/>
        </w:rPr>
      </w:pPr>
    </w:p>
    <w:sectPr w:rsidR="00522F46" w:rsidRPr="00C407AD" w:rsidSect="00D87BBC">
      <w:headerReference w:type="default" r:id="rId8"/>
      <w:footerReference w:type="default" r:id="rId9"/>
      <w:pgSz w:w="11907" w:h="16839" w:code="9"/>
      <w:pgMar w:top="1701" w:right="2268" w:bottom="1418" w:left="1418" w:header="1021" w:footer="1021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C1EE2" w14:textId="77777777" w:rsidR="00A32412" w:rsidRDefault="00A32412" w:rsidP="00522F46">
      <w:pPr>
        <w:spacing w:before="0" w:after="0"/>
      </w:pPr>
      <w:r>
        <w:separator/>
      </w:r>
    </w:p>
  </w:endnote>
  <w:endnote w:type="continuationSeparator" w:id="0">
    <w:p w14:paraId="49E98FAC" w14:textId="77777777" w:rsidR="00A32412" w:rsidRDefault="00A32412" w:rsidP="00522F4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62E40" w14:textId="3DE4C90A" w:rsidR="00522F46" w:rsidRDefault="00522F46">
    <w:pPr>
      <w:pStyle w:val="Footer"/>
    </w:pPr>
    <w:r>
      <w:t>[null]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A9C5B" w14:textId="77777777" w:rsidR="00A32412" w:rsidRDefault="00A32412" w:rsidP="00522F46">
      <w:pPr>
        <w:spacing w:before="0" w:after="0"/>
      </w:pPr>
      <w:r>
        <w:separator/>
      </w:r>
    </w:p>
  </w:footnote>
  <w:footnote w:type="continuationSeparator" w:id="0">
    <w:p w14:paraId="112181A4" w14:textId="77777777" w:rsidR="00A32412" w:rsidRDefault="00A32412" w:rsidP="00522F4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93F9B" w14:textId="548261F2" w:rsidR="00522F46" w:rsidRDefault="00522F46" w:rsidP="00522F46">
    <w:pPr>
      <w:pStyle w:val="Header"/>
    </w:pPr>
    <w:r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F370BAD4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mirrorMargins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C25"/>
    <w:rsid w:val="00015D9E"/>
    <w:rsid w:val="00032D15"/>
    <w:rsid w:val="00035715"/>
    <w:rsid w:val="000366E8"/>
    <w:rsid w:val="00066590"/>
    <w:rsid w:val="000B1874"/>
    <w:rsid w:val="000D5AED"/>
    <w:rsid w:val="00102153"/>
    <w:rsid w:val="00110259"/>
    <w:rsid w:val="00167075"/>
    <w:rsid w:val="00173762"/>
    <w:rsid w:val="00185A42"/>
    <w:rsid w:val="00186440"/>
    <w:rsid w:val="00187C0C"/>
    <w:rsid w:val="00194B79"/>
    <w:rsid w:val="001B4BE4"/>
    <w:rsid w:val="001B7DEF"/>
    <w:rsid w:val="001C2D21"/>
    <w:rsid w:val="00205FDD"/>
    <w:rsid w:val="00213D0E"/>
    <w:rsid w:val="00225C25"/>
    <w:rsid w:val="002516AE"/>
    <w:rsid w:val="00260B1D"/>
    <w:rsid w:val="00281377"/>
    <w:rsid w:val="00290200"/>
    <w:rsid w:val="002A25CE"/>
    <w:rsid w:val="002B154F"/>
    <w:rsid w:val="002E5286"/>
    <w:rsid w:val="003248B6"/>
    <w:rsid w:val="00340CBC"/>
    <w:rsid w:val="00352D06"/>
    <w:rsid w:val="00377411"/>
    <w:rsid w:val="00390735"/>
    <w:rsid w:val="003908B6"/>
    <w:rsid w:val="003A6448"/>
    <w:rsid w:val="003E713D"/>
    <w:rsid w:val="003F40A6"/>
    <w:rsid w:val="00400DF1"/>
    <w:rsid w:val="00436B94"/>
    <w:rsid w:val="00462A21"/>
    <w:rsid w:val="00483681"/>
    <w:rsid w:val="004916A6"/>
    <w:rsid w:val="004C1E32"/>
    <w:rsid w:val="004D5E84"/>
    <w:rsid w:val="004E5F9E"/>
    <w:rsid w:val="00522F46"/>
    <w:rsid w:val="00573E52"/>
    <w:rsid w:val="00597E3C"/>
    <w:rsid w:val="005A4640"/>
    <w:rsid w:val="005C1DCF"/>
    <w:rsid w:val="00636DAB"/>
    <w:rsid w:val="00653982"/>
    <w:rsid w:val="006608EA"/>
    <w:rsid w:val="00665CD9"/>
    <w:rsid w:val="006814EB"/>
    <w:rsid w:val="00691CAA"/>
    <w:rsid w:val="00693014"/>
    <w:rsid w:val="006A21E4"/>
    <w:rsid w:val="006A2718"/>
    <w:rsid w:val="006B0D92"/>
    <w:rsid w:val="006B6DE6"/>
    <w:rsid w:val="006C7932"/>
    <w:rsid w:val="006E4B4C"/>
    <w:rsid w:val="0070328B"/>
    <w:rsid w:val="007052EB"/>
    <w:rsid w:val="00723DBF"/>
    <w:rsid w:val="007254B4"/>
    <w:rsid w:val="00771734"/>
    <w:rsid w:val="00783EDF"/>
    <w:rsid w:val="007848BE"/>
    <w:rsid w:val="00795F16"/>
    <w:rsid w:val="007A2596"/>
    <w:rsid w:val="007B1341"/>
    <w:rsid w:val="007B65B4"/>
    <w:rsid w:val="007E4D44"/>
    <w:rsid w:val="007F2C8A"/>
    <w:rsid w:val="00844A3D"/>
    <w:rsid w:val="00864129"/>
    <w:rsid w:val="0088321D"/>
    <w:rsid w:val="00897696"/>
    <w:rsid w:val="008B366A"/>
    <w:rsid w:val="008B6B30"/>
    <w:rsid w:val="008B6C9E"/>
    <w:rsid w:val="008C1F3C"/>
    <w:rsid w:val="008E14EE"/>
    <w:rsid w:val="0090251D"/>
    <w:rsid w:val="00927D6D"/>
    <w:rsid w:val="00932885"/>
    <w:rsid w:val="00967C1D"/>
    <w:rsid w:val="009860D5"/>
    <w:rsid w:val="009A1D1F"/>
    <w:rsid w:val="009E5B8E"/>
    <w:rsid w:val="009F72FD"/>
    <w:rsid w:val="00A05A1E"/>
    <w:rsid w:val="00A12426"/>
    <w:rsid w:val="00A14787"/>
    <w:rsid w:val="00A32412"/>
    <w:rsid w:val="00A331E7"/>
    <w:rsid w:val="00A34615"/>
    <w:rsid w:val="00A46819"/>
    <w:rsid w:val="00A60151"/>
    <w:rsid w:val="00A832DA"/>
    <w:rsid w:val="00A97F30"/>
    <w:rsid w:val="00AC52B6"/>
    <w:rsid w:val="00AD12F5"/>
    <w:rsid w:val="00AF5DC3"/>
    <w:rsid w:val="00B004DD"/>
    <w:rsid w:val="00B022BE"/>
    <w:rsid w:val="00B06A4A"/>
    <w:rsid w:val="00B47E7E"/>
    <w:rsid w:val="00B74F18"/>
    <w:rsid w:val="00BC26DD"/>
    <w:rsid w:val="00BD3104"/>
    <w:rsid w:val="00C2565F"/>
    <w:rsid w:val="00C407AD"/>
    <w:rsid w:val="00C70A0D"/>
    <w:rsid w:val="00CD2147"/>
    <w:rsid w:val="00CF015B"/>
    <w:rsid w:val="00CF0C31"/>
    <w:rsid w:val="00CF31C3"/>
    <w:rsid w:val="00CF4D46"/>
    <w:rsid w:val="00D00B48"/>
    <w:rsid w:val="00D036BF"/>
    <w:rsid w:val="00D0725F"/>
    <w:rsid w:val="00D2305B"/>
    <w:rsid w:val="00D23632"/>
    <w:rsid w:val="00D25110"/>
    <w:rsid w:val="00D26D23"/>
    <w:rsid w:val="00D42146"/>
    <w:rsid w:val="00D80BAD"/>
    <w:rsid w:val="00D87BBC"/>
    <w:rsid w:val="00D938B1"/>
    <w:rsid w:val="00D9456C"/>
    <w:rsid w:val="00DB3AA4"/>
    <w:rsid w:val="00DD2845"/>
    <w:rsid w:val="00DE02B4"/>
    <w:rsid w:val="00E01CD0"/>
    <w:rsid w:val="00E10ED4"/>
    <w:rsid w:val="00E24FC8"/>
    <w:rsid w:val="00E30560"/>
    <w:rsid w:val="00E32BCC"/>
    <w:rsid w:val="00E51D65"/>
    <w:rsid w:val="00E5278A"/>
    <w:rsid w:val="00E67D15"/>
    <w:rsid w:val="00E81523"/>
    <w:rsid w:val="00E8205F"/>
    <w:rsid w:val="00EB3367"/>
    <w:rsid w:val="00EC5BD9"/>
    <w:rsid w:val="00F061A9"/>
    <w:rsid w:val="00F73C87"/>
    <w:rsid w:val="00F808FD"/>
    <w:rsid w:val="00F85E51"/>
    <w:rsid w:val="00F86744"/>
    <w:rsid w:val="00FA3604"/>
    <w:rsid w:val="00FB7547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46F57"/>
  <w15:chartTrackingRefBased/>
  <w15:docId w15:val="{3A544BF4-643B-4063-943D-2BC74DF99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5"/>
    <w:lsdException w:name="index heading" w:semiHidden="1" w:unhideWhenUsed="1"/>
    <w:lsdException w:name="caption" w:uiPriority="1"/>
    <w:lsdException w:name="table of figures" w:semiHidden="1" w:uiPriority="11" w:unhideWhenUsed="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semiHidden="1" w:uiPriority="14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367"/>
    <w:pPr>
      <w:spacing w:before="100" w:beforeAutospacing="1" w:after="100" w:line="240" w:lineRule="auto"/>
    </w:pPr>
  </w:style>
  <w:style w:type="paragraph" w:styleId="Heading1">
    <w:name w:val="heading 1"/>
    <w:basedOn w:val="Normal"/>
    <w:next w:val="Normal"/>
    <w:link w:val="Heading1Char"/>
    <w:uiPriority w:val="1"/>
    <w:qFormat/>
    <w:rsid w:val="00EB3367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/>
      <w:b/>
      <w:bCs/>
      <w:color w:val="000000"/>
      <w:sz w:val="32"/>
      <w:szCs w:val="36"/>
    </w:rPr>
  </w:style>
  <w:style w:type="paragraph" w:styleId="Heading2">
    <w:name w:val="heading 2"/>
    <w:basedOn w:val="Normal"/>
    <w:next w:val="BodyText"/>
    <w:link w:val="Heading2Char"/>
    <w:uiPriority w:val="1"/>
    <w:semiHidden/>
    <w:unhideWhenUsed/>
    <w:qFormat/>
    <w:rsid w:val="00EB3367"/>
    <w:pPr>
      <w:keepNext/>
      <w:keepLines/>
      <w:numPr>
        <w:ilvl w:val="1"/>
        <w:numId w:val="9"/>
      </w:numPr>
      <w:spacing w:after="580" w:afterAutospacing="0"/>
      <w:outlineLvl w:val="1"/>
    </w:pPr>
    <w:rPr>
      <w:rFonts w:eastAsiaTheme="majorEastAsia"/>
      <w:b/>
      <w:bCs/>
      <w:color w:val="00000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EB3367"/>
    <w:pPr>
      <w:keepNext/>
      <w:keepLines/>
      <w:numPr>
        <w:ilvl w:val="2"/>
        <w:numId w:val="9"/>
      </w:numPr>
      <w:spacing w:after="580" w:afterAutospacing="0"/>
      <w:outlineLvl w:val="2"/>
    </w:pPr>
    <w:rPr>
      <w:rFonts w:eastAsiaTheme="majorEastAsia"/>
      <w:b/>
      <w:bCs/>
      <w:color w:val="000000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EB3367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/>
      <w:b/>
      <w:bCs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EB3367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b/>
      <w:bCs/>
      <w:color w:val="000000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EB3367"/>
    <w:pPr>
      <w:keepNext/>
      <w:keepLines/>
      <w:numPr>
        <w:ilvl w:val="5"/>
        <w:numId w:val="9"/>
      </w:numPr>
      <w:spacing w:after="580" w:afterAutospacing="0"/>
      <w:outlineLvl w:val="5"/>
    </w:pPr>
    <w:rPr>
      <w:rFonts w:eastAsiaTheme="majorEastAsia"/>
      <w:b/>
      <w:bCs/>
      <w:color w:val="000000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EB3367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i/>
      <w:iCs/>
      <w:color w:val="000000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EB3367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b/>
      <w:bCs/>
      <w:color w:val="000000"/>
      <w:lang w:bidi="fa-IR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EB3367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default="1" w:styleId="DefaultParagraphFont">
    <w:name w:val="Default Paragraph Font"/>
    <w:uiPriority w:val="1"/>
    <w:semiHidden/>
    <w:unhideWhenUsed/>
    <w:rsid w:val="00EB3367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EB3367"/>
  </w:style>
  <w:style w:type="paragraph" w:styleId="Title">
    <w:name w:val="Title"/>
    <w:basedOn w:val="Normal"/>
    <w:next w:val="Normal"/>
    <w:link w:val="TitleChar"/>
    <w:uiPriority w:val="2"/>
    <w:qFormat/>
    <w:rsid w:val="00EB3367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EB336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EB3367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EB3367"/>
    <w:rPr>
      <w:rFonts w:eastAsiaTheme="majorEastAsia"/>
      <w:b/>
      <w:bCs/>
      <w:color w:val="000000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EB3367"/>
    <w:rPr>
      <w:rFonts w:eastAsiaTheme="majorEastAsia"/>
      <w:b/>
      <w:bCs/>
      <w:color w:val="000000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EB3367"/>
    <w:rPr>
      <w:rFonts w:eastAsiaTheme="majorEastAsia"/>
      <w:b/>
      <w:bCs/>
      <w:color w:val="000000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EB3367"/>
    <w:rPr>
      <w:rFonts w:eastAsiaTheme="majorEastAsia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EB3367"/>
    <w:rPr>
      <w:rFonts w:eastAsiaTheme="majorEastAsia"/>
      <w:b/>
      <w:bCs/>
      <w:color w:val="000000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EB3367"/>
    <w:rPr>
      <w:rFonts w:eastAsiaTheme="majorEastAsia"/>
      <w:b/>
      <w:bCs/>
      <w:color w:val="000000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EB3367"/>
    <w:rPr>
      <w:rFonts w:eastAsiaTheme="majorEastAsia"/>
      <w:b/>
      <w:bCs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EB3367"/>
    <w:rPr>
      <w:rFonts w:eastAsiaTheme="majorEastAsia"/>
      <w:b/>
      <w:bCs/>
      <w:color w:val="000000"/>
      <w:lang w:bidi="fa-IR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EB3367"/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customStyle="1" w:styleId="TitleChar">
    <w:name w:val="Title Char"/>
    <w:basedOn w:val="DefaultParagraphFont"/>
    <w:link w:val="Title"/>
    <w:uiPriority w:val="2"/>
    <w:rsid w:val="00EB3367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EB3367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EB3367"/>
    <w:pPr>
      <w:spacing w:before="0" w:beforeAutospacing="0" w:after="0" w:afterAutospacing="0" w:line="580" w:lineRule="exact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EB3367"/>
  </w:style>
  <w:style w:type="paragraph" w:styleId="Caption">
    <w:name w:val="caption"/>
    <w:basedOn w:val="Normal"/>
    <w:next w:val="BodyText"/>
    <w:uiPriority w:val="11"/>
    <w:rsid w:val="00EB3367"/>
    <w:pPr>
      <w:spacing w:after="580" w:afterAutospacing="0"/>
      <w:jc w:val="center"/>
    </w:pPr>
    <w:rPr>
      <w:sz w:val="22"/>
      <w:szCs w:val="24"/>
    </w:rPr>
  </w:style>
  <w:style w:type="paragraph" w:styleId="BlockText">
    <w:name w:val="Block Text"/>
    <w:basedOn w:val="Normal"/>
    <w:uiPriority w:val="5"/>
    <w:qFormat/>
    <w:rsid w:val="00EB3367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EB3367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EB3367"/>
    <w:rPr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EB3367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EB3367"/>
    <w:rPr>
      <w:sz w:val="22"/>
      <w:szCs w:val="24"/>
    </w:rPr>
  </w:style>
  <w:style w:type="paragraph" w:styleId="Header">
    <w:name w:val="header"/>
    <w:basedOn w:val="Normal"/>
    <w:link w:val="HeaderChar"/>
    <w:uiPriority w:val="9"/>
    <w:rsid w:val="00EB3367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EB3367"/>
    <w:rPr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EB3367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EB3367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EB3367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EB3367"/>
    <w:rPr>
      <w:i/>
      <w:iCs/>
    </w:rPr>
  </w:style>
  <w:style w:type="character" w:styleId="Emphasis">
    <w:name w:val="Emphasis"/>
    <w:basedOn w:val="DefaultParagraphFont"/>
    <w:uiPriority w:val="4"/>
    <w:qFormat/>
    <w:rsid w:val="00EB3367"/>
    <w:rPr>
      <w:i/>
      <w:iCs/>
    </w:rPr>
  </w:style>
  <w:style w:type="character" w:styleId="Strong">
    <w:name w:val="Strong"/>
    <w:basedOn w:val="DefaultParagraphFont"/>
    <w:uiPriority w:val="4"/>
    <w:qFormat/>
    <w:rsid w:val="00EB3367"/>
    <w:rPr>
      <w:b/>
      <w:bCs/>
    </w:rPr>
  </w:style>
  <w:style w:type="paragraph" w:styleId="ListParagraph">
    <w:name w:val="List Paragraph"/>
    <w:basedOn w:val="Normal"/>
    <w:uiPriority w:val="6"/>
    <w:qFormat/>
    <w:rsid w:val="00EB3367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EB3367"/>
  </w:style>
  <w:style w:type="paragraph" w:styleId="EndnoteText">
    <w:name w:val="endnote text"/>
    <w:basedOn w:val="Normal"/>
    <w:link w:val="EndnoteTextChar"/>
    <w:uiPriority w:val="10"/>
    <w:rsid w:val="00EB3367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10"/>
    <w:rsid w:val="00EB3367"/>
    <w:rPr>
      <w:sz w:val="20"/>
      <w:szCs w:val="20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EB3367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EB3367"/>
    <w:rPr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EB3367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E5278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YazdUniversity\YazdUniversity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3AAEDAB6B7F4D228DF96A8061B956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BD12CD-464B-467B-9AA1-3B9DC1AEA2F5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304F6560D06E4BCC95A55388F0C231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380AF0-A9BD-41B1-97B8-4303682A829F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88F10C87D46C4922AD4CCEAC3F6D6F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C56F11-CB3A-4D3F-8C65-05BFA782FB56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B030A7FFCCDD44DDBDCB5A4CF651FF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15BE13-5658-437A-A866-ABB2C35556F0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1EB723B03A5A4423A70ED9012DC9F8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99DF4A-DAB8-4171-91E6-2D87D3EDC572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7D762E43FB324E75A8A90865EDF358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61E66F-2D62-402F-909C-50CB1C5A0B6F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E5E81096CC534918A8D26392105439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11F23B-8E9A-406E-B224-A7C9DF705E16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7C427412CF1D4B40B38824F7B7FF97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AD6790-1EED-408E-B495-6E144556E41B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3D4DC6A50309446F9D5EAD0AEDB70D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C1A0F9-3C5D-4E24-89EF-04916434A1C6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FE96C38C8EB343C0A906879C8CCB60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4F8191-2D41-4ACF-BA8E-357C6D2BA749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61193DEEE1BB44B4A824310CB43CC0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BF7055-F1C0-4164-B11A-F33936C72A6F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222FA21C36034CD3A0A7A0A8AA047B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FDD4A2-448C-4465-9A17-681E9E578CA6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73090C285DDB4BC5AC86217E66526A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169606-AFA5-4163-BAFB-4A88EDCACF12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3D9899DAED494D7484C764AAA17C1A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91DFD3-67F7-4878-9444-CF0DF647A699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F2F"/>
    <w:rsid w:val="00015D9E"/>
    <w:rsid w:val="00035715"/>
    <w:rsid w:val="00052697"/>
    <w:rsid w:val="000859D1"/>
    <w:rsid w:val="00091D93"/>
    <w:rsid w:val="000B1874"/>
    <w:rsid w:val="000F4243"/>
    <w:rsid w:val="00173762"/>
    <w:rsid w:val="00195521"/>
    <w:rsid w:val="00196A93"/>
    <w:rsid w:val="001B4BE4"/>
    <w:rsid w:val="0021300D"/>
    <w:rsid w:val="00260555"/>
    <w:rsid w:val="002E43C2"/>
    <w:rsid w:val="003059D0"/>
    <w:rsid w:val="00340CBC"/>
    <w:rsid w:val="00390735"/>
    <w:rsid w:val="003F71F1"/>
    <w:rsid w:val="00400DF1"/>
    <w:rsid w:val="00497B03"/>
    <w:rsid w:val="005357BD"/>
    <w:rsid w:val="005B6731"/>
    <w:rsid w:val="006608EA"/>
    <w:rsid w:val="006A21E4"/>
    <w:rsid w:val="006D0169"/>
    <w:rsid w:val="0070328B"/>
    <w:rsid w:val="007F2C8A"/>
    <w:rsid w:val="007F538C"/>
    <w:rsid w:val="008364AA"/>
    <w:rsid w:val="00881F2F"/>
    <w:rsid w:val="009F1432"/>
    <w:rsid w:val="00A05A1E"/>
    <w:rsid w:val="00A717F6"/>
    <w:rsid w:val="00AC65CA"/>
    <w:rsid w:val="00AF6158"/>
    <w:rsid w:val="00B06836"/>
    <w:rsid w:val="00BE4C8A"/>
    <w:rsid w:val="00D036BF"/>
    <w:rsid w:val="00D0725F"/>
    <w:rsid w:val="00D21A0C"/>
    <w:rsid w:val="00E10ED4"/>
    <w:rsid w:val="00E541FA"/>
    <w:rsid w:val="00E81523"/>
    <w:rsid w:val="00E82691"/>
    <w:rsid w:val="00EA4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357BD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YazdUniversity.dotm</Template>
  <TotalTime>72</TotalTime>
  <Pages>1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Nazarian</cp:lastModifiedBy>
  <cp:revision>30</cp:revision>
  <dcterms:created xsi:type="dcterms:W3CDTF">2024-07-23T16:48:00Z</dcterms:created>
  <dcterms:modified xsi:type="dcterms:W3CDTF">2025-01-11T08:29:00Z</dcterms:modified>
</cp:coreProperties>
</file>