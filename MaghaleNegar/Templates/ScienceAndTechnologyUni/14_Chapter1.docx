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lang w:bidi="fa-IR"/>
        </w:rPr>
      </w:pPr>
    </w:p>
    <w:p w14:paraId="45610DC7" w14:textId="77777777" w:rsidR="00C34152" w:rsidRPr="00802EEC" w:rsidRDefault="00C34152" w:rsidP="00C34152">
      <w:pPr>
        <w:jc w:val="center"/>
        <w:rPr>
          <w:rtl/>
        </w:rPr>
      </w:pPr>
      <w:bookmarkStart w:id="0" w:name="_Hlk174175963"/>
    </w:p>
    <w:bookmarkStart w:id="1" w:name="_Toc156757957" w:displacedByCustomXml="next"/>
    <w:sdt>
      <w:sdtPr>
        <w:rPr>
          <w:rtl/>
        </w:rPr>
        <w:tag w:val="_field_Chapter1_Title"/>
        <w:id w:val="1844353790"/>
        <w:placeholder>
          <w:docPart w:val="552B7F41BE1845ECB2A35748DA3C089F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413AC183" w14:textId="75A3F9C9" w:rsidR="00C34152" w:rsidRPr="00D71BF3" w:rsidRDefault="00C34152" w:rsidP="000F4C5D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 w:rsidR="00C1636D">
            <w:rPr>
              <w:rFonts w:hint="cs"/>
              <w:kern w:val="0"/>
              <w:rtl/>
              <w14:ligatures w14:val="none"/>
            </w:rPr>
            <w:t>اوّل</w:t>
          </w:r>
          <w:r w:rsidRPr="00802EEC">
            <w:rPr>
              <w:rtl/>
            </w:rPr>
            <w:t>:</w:t>
          </w:r>
          <w:r w:rsidR="00D71BF3">
            <w:rPr>
              <w:rtl/>
            </w:rPr>
            <w:br/>
          </w:r>
          <w:r w:rsidR="00D71BF3" w:rsidRPr="00D71BF3">
            <w:rPr>
              <w:rFonts w:cs="B Nazanin" w:hint="cs"/>
              <w:sz w:val="28"/>
              <w:szCs w:val="36"/>
              <w:rtl/>
              <w:lang w:bidi="fa-IR"/>
            </w:rPr>
            <w:t>مقدمه</w:t>
          </w:r>
        </w:p>
      </w:sdtContent>
    </w:sdt>
    <w:bookmarkEnd w:id="1"/>
    <w:p w14:paraId="37D7FCAB" w14:textId="1E03B219" w:rsidR="00792280" w:rsidRDefault="00792280" w:rsidP="00792280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1_Title"/>
        <w:id w:val="983811841"/>
        <w:placeholder>
          <w:docPart w:val="F4B5E87626B9459F882F41DBA684A271"/>
        </w:placeholder>
      </w:sdtPr>
      <w:sdtEndPr/>
      <w:sdtContent>
        <w:p w14:paraId="603D54F3" w14:textId="08595E78" w:rsidR="00C34152" w:rsidRPr="009039DF" w:rsidRDefault="001F11A5" w:rsidP="00B3579F">
          <w:pPr>
            <w:pStyle w:val="Heading1"/>
            <w:rPr>
              <w:color w:val="FFFFFF" w:themeColor="background1"/>
              <w:rtl/>
            </w:rPr>
          </w:pPr>
          <w:r>
            <w:rPr>
              <w:color w:val="FFFFFF" w:themeColor="background1"/>
              <w:rtl/>
            </w:rPr>
            <w:t>فصل اوّل: مقدمه</w:t>
          </w:r>
        </w:p>
      </w:sdtContent>
    </w:sdt>
    <w:p w14:paraId="227534A8" w14:textId="77777777" w:rsidR="00055241" w:rsidRPr="00802EEC" w:rsidRDefault="00055241" w:rsidP="00055241">
      <w:pPr>
        <w:rPr>
          <w:rtl/>
        </w:rPr>
      </w:pPr>
    </w:p>
    <w:bookmarkEnd w:id="0"/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30C4DD3E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 xml:space="preserve">هدف از فصل مقدمه، بیان </w:t>
      </w:r>
      <w:r w:rsidR="00357F5F">
        <w:rPr>
          <w:rFonts w:hint="cs"/>
          <w:rtl/>
        </w:rPr>
        <w:t>مسئله</w:t>
      </w:r>
      <w:r w:rsidRPr="00802EEC">
        <w:rPr>
          <w:rFonts w:hint="cs"/>
          <w:rtl/>
        </w:rPr>
        <w:t xml:space="preserve">، ضرورت انجام </w:t>
      </w:r>
      <w:r w:rsidR="00357F5F">
        <w:rPr>
          <w:rFonts w:hint="cs"/>
          <w:rtl/>
        </w:rPr>
        <w:t>مسئله</w:t>
      </w:r>
      <w:r w:rsidRPr="00802EEC">
        <w:rPr>
          <w:rFonts w:hint="cs"/>
          <w:rtl/>
        </w:rPr>
        <w:t>، شرح مختصری از موضوع تحقيق و اهميت آن و اشاره به محتوای فصل</w:t>
      </w:r>
      <w:r w:rsidR="00E22E3A">
        <w:rPr>
          <w:rFonts w:hint="cs"/>
          <w:rtl/>
        </w:rPr>
        <w:t>‌</w:t>
      </w:r>
      <w:r w:rsidRPr="00802EEC">
        <w:rPr>
          <w:rFonts w:hint="cs"/>
          <w:rtl/>
        </w:rPr>
        <w:t>های بعدی است.</w:t>
      </w:r>
    </w:p>
    <w:p w14:paraId="63C0ADEA" w14:textId="77777777" w:rsidR="00127BB8" w:rsidRPr="00127BB8" w:rsidRDefault="00127BB8" w:rsidP="00AB4644">
      <w:pPr>
        <w:pStyle w:val="BodyText"/>
      </w:pPr>
    </w:p>
    <w:sectPr w:rsidR="00127BB8" w:rsidRPr="00127BB8" w:rsidSect="00FF7D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pgNumType w:start="1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2D372" w14:textId="77777777" w:rsidR="002A4965" w:rsidRPr="00802EEC" w:rsidRDefault="002A4965" w:rsidP="000D0454">
      <w:pPr>
        <w:spacing w:before="0" w:after="0"/>
      </w:pPr>
      <w:r w:rsidRPr="00802EEC">
        <w:separator/>
      </w:r>
    </w:p>
  </w:endnote>
  <w:endnote w:type="continuationSeparator" w:id="0">
    <w:p w14:paraId="2BC54341" w14:textId="77777777" w:rsidR="002A4965" w:rsidRPr="00802EEC" w:rsidRDefault="002A4965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E71DF" w14:textId="77777777" w:rsidR="00792280" w:rsidRDefault="007922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4378" w14:textId="0D5A4EBD" w:rsidR="000D0454" w:rsidRPr="00802EEC" w:rsidRDefault="00357F5F" w:rsidP="007669C5">
    <w:pPr>
      <w:pStyle w:val="Footer"/>
      <w:tabs>
        <w:tab w:val="clear" w:pos="4513"/>
        <w:tab w:val="clear" w:pos="9026"/>
      </w:tabs>
      <w:jc w:val="center"/>
    </w:pPr>
    <w:sdt>
      <w:sdtPr>
        <w:rPr>
          <w:rtl/>
        </w:rPr>
        <w:id w:val="-65746149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7669C5">
          <w:fldChar w:fldCharType="begin"/>
        </w:r>
        <w:r w:rsidR="007669C5">
          <w:instrText xml:space="preserve"> PAGE   \* MERGEFORMAT </w:instrText>
        </w:r>
        <w:r w:rsidR="007669C5">
          <w:fldChar w:fldCharType="separate"/>
        </w:r>
        <w:r w:rsidR="007669C5" w:rsidRPr="00D5196D">
          <w:rPr>
            <w:rFonts w:ascii="B Nazanin" w:hAnsi="B Nazanin"/>
            <w:noProof/>
            <w:rtl/>
            <w:lang w:bidi="fa-IR"/>
          </w:rPr>
          <w:t>2</w:t>
        </w:r>
        <w:r w:rsidR="007669C5"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7256E" w14:textId="77777777" w:rsidR="002A4965" w:rsidRPr="00802EEC" w:rsidRDefault="002A4965" w:rsidP="000D0454">
      <w:pPr>
        <w:spacing w:before="0" w:after="0"/>
      </w:pPr>
      <w:r w:rsidRPr="00802EEC">
        <w:separator/>
      </w:r>
    </w:p>
  </w:footnote>
  <w:footnote w:type="continuationSeparator" w:id="0">
    <w:p w14:paraId="4A1B30B3" w14:textId="77777777" w:rsidR="002A4965" w:rsidRPr="00802EEC" w:rsidRDefault="002A4965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E8746" w14:textId="77777777" w:rsidR="00792280" w:rsidRDefault="007922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40101C45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357F5F">
      <w:rPr>
        <w:noProof/>
        <w:rtl/>
      </w:rPr>
      <w:t>فصل اوّل: مقدمه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mirrorMargins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iktiPguVg4ztol7CW5mVy0mFNSgPe171HxYzAdBRFZbeGeNDs02vcaKY8qPEBrr" w:val="tD/V/zJyCaGxlp+ilGpTRw=="/>
  </w:docVars>
  <w:rsids>
    <w:rsidRoot w:val="002E3919"/>
    <w:rsid w:val="00006D54"/>
    <w:rsid w:val="00011CFE"/>
    <w:rsid w:val="00025D32"/>
    <w:rsid w:val="000366E8"/>
    <w:rsid w:val="00055241"/>
    <w:rsid w:val="00066590"/>
    <w:rsid w:val="0007274B"/>
    <w:rsid w:val="00073183"/>
    <w:rsid w:val="000A584B"/>
    <w:rsid w:val="000C2F88"/>
    <w:rsid w:val="000C502C"/>
    <w:rsid w:val="000D0454"/>
    <w:rsid w:val="000D5AED"/>
    <w:rsid w:val="000E4CA8"/>
    <w:rsid w:val="000E7EB8"/>
    <w:rsid w:val="000F4C5D"/>
    <w:rsid w:val="00102153"/>
    <w:rsid w:val="00110259"/>
    <w:rsid w:val="00127BB8"/>
    <w:rsid w:val="00135084"/>
    <w:rsid w:val="001416B2"/>
    <w:rsid w:val="001444D3"/>
    <w:rsid w:val="00171B9A"/>
    <w:rsid w:val="00173762"/>
    <w:rsid w:val="00185A42"/>
    <w:rsid w:val="00186440"/>
    <w:rsid w:val="00187C0C"/>
    <w:rsid w:val="00194B79"/>
    <w:rsid w:val="001B7DEF"/>
    <w:rsid w:val="001E4A8A"/>
    <w:rsid w:val="001F11A5"/>
    <w:rsid w:val="00205FDD"/>
    <w:rsid w:val="002516AE"/>
    <w:rsid w:val="00281377"/>
    <w:rsid w:val="002A4965"/>
    <w:rsid w:val="002B154F"/>
    <w:rsid w:val="002C19AA"/>
    <w:rsid w:val="002E3919"/>
    <w:rsid w:val="002F2C64"/>
    <w:rsid w:val="00317B43"/>
    <w:rsid w:val="003248B6"/>
    <w:rsid w:val="00327913"/>
    <w:rsid w:val="00334FE1"/>
    <w:rsid w:val="00352D06"/>
    <w:rsid w:val="00357F5F"/>
    <w:rsid w:val="00365D76"/>
    <w:rsid w:val="00376216"/>
    <w:rsid w:val="00377411"/>
    <w:rsid w:val="00390735"/>
    <w:rsid w:val="003A6448"/>
    <w:rsid w:val="003C4B46"/>
    <w:rsid w:val="004016D7"/>
    <w:rsid w:val="00436B94"/>
    <w:rsid w:val="00455E43"/>
    <w:rsid w:val="00462A21"/>
    <w:rsid w:val="00483681"/>
    <w:rsid w:val="00487529"/>
    <w:rsid w:val="004916A6"/>
    <w:rsid w:val="00495B52"/>
    <w:rsid w:val="004961F7"/>
    <w:rsid w:val="004B5646"/>
    <w:rsid w:val="004C1577"/>
    <w:rsid w:val="004C1E32"/>
    <w:rsid w:val="004C49B6"/>
    <w:rsid w:val="004D5E84"/>
    <w:rsid w:val="004E5F9E"/>
    <w:rsid w:val="00511A20"/>
    <w:rsid w:val="0054682B"/>
    <w:rsid w:val="00597E3C"/>
    <w:rsid w:val="005A4640"/>
    <w:rsid w:val="005B5F70"/>
    <w:rsid w:val="005B7D59"/>
    <w:rsid w:val="006205F4"/>
    <w:rsid w:val="00621997"/>
    <w:rsid w:val="006316DE"/>
    <w:rsid w:val="00636DAB"/>
    <w:rsid w:val="00643D18"/>
    <w:rsid w:val="00653982"/>
    <w:rsid w:val="006814EB"/>
    <w:rsid w:val="00691CAA"/>
    <w:rsid w:val="00693014"/>
    <w:rsid w:val="006A2718"/>
    <w:rsid w:val="006B65DC"/>
    <w:rsid w:val="006B6DE6"/>
    <w:rsid w:val="006C7932"/>
    <w:rsid w:val="006C79CE"/>
    <w:rsid w:val="006E4B4C"/>
    <w:rsid w:val="00703E63"/>
    <w:rsid w:val="007052EB"/>
    <w:rsid w:val="007130C8"/>
    <w:rsid w:val="007254B4"/>
    <w:rsid w:val="007321BF"/>
    <w:rsid w:val="00740698"/>
    <w:rsid w:val="0075350B"/>
    <w:rsid w:val="007555E3"/>
    <w:rsid w:val="007669C5"/>
    <w:rsid w:val="00783EDF"/>
    <w:rsid w:val="007841C9"/>
    <w:rsid w:val="00792280"/>
    <w:rsid w:val="00795F16"/>
    <w:rsid w:val="007A2596"/>
    <w:rsid w:val="007B65B4"/>
    <w:rsid w:val="007E4D44"/>
    <w:rsid w:val="007E6EBC"/>
    <w:rsid w:val="00802EEC"/>
    <w:rsid w:val="00834297"/>
    <w:rsid w:val="00852446"/>
    <w:rsid w:val="00854784"/>
    <w:rsid w:val="00856DD9"/>
    <w:rsid w:val="00864129"/>
    <w:rsid w:val="00865A39"/>
    <w:rsid w:val="00867AE0"/>
    <w:rsid w:val="0088321D"/>
    <w:rsid w:val="00897696"/>
    <w:rsid w:val="008B366A"/>
    <w:rsid w:val="008B6B30"/>
    <w:rsid w:val="008B6C9E"/>
    <w:rsid w:val="008C1F3C"/>
    <w:rsid w:val="008E1592"/>
    <w:rsid w:val="009039DF"/>
    <w:rsid w:val="00927D6D"/>
    <w:rsid w:val="00932885"/>
    <w:rsid w:val="009860D5"/>
    <w:rsid w:val="00987A22"/>
    <w:rsid w:val="009A1D1F"/>
    <w:rsid w:val="009C3BA1"/>
    <w:rsid w:val="009E5B8E"/>
    <w:rsid w:val="009E6FE5"/>
    <w:rsid w:val="009F72FD"/>
    <w:rsid w:val="00A12426"/>
    <w:rsid w:val="00A17F92"/>
    <w:rsid w:val="00A2728B"/>
    <w:rsid w:val="00A275E2"/>
    <w:rsid w:val="00A46819"/>
    <w:rsid w:val="00A60151"/>
    <w:rsid w:val="00A67019"/>
    <w:rsid w:val="00A832DA"/>
    <w:rsid w:val="00A97F30"/>
    <w:rsid w:val="00AB2FE3"/>
    <w:rsid w:val="00AB4644"/>
    <w:rsid w:val="00AC52B6"/>
    <w:rsid w:val="00AE1784"/>
    <w:rsid w:val="00AF5DC3"/>
    <w:rsid w:val="00AF7878"/>
    <w:rsid w:val="00B06A4A"/>
    <w:rsid w:val="00B07060"/>
    <w:rsid w:val="00B136B7"/>
    <w:rsid w:val="00B32641"/>
    <w:rsid w:val="00B3579F"/>
    <w:rsid w:val="00B47E7E"/>
    <w:rsid w:val="00B63DD6"/>
    <w:rsid w:val="00B66E74"/>
    <w:rsid w:val="00BC32A0"/>
    <w:rsid w:val="00BD5930"/>
    <w:rsid w:val="00BE3CC2"/>
    <w:rsid w:val="00BF4F9B"/>
    <w:rsid w:val="00C1636D"/>
    <w:rsid w:val="00C20E0E"/>
    <w:rsid w:val="00C21B3A"/>
    <w:rsid w:val="00C2565F"/>
    <w:rsid w:val="00C34152"/>
    <w:rsid w:val="00C407AD"/>
    <w:rsid w:val="00C504BE"/>
    <w:rsid w:val="00C51A95"/>
    <w:rsid w:val="00C70A0D"/>
    <w:rsid w:val="00CA0484"/>
    <w:rsid w:val="00CA5952"/>
    <w:rsid w:val="00CB30E0"/>
    <w:rsid w:val="00CB4BD3"/>
    <w:rsid w:val="00CD2147"/>
    <w:rsid w:val="00CF015B"/>
    <w:rsid w:val="00CF0C31"/>
    <w:rsid w:val="00CF31C3"/>
    <w:rsid w:val="00CF3277"/>
    <w:rsid w:val="00CF4D46"/>
    <w:rsid w:val="00D16E9D"/>
    <w:rsid w:val="00D2305B"/>
    <w:rsid w:val="00D25110"/>
    <w:rsid w:val="00D26D23"/>
    <w:rsid w:val="00D42146"/>
    <w:rsid w:val="00D5196D"/>
    <w:rsid w:val="00D71BF3"/>
    <w:rsid w:val="00D83CEC"/>
    <w:rsid w:val="00D86E52"/>
    <w:rsid w:val="00D938B1"/>
    <w:rsid w:val="00D9456C"/>
    <w:rsid w:val="00D948A9"/>
    <w:rsid w:val="00DB3AA4"/>
    <w:rsid w:val="00DD2845"/>
    <w:rsid w:val="00DD76AF"/>
    <w:rsid w:val="00E10ED4"/>
    <w:rsid w:val="00E22E3A"/>
    <w:rsid w:val="00E24FC8"/>
    <w:rsid w:val="00E260E9"/>
    <w:rsid w:val="00E32BCC"/>
    <w:rsid w:val="00E523EA"/>
    <w:rsid w:val="00E73FED"/>
    <w:rsid w:val="00E81523"/>
    <w:rsid w:val="00F02712"/>
    <w:rsid w:val="00F239CA"/>
    <w:rsid w:val="00F41253"/>
    <w:rsid w:val="00F50009"/>
    <w:rsid w:val="00F73C87"/>
    <w:rsid w:val="00F808FD"/>
    <w:rsid w:val="00F86744"/>
    <w:rsid w:val="00FA3604"/>
    <w:rsid w:val="00FA5224"/>
    <w:rsid w:val="00FB7547"/>
    <w:rsid w:val="00FC2990"/>
    <w:rsid w:val="00FF160C"/>
    <w:rsid w:val="00FF3CDC"/>
    <w:rsid w:val="00FF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F5F"/>
    <w:pPr>
      <w:spacing w:before="-1" w:before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357F5F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357F5F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357F5F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357F5F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357F5F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357F5F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357F5F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357F5F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357F5F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357F5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57F5F"/>
  </w:style>
  <w:style w:type="paragraph" w:styleId="Title">
    <w:name w:val="Title"/>
    <w:basedOn w:val="Normal"/>
    <w:next w:val="Normal"/>
    <w:link w:val="TitleChar"/>
    <w:uiPriority w:val="2"/>
    <w:qFormat/>
    <w:rsid w:val="00357F5F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357F5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357F5F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357F5F"/>
    <w:rPr>
      <w:rFonts w:eastAsiaTheme="majorEastAsia"/>
      <w:b/>
      <w:bCs/>
      <w:color w:val="00000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357F5F"/>
    <w:rPr>
      <w:rFonts w:eastAsiaTheme="majorEastAsia"/>
      <w:b/>
      <w:bCs/>
      <w:color w:val="00000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357F5F"/>
    <w:rPr>
      <w:rFonts w:eastAsiaTheme="majorEastAsia"/>
      <w:b/>
      <w:bCs/>
      <w:color w:val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357F5F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357F5F"/>
    <w:rPr>
      <w:rFonts w:eastAsiaTheme="majorEastAsia"/>
      <w:b/>
      <w:bCs/>
      <w:color w:val="00000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357F5F"/>
    <w:rPr>
      <w:rFonts w:eastAsiaTheme="majorEastAsia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357F5F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357F5F"/>
    <w:rPr>
      <w:rFonts w:eastAsiaTheme="majorEastAsia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357F5F"/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357F5F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357F5F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357F5F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357F5F"/>
  </w:style>
  <w:style w:type="paragraph" w:styleId="Caption">
    <w:name w:val="caption"/>
    <w:basedOn w:val="Normal"/>
    <w:next w:val="BodyText"/>
    <w:uiPriority w:val="11"/>
    <w:rsid w:val="00357F5F"/>
    <w:pPr>
      <w:spacing w:after="580" w:afterAutospacing="0"/>
      <w:jc w:val="center"/>
    </w:pPr>
    <w:rPr>
      <w:sz w:val="22"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357F5F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357F5F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357F5F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357F5F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357F5F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357F5F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357F5F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357F5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357F5F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357F5F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357F5F"/>
    <w:rPr>
      <w:i/>
      <w:iCs/>
    </w:rPr>
  </w:style>
  <w:style w:type="character" w:styleId="Emphasis">
    <w:name w:val="Emphasis"/>
    <w:basedOn w:val="DefaultParagraphFont"/>
    <w:uiPriority w:val="4"/>
    <w:qFormat/>
    <w:rsid w:val="00357F5F"/>
    <w:rPr>
      <w:i/>
      <w:iCs/>
    </w:rPr>
  </w:style>
  <w:style w:type="character" w:styleId="Strong">
    <w:name w:val="Strong"/>
    <w:basedOn w:val="DefaultParagraphFont"/>
    <w:uiPriority w:val="4"/>
    <w:qFormat/>
    <w:rsid w:val="00357F5F"/>
    <w:rPr>
      <w:b/>
      <w:bCs/>
    </w:rPr>
  </w:style>
  <w:style w:type="paragraph" w:styleId="ListParagraph">
    <w:name w:val="List Paragraph"/>
    <w:basedOn w:val="Normal"/>
    <w:uiPriority w:val="6"/>
    <w:qFormat/>
    <w:rsid w:val="00357F5F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357F5F"/>
  </w:style>
  <w:style w:type="paragraph" w:styleId="EndnoteText">
    <w:name w:val="endnote text"/>
    <w:basedOn w:val="Normal"/>
    <w:link w:val="EndnoteTextChar"/>
    <w:uiPriority w:val="10"/>
    <w:rsid w:val="00357F5F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357F5F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357F5F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357F5F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357F5F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1350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52B7F41BE1845ECB2A35748DA3C0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240C74-BC28-4FF2-B266-8C7511F30942}"/>
      </w:docPartPr>
      <w:docPartBody>
        <w:p w:rsidR="00E83626" w:rsidRDefault="00E83626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4B5E87626B9459F882F41DBA684A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E7780-1284-464D-8DBB-38919CC30C35}"/>
      </w:docPartPr>
      <w:docPartBody>
        <w:p w:rsidR="00E83626" w:rsidRDefault="00E83626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BB"/>
    <w:rsid w:val="000E36CA"/>
    <w:rsid w:val="00170766"/>
    <w:rsid w:val="00173762"/>
    <w:rsid w:val="00327913"/>
    <w:rsid w:val="00376216"/>
    <w:rsid w:val="00390735"/>
    <w:rsid w:val="00420236"/>
    <w:rsid w:val="00487529"/>
    <w:rsid w:val="004C1577"/>
    <w:rsid w:val="00703E63"/>
    <w:rsid w:val="0073069C"/>
    <w:rsid w:val="008508DA"/>
    <w:rsid w:val="00872615"/>
    <w:rsid w:val="00896CBB"/>
    <w:rsid w:val="00CA0484"/>
    <w:rsid w:val="00D86E52"/>
    <w:rsid w:val="00E10ED4"/>
    <w:rsid w:val="00E81523"/>
    <w:rsid w:val="00E8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362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46</TotalTime>
  <Pages>2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44</cp:revision>
  <dcterms:created xsi:type="dcterms:W3CDTF">2024-07-23T18:38:00Z</dcterms:created>
  <dcterms:modified xsi:type="dcterms:W3CDTF">2025-01-24T20:59:00Z</dcterms:modified>
</cp:coreProperties>
</file>