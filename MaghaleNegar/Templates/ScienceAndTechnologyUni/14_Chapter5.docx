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6251E7A2" w14:textId="77777777" w:rsidR="002F003E" w:rsidRPr="00802EEC" w:rsidRDefault="002F003E" w:rsidP="002F003E">
      <w:pPr>
        <w:jc w:val="center"/>
        <w:rPr>
          <w:rtl/>
        </w:rPr>
      </w:pPr>
    </w:p>
    <w:sdt>
      <w:sdtPr>
        <w:rPr>
          <w:rtl/>
        </w:rPr>
        <w:tag w:val="_field_Chapter5_Title"/>
        <w:id w:val="1844353790"/>
        <w:placeholder>
          <w:docPart w:val="7BE263A545634CB4A3B71E5AC4A7AB89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7B302BE8" w14:textId="16477A35" w:rsidR="002F003E" w:rsidRPr="00D71BF3" w:rsidRDefault="002F003E" w:rsidP="002F003E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پنجم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>بحث، نت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جه</w:t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 xml:space="preserve"> گ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ر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/>
              <w:b/>
              <w:bCs/>
              <w:sz w:val="28"/>
              <w:szCs w:val="36"/>
              <w:rtl/>
            </w:rPr>
            <w:t xml:space="preserve"> و پ</w:t>
          </w:r>
          <w:r w:rsidRPr="002F003E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2F003E">
            <w:rPr>
              <w:rFonts w:cs="B Nazanin" w:hint="eastAsia"/>
              <w:b/>
              <w:bCs/>
              <w:sz w:val="28"/>
              <w:szCs w:val="36"/>
              <w:rtl/>
            </w:rPr>
            <w:t>شنهادها</w:t>
          </w:r>
        </w:p>
      </w:sdtContent>
    </w:sdt>
    <w:p w14:paraId="02115F5E" w14:textId="77777777" w:rsidR="002F003E" w:rsidRDefault="002F003E" w:rsidP="002F003E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5_Title"/>
        <w:id w:val="983811841"/>
        <w:placeholder>
          <w:docPart w:val="D3712E3EBB8145B597F9CCCC1B613EAA"/>
        </w:placeholder>
      </w:sdtPr>
      <w:sdtEndPr/>
      <w:sdtContent>
        <w:p w14:paraId="6F8444D4" w14:textId="390A92AD" w:rsidR="002F003E" w:rsidRPr="002F003E" w:rsidRDefault="002F003E" w:rsidP="002F003E">
          <w:pPr>
            <w:pStyle w:val="Heading1"/>
            <w:rPr>
              <w:color w:val="FFFFFF" w:themeColor="background1"/>
              <w:rtl/>
            </w:rPr>
          </w:pPr>
          <w:r w:rsidRPr="002F003E">
            <w:rPr>
              <w:rFonts w:hint="cs"/>
              <w:color w:val="FFFFFF" w:themeColor="background1"/>
              <w:rtl/>
            </w:rPr>
            <w:t xml:space="preserve">فصل پنجم: </w:t>
          </w:r>
          <w:r w:rsidRPr="002F003E">
            <w:rPr>
              <w:color w:val="FFFFFF" w:themeColor="background1"/>
              <w:sz w:val="28"/>
              <w:rtl/>
            </w:rPr>
            <w:t>بحث، نت</w:t>
          </w:r>
          <w:r w:rsidRPr="002F003E">
            <w:rPr>
              <w:rFonts w:hint="cs"/>
              <w:color w:val="FFFFFF" w:themeColor="background1"/>
              <w:sz w:val="28"/>
              <w:rtl/>
            </w:rPr>
            <w:t>ی</w:t>
          </w:r>
          <w:r w:rsidRPr="002F003E">
            <w:rPr>
              <w:rFonts w:hint="eastAsia"/>
              <w:color w:val="FFFFFF" w:themeColor="background1"/>
              <w:sz w:val="28"/>
              <w:rtl/>
            </w:rPr>
            <w:t>جه</w:t>
          </w:r>
          <w:r w:rsidRPr="002F003E">
            <w:rPr>
              <w:color w:val="FFFFFF" w:themeColor="background1"/>
              <w:sz w:val="28"/>
              <w:rtl/>
            </w:rPr>
            <w:t xml:space="preserve"> گ</w:t>
          </w:r>
          <w:r w:rsidRPr="002F003E">
            <w:rPr>
              <w:rFonts w:hint="cs"/>
              <w:color w:val="FFFFFF" w:themeColor="background1"/>
              <w:sz w:val="28"/>
              <w:rtl/>
            </w:rPr>
            <w:t>ی</w:t>
          </w:r>
          <w:r w:rsidRPr="002F003E">
            <w:rPr>
              <w:rFonts w:hint="eastAsia"/>
              <w:color w:val="FFFFFF" w:themeColor="background1"/>
              <w:sz w:val="28"/>
              <w:rtl/>
            </w:rPr>
            <w:t>ر</w:t>
          </w:r>
          <w:r w:rsidRPr="002F003E">
            <w:rPr>
              <w:rFonts w:hint="cs"/>
              <w:color w:val="FFFFFF" w:themeColor="background1"/>
              <w:sz w:val="28"/>
              <w:rtl/>
            </w:rPr>
            <w:t>ی</w:t>
          </w:r>
          <w:r w:rsidRPr="002F003E">
            <w:rPr>
              <w:color w:val="FFFFFF" w:themeColor="background1"/>
              <w:sz w:val="28"/>
              <w:rtl/>
            </w:rPr>
            <w:t xml:space="preserve"> و پ</w:t>
          </w:r>
          <w:r w:rsidRPr="002F003E">
            <w:rPr>
              <w:rFonts w:hint="cs"/>
              <w:color w:val="FFFFFF" w:themeColor="background1"/>
              <w:sz w:val="28"/>
              <w:rtl/>
            </w:rPr>
            <w:t>ی</w:t>
          </w:r>
          <w:r w:rsidRPr="002F003E">
            <w:rPr>
              <w:rFonts w:hint="eastAsia"/>
              <w:color w:val="FFFFFF" w:themeColor="background1"/>
              <w:sz w:val="28"/>
              <w:rtl/>
            </w:rPr>
            <w:t>شنهادها</w:t>
          </w:r>
        </w:p>
      </w:sdtContent>
    </w:sdt>
    <w:p w14:paraId="40517540" w14:textId="77777777" w:rsidR="002F003E" w:rsidRPr="00802EEC" w:rsidRDefault="002F003E" w:rsidP="002F003E">
      <w:pPr>
        <w:rPr>
          <w:rtl/>
        </w:rPr>
      </w:pPr>
    </w:p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6E267F61" w14:textId="16501E13" w:rsidR="00127BB8" w:rsidRPr="00802EEC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ارائه‌ي خلاصه‌اي از يافته‌هاي تحقيق جاري است. اين فصل مي‌تواند حاوي يک مقدمه شامل مروري اجمالي بر مراحل انجام تحقيق باشد (حدود يک صفحه). مطالب پاراگراف‌بندي شود و هر پاراگراف به يك موضوع مستقل اختصاص يابد. فقط به ارائه‌ي يافته‌ها و دست‌آوردها بسنده شود و از تعميم بي‌مورد نتايج خودداري شود. از ارائه‌ي جداول و نمودارها اجتناب شود. از ارائه‌ي عناوين كلي در حوزه‌ي تحقيق و پيشنهاد تحقيقات آتي خودداري شود و كاملاً در چارچوب و زمينه‌ي مربوط به تحقيق جاري باشد. اين فصل حدود 5 صفحه است.</w:t>
      </w:r>
    </w:p>
    <w:p w14:paraId="34ECA548" w14:textId="04DA0BE3" w:rsidR="00BC32A0" w:rsidRDefault="00E55A4F" w:rsidP="00E55A4F">
      <w:pPr>
        <w:pStyle w:val="Heading2"/>
        <w:rPr>
          <w:rtl/>
        </w:rPr>
      </w:pPr>
      <w:r>
        <w:rPr>
          <w:rFonts w:hint="cs"/>
          <w:rtl/>
        </w:rPr>
        <w:t>بحث و جمع‌بندی</w:t>
      </w:r>
    </w:p>
    <w:p w14:paraId="77B3E922" w14:textId="27BB6009" w:rsidR="00E55A4F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خلاصه‌اي از تمام يافته‌ها و دست‌آوردهاي تحقيق جاري است.</w:t>
      </w:r>
    </w:p>
    <w:p w14:paraId="32B6BAD7" w14:textId="6E82499C" w:rsidR="00E55A4F" w:rsidRDefault="00E55A4F" w:rsidP="00E55A4F">
      <w:pPr>
        <w:pStyle w:val="Heading2"/>
        <w:rPr>
          <w:rtl/>
        </w:rPr>
      </w:pPr>
      <w:r>
        <w:rPr>
          <w:rFonts w:hint="cs"/>
          <w:rtl/>
        </w:rPr>
        <w:t>پیشنهاد‌ها</w:t>
      </w:r>
    </w:p>
    <w:p w14:paraId="0C7CE469" w14:textId="216600FC" w:rsidR="00E55A4F" w:rsidRDefault="00E55A4F" w:rsidP="00E55A4F">
      <w:pPr>
        <w:pStyle w:val="BodyText"/>
        <w:ind w:firstLine="0"/>
        <w:rPr>
          <w:rtl/>
        </w:rPr>
      </w:pPr>
      <w:r w:rsidRPr="00E55A4F">
        <w:rPr>
          <w:rtl/>
        </w:rPr>
        <w:t>هدف بررس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و اشاره به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است که از انجام 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پا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ان</w:t>
      </w:r>
      <w:r w:rsidRPr="00E55A4F">
        <w:rPr>
          <w:rFonts w:ascii="Cambria" w:hAnsi="Cambria" w:cs="Cambria" w:hint="cs"/>
          <w:rtl/>
        </w:rPr>
        <w:t>¬</w:t>
      </w:r>
      <w:r w:rsidRPr="00E55A4F">
        <w:rPr>
          <w:rFonts w:hint="cs"/>
          <w:rtl/>
        </w:rPr>
        <w:t>نامه</w:t>
      </w:r>
      <w:r w:rsidRPr="00E55A4F">
        <w:rPr>
          <w:rtl/>
        </w:rPr>
        <w:t xml:space="preserve"> و نتا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ج</w:t>
      </w:r>
      <w:r w:rsidRPr="00E55A4F">
        <w:rPr>
          <w:rtl/>
        </w:rPr>
        <w:t xml:space="preserve"> به دست آمده در آن، حاصل شده باشد (پ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که قبل از انجام 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پا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ان</w:t>
      </w:r>
      <w:r w:rsidRPr="00E55A4F">
        <w:rPr>
          <w:rFonts w:ascii="Cambria" w:hAnsi="Cambria" w:cs="Cambria" w:hint="cs"/>
          <w:rtl/>
        </w:rPr>
        <w:t>¬</w:t>
      </w:r>
      <w:r w:rsidRPr="00E55A4F">
        <w:rPr>
          <w:rFonts w:hint="cs"/>
          <w:rtl/>
        </w:rPr>
        <w:t>نامه</w:t>
      </w:r>
      <w:r w:rsidRPr="00E55A4F">
        <w:rPr>
          <w:rtl/>
        </w:rPr>
        <w:t xml:space="preserve"> هم قابل طرح بوده، 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ا</w:t>
      </w:r>
      <w:r w:rsidRPr="00E55A4F">
        <w:rPr>
          <w:rtl/>
        </w:rPr>
        <w:t xml:space="preserve">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یی</w:t>
      </w:r>
      <w:r w:rsidRPr="00E55A4F">
        <w:rPr>
          <w:rtl/>
        </w:rPr>
        <w:t xml:space="preserve"> که به راحت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در ط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هم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ن</w:t>
      </w:r>
      <w:r w:rsidRPr="00E55A4F">
        <w:rPr>
          <w:rtl/>
        </w:rPr>
        <w:t xml:space="preserve"> تحق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ق</w:t>
      </w:r>
      <w:r w:rsidRPr="00E55A4F">
        <w:rPr>
          <w:rtl/>
        </w:rPr>
        <w:t xml:space="preserve"> قابل چک کردن بوده، پ</w:t>
      </w:r>
      <w:r w:rsidRPr="00E55A4F">
        <w:rPr>
          <w:rFonts w:hint="cs"/>
          <w:rtl/>
        </w:rPr>
        <w:t>ی</w:t>
      </w:r>
      <w:r w:rsidRPr="00E55A4F">
        <w:rPr>
          <w:rFonts w:hint="eastAsia"/>
          <w:rtl/>
        </w:rPr>
        <w:t>شنهادها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چندان مناسب</w:t>
      </w:r>
      <w:r w:rsidRPr="00E55A4F">
        <w:rPr>
          <w:rFonts w:hint="cs"/>
          <w:rtl/>
        </w:rPr>
        <w:t>ی</w:t>
      </w:r>
      <w:r w:rsidRPr="00E55A4F">
        <w:rPr>
          <w:rtl/>
        </w:rPr>
        <w:t xml:space="preserve"> ن</w:t>
      </w:r>
      <w:r w:rsidRPr="00E55A4F">
        <w:rPr>
          <w:rFonts w:hint="cs"/>
          <w:rtl/>
        </w:rPr>
        <w:t>ی</w:t>
      </w:r>
      <w:r w:rsidRPr="00E55A4F">
        <w:rPr>
          <w:rtl/>
        </w:rPr>
        <w:t>ست).</w:t>
      </w:r>
    </w:p>
    <w:p w14:paraId="63C0ADEA" w14:textId="77777777" w:rsidR="00127BB8" w:rsidRPr="00127BB8" w:rsidRDefault="00127BB8" w:rsidP="00683CD1">
      <w:pPr>
        <w:pStyle w:val="BodyText"/>
      </w:pPr>
    </w:p>
    <w:sectPr w:rsidR="00127BB8" w:rsidRPr="00127BB8" w:rsidSect="002456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A3F5E" w14:textId="77777777" w:rsidR="00C23B74" w:rsidRPr="00802EEC" w:rsidRDefault="00C23B74" w:rsidP="000D0454">
      <w:pPr>
        <w:spacing w:before="0" w:after="0"/>
      </w:pPr>
      <w:r w:rsidRPr="00802EEC">
        <w:separator/>
      </w:r>
    </w:p>
  </w:endnote>
  <w:endnote w:type="continuationSeparator" w:id="0">
    <w:p w14:paraId="66DC4819" w14:textId="77777777" w:rsidR="00C23B74" w:rsidRPr="00802EEC" w:rsidRDefault="00C23B74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040FA2">
        <w:pPr>
          <w:pStyle w:val="Footer"/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082C63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8F40D" w14:textId="77777777" w:rsidR="00C23B74" w:rsidRPr="00802EEC" w:rsidRDefault="00C23B74" w:rsidP="000D0454">
      <w:pPr>
        <w:spacing w:before="0" w:after="0"/>
      </w:pPr>
      <w:r w:rsidRPr="00802EEC">
        <w:separator/>
      </w:r>
    </w:p>
  </w:footnote>
  <w:footnote w:type="continuationSeparator" w:id="0">
    <w:p w14:paraId="509B33FD" w14:textId="77777777" w:rsidR="00C23B74" w:rsidRPr="00802EEC" w:rsidRDefault="00C23B74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0ADDFA7E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082C63">
      <w:rPr>
        <w:noProof/>
        <w:rtl/>
      </w:rPr>
      <w:t>فصل پنجم: بحث، نت</w:t>
    </w:r>
    <w:r w:rsidR="00082C63">
      <w:rPr>
        <w:rFonts w:hint="cs"/>
        <w:noProof/>
        <w:rtl/>
      </w:rPr>
      <w:t>ی</w:t>
    </w:r>
    <w:r w:rsidR="00082C63">
      <w:rPr>
        <w:rFonts w:hint="eastAsia"/>
        <w:noProof/>
        <w:rtl/>
      </w:rPr>
      <w:t>جه</w:t>
    </w:r>
    <w:r w:rsidR="00082C63">
      <w:rPr>
        <w:noProof/>
        <w:rtl/>
      </w:rPr>
      <w:t xml:space="preserve"> گ</w:t>
    </w:r>
    <w:r w:rsidR="00082C63">
      <w:rPr>
        <w:rFonts w:hint="cs"/>
        <w:noProof/>
        <w:rtl/>
      </w:rPr>
      <w:t>ی</w:t>
    </w:r>
    <w:r w:rsidR="00082C63">
      <w:rPr>
        <w:rFonts w:hint="eastAsia"/>
        <w:noProof/>
        <w:rtl/>
      </w:rPr>
      <w:t>ر</w:t>
    </w:r>
    <w:r w:rsidR="00082C63">
      <w:rPr>
        <w:rFonts w:hint="cs"/>
        <w:noProof/>
        <w:rtl/>
      </w:rPr>
      <w:t>ی</w:t>
    </w:r>
    <w:r w:rsidR="00082C63">
      <w:rPr>
        <w:noProof/>
        <w:rtl/>
      </w:rPr>
      <w:t xml:space="preserve"> و پ</w:t>
    </w:r>
    <w:r w:rsidR="00082C63">
      <w:rPr>
        <w:rFonts w:hint="cs"/>
        <w:noProof/>
        <w:rtl/>
      </w:rPr>
      <w:t>ی</w:t>
    </w:r>
    <w:r w:rsidR="00082C63">
      <w:rPr>
        <w:rFonts w:hint="eastAsia"/>
        <w:noProof/>
        <w:rtl/>
      </w:rPr>
      <w:t>شنهادها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40FA2"/>
    <w:rsid w:val="00054D96"/>
    <w:rsid w:val="00055241"/>
    <w:rsid w:val="00066590"/>
    <w:rsid w:val="00082C63"/>
    <w:rsid w:val="000913CF"/>
    <w:rsid w:val="000D0454"/>
    <w:rsid w:val="000D5AED"/>
    <w:rsid w:val="000F4C5D"/>
    <w:rsid w:val="00102153"/>
    <w:rsid w:val="00110259"/>
    <w:rsid w:val="0011685B"/>
    <w:rsid w:val="00127BB8"/>
    <w:rsid w:val="001444D3"/>
    <w:rsid w:val="001462F1"/>
    <w:rsid w:val="00173762"/>
    <w:rsid w:val="00185A42"/>
    <w:rsid w:val="00186440"/>
    <w:rsid w:val="00187C0C"/>
    <w:rsid w:val="00194B79"/>
    <w:rsid w:val="001B7DEF"/>
    <w:rsid w:val="001D3E03"/>
    <w:rsid w:val="00205FDD"/>
    <w:rsid w:val="00233296"/>
    <w:rsid w:val="002456B2"/>
    <w:rsid w:val="002516AE"/>
    <w:rsid w:val="00266143"/>
    <w:rsid w:val="00281377"/>
    <w:rsid w:val="002873D1"/>
    <w:rsid w:val="002A4B1B"/>
    <w:rsid w:val="002B0FA0"/>
    <w:rsid w:val="002B154F"/>
    <w:rsid w:val="002E3919"/>
    <w:rsid w:val="002F003E"/>
    <w:rsid w:val="002F2C64"/>
    <w:rsid w:val="00314346"/>
    <w:rsid w:val="003248B6"/>
    <w:rsid w:val="00352D06"/>
    <w:rsid w:val="00374B03"/>
    <w:rsid w:val="00377411"/>
    <w:rsid w:val="00390735"/>
    <w:rsid w:val="003A4BA5"/>
    <w:rsid w:val="003A6448"/>
    <w:rsid w:val="003B677E"/>
    <w:rsid w:val="003E638E"/>
    <w:rsid w:val="003F30D3"/>
    <w:rsid w:val="00406964"/>
    <w:rsid w:val="00436B94"/>
    <w:rsid w:val="00455E43"/>
    <w:rsid w:val="00457692"/>
    <w:rsid w:val="00462A21"/>
    <w:rsid w:val="00483681"/>
    <w:rsid w:val="00487529"/>
    <w:rsid w:val="004916A6"/>
    <w:rsid w:val="00495B52"/>
    <w:rsid w:val="004C1577"/>
    <w:rsid w:val="004C1E32"/>
    <w:rsid w:val="004D5E84"/>
    <w:rsid w:val="004E5F9E"/>
    <w:rsid w:val="005155AC"/>
    <w:rsid w:val="00597E3C"/>
    <w:rsid w:val="005A4640"/>
    <w:rsid w:val="005A71A7"/>
    <w:rsid w:val="005B5F70"/>
    <w:rsid w:val="005D1723"/>
    <w:rsid w:val="00636DAB"/>
    <w:rsid w:val="00643D18"/>
    <w:rsid w:val="00653982"/>
    <w:rsid w:val="00662395"/>
    <w:rsid w:val="006814EB"/>
    <w:rsid w:val="00683CD1"/>
    <w:rsid w:val="00687EB2"/>
    <w:rsid w:val="00691CAA"/>
    <w:rsid w:val="00693014"/>
    <w:rsid w:val="006A2718"/>
    <w:rsid w:val="006B6DE6"/>
    <w:rsid w:val="006C7932"/>
    <w:rsid w:val="006C79CE"/>
    <w:rsid w:val="006E3721"/>
    <w:rsid w:val="006E4B4C"/>
    <w:rsid w:val="007052EB"/>
    <w:rsid w:val="007130C8"/>
    <w:rsid w:val="007254B4"/>
    <w:rsid w:val="0072763B"/>
    <w:rsid w:val="007321BF"/>
    <w:rsid w:val="007555E3"/>
    <w:rsid w:val="00783EDF"/>
    <w:rsid w:val="00795F16"/>
    <w:rsid w:val="007A2596"/>
    <w:rsid w:val="007A6CA6"/>
    <w:rsid w:val="007B65B4"/>
    <w:rsid w:val="007D36DA"/>
    <w:rsid w:val="007E4D44"/>
    <w:rsid w:val="00802EEC"/>
    <w:rsid w:val="00834297"/>
    <w:rsid w:val="008463C5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901EDA"/>
    <w:rsid w:val="00927D6D"/>
    <w:rsid w:val="00932885"/>
    <w:rsid w:val="009860D5"/>
    <w:rsid w:val="00990151"/>
    <w:rsid w:val="009A1D1F"/>
    <w:rsid w:val="009E5B8E"/>
    <w:rsid w:val="009F72FD"/>
    <w:rsid w:val="009F7EF2"/>
    <w:rsid w:val="00A12426"/>
    <w:rsid w:val="00A2728B"/>
    <w:rsid w:val="00A46819"/>
    <w:rsid w:val="00A60151"/>
    <w:rsid w:val="00A67019"/>
    <w:rsid w:val="00A832DA"/>
    <w:rsid w:val="00A97F30"/>
    <w:rsid w:val="00AB2FE3"/>
    <w:rsid w:val="00AC52B6"/>
    <w:rsid w:val="00AF5DC3"/>
    <w:rsid w:val="00B06A4A"/>
    <w:rsid w:val="00B32641"/>
    <w:rsid w:val="00B3579F"/>
    <w:rsid w:val="00B47E7E"/>
    <w:rsid w:val="00B54B79"/>
    <w:rsid w:val="00BA68F5"/>
    <w:rsid w:val="00BC32A0"/>
    <w:rsid w:val="00C20E0E"/>
    <w:rsid w:val="00C23B74"/>
    <w:rsid w:val="00C2565F"/>
    <w:rsid w:val="00C34152"/>
    <w:rsid w:val="00C407AD"/>
    <w:rsid w:val="00C440C6"/>
    <w:rsid w:val="00C504BE"/>
    <w:rsid w:val="00C56551"/>
    <w:rsid w:val="00C70A0D"/>
    <w:rsid w:val="00C718A4"/>
    <w:rsid w:val="00CB4BD3"/>
    <w:rsid w:val="00CD2147"/>
    <w:rsid w:val="00CF015B"/>
    <w:rsid w:val="00CF0C31"/>
    <w:rsid w:val="00CF2039"/>
    <w:rsid w:val="00CF25B5"/>
    <w:rsid w:val="00CF31C3"/>
    <w:rsid w:val="00CF4D46"/>
    <w:rsid w:val="00D2305B"/>
    <w:rsid w:val="00D25110"/>
    <w:rsid w:val="00D26D23"/>
    <w:rsid w:val="00D371CB"/>
    <w:rsid w:val="00D42146"/>
    <w:rsid w:val="00D802FB"/>
    <w:rsid w:val="00D83CEC"/>
    <w:rsid w:val="00D938B1"/>
    <w:rsid w:val="00D9456C"/>
    <w:rsid w:val="00D948A9"/>
    <w:rsid w:val="00DB3AA4"/>
    <w:rsid w:val="00DD2845"/>
    <w:rsid w:val="00E0797F"/>
    <w:rsid w:val="00E10ED4"/>
    <w:rsid w:val="00E24FC8"/>
    <w:rsid w:val="00E32BCC"/>
    <w:rsid w:val="00E51FA8"/>
    <w:rsid w:val="00E523EA"/>
    <w:rsid w:val="00E55A4F"/>
    <w:rsid w:val="00E613D7"/>
    <w:rsid w:val="00E81523"/>
    <w:rsid w:val="00F201D3"/>
    <w:rsid w:val="00F21CCE"/>
    <w:rsid w:val="00F41253"/>
    <w:rsid w:val="00F50009"/>
    <w:rsid w:val="00F52A63"/>
    <w:rsid w:val="00F73C87"/>
    <w:rsid w:val="00F808FD"/>
    <w:rsid w:val="00F86744"/>
    <w:rsid w:val="00FA3604"/>
    <w:rsid w:val="00FB3883"/>
    <w:rsid w:val="00FB7547"/>
    <w:rsid w:val="00FC2990"/>
    <w:rsid w:val="00FF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02FB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D802FB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D802FB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D802FB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D802FB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D802FB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D802FB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D802FB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D802FB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D802FB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D802F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D802FB"/>
  </w:style>
  <w:style w:type="paragraph" w:styleId="Title">
    <w:name w:val="Title"/>
    <w:basedOn w:val="Normal"/>
    <w:next w:val="Normal"/>
    <w:link w:val="TitleChar"/>
    <w:uiPriority w:val="2"/>
    <w:qFormat/>
    <w:rsid w:val="00D802FB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D802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D802FB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D802FB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D802FB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D802FB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D802FB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D802FB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D802FB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D802FB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D802FB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D802FB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D802FB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D802FB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D802FB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D802FB"/>
  </w:style>
  <w:style w:type="paragraph" w:styleId="Caption">
    <w:name w:val="caption"/>
    <w:basedOn w:val="Normal"/>
    <w:next w:val="BodyText"/>
    <w:uiPriority w:val="11"/>
    <w:rsid w:val="00D802FB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D802FB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D802FB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D802FB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D802F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D802FB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D802FB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D802FB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D802F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D802FB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D802FB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D802FB"/>
    <w:rPr>
      <w:i/>
      <w:iCs/>
    </w:rPr>
  </w:style>
  <w:style w:type="character" w:styleId="Emphasis">
    <w:name w:val="Emphasis"/>
    <w:basedOn w:val="DefaultParagraphFont"/>
    <w:uiPriority w:val="4"/>
    <w:qFormat/>
    <w:rsid w:val="00D802FB"/>
    <w:rPr>
      <w:i/>
      <w:iCs/>
    </w:rPr>
  </w:style>
  <w:style w:type="character" w:styleId="Strong">
    <w:name w:val="Strong"/>
    <w:basedOn w:val="DefaultParagraphFont"/>
    <w:uiPriority w:val="4"/>
    <w:qFormat/>
    <w:rsid w:val="00D802FB"/>
    <w:rPr>
      <w:b/>
      <w:bCs/>
    </w:rPr>
  </w:style>
  <w:style w:type="paragraph" w:styleId="ListParagraph">
    <w:name w:val="List Paragraph"/>
    <w:basedOn w:val="Normal"/>
    <w:uiPriority w:val="6"/>
    <w:qFormat/>
    <w:rsid w:val="00D802FB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D802FB"/>
  </w:style>
  <w:style w:type="paragraph" w:styleId="EndnoteText">
    <w:name w:val="endnote text"/>
    <w:basedOn w:val="Normal"/>
    <w:link w:val="EndnoteTextChar"/>
    <w:uiPriority w:val="10"/>
    <w:rsid w:val="00D802FB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D802FB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D802FB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D802FB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D802FB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7276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BE263A545634CB4A3B71E5AC4A7A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B4F96F-F295-4E58-831E-98BDFDA2C05B}"/>
      </w:docPartPr>
      <w:docPartBody>
        <w:p w:rsidR="00FF111A" w:rsidRDefault="00FF111A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D3712E3EBB8145B597F9CCCC1B613E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7E506B-EE62-4629-9540-177B518827B8}"/>
      </w:docPartPr>
      <w:docPartBody>
        <w:p w:rsidR="00FF111A" w:rsidRDefault="00FF111A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FA7"/>
    <w:rsid w:val="00062BD1"/>
    <w:rsid w:val="000662EA"/>
    <w:rsid w:val="00173762"/>
    <w:rsid w:val="001A3010"/>
    <w:rsid w:val="00390735"/>
    <w:rsid w:val="00487529"/>
    <w:rsid w:val="004C1577"/>
    <w:rsid w:val="0071499F"/>
    <w:rsid w:val="00BF4FA7"/>
    <w:rsid w:val="00E10ED4"/>
    <w:rsid w:val="00E81523"/>
    <w:rsid w:val="00FF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111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19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35</cp:revision>
  <dcterms:created xsi:type="dcterms:W3CDTF">2024-07-23T18:38:00Z</dcterms:created>
  <dcterms:modified xsi:type="dcterms:W3CDTF">2025-01-11T08:29:00Z</dcterms:modified>
</cp:coreProperties>
</file>