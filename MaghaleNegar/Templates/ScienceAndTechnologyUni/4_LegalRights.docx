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506"/>
        <w:gridCol w:w="6705"/>
      </w:tblGrid>
      <w:tr w:rsidR="004C0995" w:rsidRPr="004C0995" w14:paraId="5EE6F950" w14:textId="77777777" w:rsidTr="0030026D">
        <w:trPr>
          <w:trHeight w:val="1555"/>
          <w:jc w:val="center"/>
        </w:trPr>
        <w:tc>
          <w:tcPr>
            <w:tcW w:w="917" w:type="pct"/>
            <w:tcBorders>
              <w:top w:val="single" w:sz="4" w:space="0" w:color="auto"/>
            </w:tcBorders>
            <w:vAlign w:val="center"/>
          </w:tcPr>
          <w:p w14:paraId="72E853BD" w14:textId="77777777" w:rsidR="004C0995" w:rsidRPr="004C0995" w:rsidRDefault="004C0995" w:rsidP="00943ECC">
            <w:pPr>
              <w:contextualSpacing/>
              <w:jc w:val="center"/>
              <w:rPr>
                <w:b/>
                <w:bCs/>
                <w:sz w:val="16"/>
                <w:szCs w:val="16"/>
                <w:lang w:bidi="fa-IR"/>
              </w:rPr>
            </w:pPr>
            <w:r w:rsidRPr="004C0995">
              <w:rPr>
                <w:noProof/>
                <w:sz w:val="16"/>
                <w:szCs w:val="16"/>
                <w:lang w:bidi="fa-IR"/>
              </w:rPr>
              <w:drawing>
                <wp:inline distT="0" distB="0" distL="0" distR="0" wp14:anchorId="426CB111" wp14:editId="5ED1A97F">
                  <wp:extent cx="464820" cy="731520"/>
                  <wp:effectExtent l="0" t="0" r="0" b="0"/>
                  <wp:docPr id="46" name="Picture 46" descr="Description: http://ftp.yazd.ac.ir/FTP/Yazduni-Logo/Daneshgah-As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http://ftp.yazd.ac.ir/FTP/Yazduni-Logo/Daneshgah-As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820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E16B66" w14:textId="0054627D" w:rsidR="004C0995" w:rsidRPr="004C0995" w:rsidRDefault="004C0995" w:rsidP="00943ECC">
            <w:pPr>
              <w:contextualSpacing/>
              <w:jc w:val="center"/>
              <w:rPr>
                <w:b/>
                <w:bCs/>
                <w:sz w:val="16"/>
                <w:szCs w:val="16"/>
                <w:rtl/>
                <w:lang w:bidi="fa-IR"/>
              </w:rPr>
            </w:pPr>
            <w:r w:rsidRPr="004C0995">
              <w:rPr>
                <w:rFonts w:hint="cs"/>
                <w:b/>
                <w:bCs/>
                <w:sz w:val="16"/>
                <w:szCs w:val="16"/>
                <w:rtl/>
                <w:lang w:bidi="fa-IR"/>
              </w:rPr>
              <w:t>تحصیلات تکمیل</w:t>
            </w:r>
          </w:p>
        </w:tc>
        <w:tc>
          <w:tcPr>
            <w:tcW w:w="4083" w:type="pct"/>
            <w:tcBorders>
              <w:top w:val="single" w:sz="4" w:space="0" w:color="auto"/>
            </w:tcBorders>
            <w:vAlign w:val="center"/>
          </w:tcPr>
          <w:p w14:paraId="57F4A190" w14:textId="4053140D" w:rsidR="004C0995" w:rsidRPr="004C0995" w:rsidRDefault="004C0995" w:rsidP="00943ECC">
            <w:pPr>
              <w:contextualSpacing/>
              <w:jc w:val="center"/>
              <w:rPr>
                <w:b/>
                <w:bCs/>
                <w:sz w:val="20"/>
                <w:szCs w:val="20"/>
                <w:lang w:bidi="fa-IR"/>
              </w:rPr>
            </w:pPr>
            <w:r w:rsidRPr="004C0995">
              <w:rPr>
                <w:b/>
                <w:bCs/>
                <w:sz w:val="20"/>
                <w:szCs w:val="20"/>
                <w:rtl/>
                <w:lang w:bidi="fa-IR"/>
              </w:rPr>
              <w:t>تعهد رعایت حقوق معنوی دانشگاه یزد</w:t>
            </w:r>
          </w:p>
        </w:tc>
      </w:tr>
      <w:tr w:rsidR="004C0995" w:rsidRPr="004C0995" w14:paraId="6A8D1BB4" w14:textId="77777777" w:rsidTr="0030026D">
        <w:trPr>
          <w:trHeight w:val="274"/>
          <w:jc w:val="center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6C816460" w14:textId="1A03B6F8" w:rsidR="00F11520" w:rsidRPr="007F347B" w:rsidRDefault="004C0995" w:rsidP="00943ECC">
            <w:pPr>
              <w:contextualSpacing/>
              <w:rPr>
                <w:sz w:val="26"/>
                <w:szCs w:val="26"/>
                <w:rtl/>
                <w:lang w:bidi="fa-IR"/>
              </w:rPr>
            </w:pPr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اینجانب </w:t>
            </w:r>
            <w:sdt>
              <w:sdtPr>
                <w:rPr>
                  <w:rFonts w:hint="cs"/>
                  <w:sz w:val="26"/>
                  <w:szCs w:val="26"/>
                  <w:rtl/>
                  <w:lang w:bidi="fa-IR"/>
                </w:rPr>
                <w:tag w:val="_field_Author_Fa"/>
                <w:id w:val="1595277151"/>
                <w:placeholder>
                  <w:docPart w:val="492A6F5434D64A96B622ACF5115695BF"/>
                </w:placeholder>
                <w:text/>
              </w:sdtPr>
              <w:sdtEndPr/>
              <w:sdtContent>
                <w:r w:rsidR="007F347B" w:rsidRPr="007F347B">
                  <w:rPr>
                    <w:rFonts w:hint="cs"/>
                    <w:sz w:val="26"/>
                    <w:szCs w:val="26"/>
                    <w:rtl/>
                    <w:lang w:bidi="fa-IR"/>
                  </w:rPr>
                  <w:t>نام نگارنده</w:t>
                </w:r>
              </w:sdtContent>
            </w:sdt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 دانش‌آموخته مقطع </w:t>
            </w:r>
            <w:sdt>
              <w:sdtPr>
                <w:rPr>
                  <w:rFonts w:hint="cs"/>
                  <w:sz w:val="26"/>
                  <w:szCs w:val="26"/>
                  <w:rtl/>
                  <w:lang w:bidi="fa-IR"/>
                </w:rPr>
                <w:tag w:val="_field_AcademicDegree_Fa"/>
                <w:id w:val="-512302930"/>
                <w:placeholder>
                  <w:docPart w:val="EFE1A8E57AFD46AD92EF9A289D360F07"/>
                </w:placeholder>
                <w:text/>
              </w:sdtPr>
              <w:sdtEndPr/>
              <w:sdtContent>
                <w:r w:rsidR="007F347B" w:rsidRPr="007F347B">
                  <w:rPr>
                    <w:rFonts w:hint="cs"/>
                    <w:sz w:val="26"/>
                    <w:szCs w:val="26"/>
                    <w:rtl/>
                    <w:lang w:bidi="fa-IR"/>
                  </w:rPr>
                  <w:t>مقطع</w:t>
                </w:r>
              </w:sdtContent>
            </w:sdt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 در رشته </w:t>
            </w:r>
            <w:sdt>
              <w:sdtPr>
                <w:rPr>
                  <w:sz w:val="26"/>
                  <w:szCs w:val="26"/>
                  <w:rtl/>
                </w:rPr>
                <w:tag w:val="_field_FieldOfStudy_Fa"/>
                <w:id w:val="1751541945"/>
                <w:placeholder>
                  <w:docPart w:val="09308FD5DBBF42E6BA5D886DBFCD7BE4"/>
                </w:placeholder>
              </w:sdtPr>
              <w:sdtEndPr>
                <w:rPr>
                  <w:rFonts w:hint="cs"/>
                </w:rPr>
              </w:sdtEndPr>
              <w:sdtContent>
                <w:r w:rsidR="007F347B" w:rsidRPr="007F347B">
                  <w:rPr>
                    <w:rFonts w:hint="cs"/>
                    <w:sz w:val="26"/>
                    <w:szCs w:val="26"/>
                    <w:rtl/>
                  </w:rPr>
                  <w:t>رشته تحصیلی</w:t>
                </w:r>
              </w:sdtContent>
            </w:sdt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 گرایش </w:t>
            </w:r>
            <w:sdt>
              <w:sdtPr>
                <w:rPr>
                  <w:sz w:val="26"/>
                  <w:szCs w:val="26"/>
                  <w:rtl/>
                </w:rPr>
                <w:tag w:val="_field_AreaOfStudy_Fa"/>
                <w:id w:val="-433672718"/>
                <w:placeholder>
                  <w:docPart w:val="AA4F66A3F9CD40C8BB42C18F053E1A7A"/>
                </w:placeholder>
              </w:sdtPr>
              <w:sdtEndPr>
                <w:rPr>
                  <w:rFonts w:hint="cs"/>
                </w:rPr>
              </w:sdtEndPr>
              <w:sdtContent>
                <w:r w:rsidR="007F347B" w:rsidRPr="007F347B">
                  <w:rPr>
                    <w:rFonts w:hint="cs"/>
                    <w:sz w:val="26"/>
                    <w:szCs w:val="26"/>
                    <w:rtl/>
                  </w:rPr>
                  <w:t>گرایش</w:t>
                </w:r>
              </w:sdtContent>
            </w:sdt>
          </w:p>
          <w:p w14:paraId="73C16569" w14:textId="0FBF0B62" w:rsidR="008F749C" w:rsidRPr="007F347B" w:rsidRDefault="004C0995" w:rsidP="00C560F9">
            <w:pPr>
              <w:contextualSpacing/>
              <w:rPr>
                <w:b/>
                <w:bCs/>
                <w:sz w:val="26"/>
                <w:szCs w:val="26"/>
                <w:rtl/>
              </w:rPr>
            </w:pPr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>که در تاریخ</w:t>
            </w:r>
            <w:r w:rsidR="00C560F9"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 .................................</w:t>
            </w:r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 از </w:t>
            </w:r>
            <w:sdt>
              <w:sdtPr>
                <w:rPr>
                  <w:rFonts w:hint="cs"/>
                  <w:sz w:val="26"/>
                  <w:szCs w:val="26"/>
                  <w:rtl/>
                </w:rPr>
                <w:tag w:val="_field_Type_Fa"/>
                <w:id w:val="912582216"/>
                <w:placeholder>
                  <w:docPart w:val="46B9DB57517E4D669E65EBBA5DC3C48D"/>
                </w:placeholder>
              </w:sdtPr>
              <w:sdtEndPr/>
              <w:sdtContent>
                <w:r w:rsidR="007F347B" w:rsidRPr="007F347B">
                  <w:rPr>
                    <w:rFonts w:hint="cs"/>
                    <w:sz w:val="26"/>
                    <w:szCs w:val="26"/>
                    <w:rtl/>
                  </w:rPr>
                  <w:t>نوع سند</w:t>
                </w:r>
              </w:sdtContent>
            </w:sdt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 خود تحت عنوان: </w:t>
            </w:r>
            <w:sdt>
              <w:sdtPr>
                <w:rPr>
                  <w:sz w:val="26"/>
                  <w:szCs w:val="26"/>
                  <w:rtl/>
                </w:rPr>
                <w:tag w:val="_field_Title_Fa"/>
                <w:id w:val="-1844854484"/>
                <w:placeholder>
                  <w:docPart w:val="9F472E7A68D845079742499EDB53B790"/>
                </w:placeholder>
              </w:sdtPr>
              <w:sdtEndPr/>
              <w:sdtContent>
                <w:r w:rsidR="007F347B" w:rsidRPr="007F347B">
                  <w:rPr>
                    <w:rFonts w:hint="cs"/>
                    <w:sz w:val="26"/>
                    <w:szCs w:val="26"/>
                    <w:rtl/>
                  </w:rPr>
                  <w:t>عنوان</w:t>
                </w:r>
              </w:sdtContent>
            </w:sdt>
          </w:p>
          <w:p w14:paraId="5DF75065" w14:textId="15959B21" w:rsidR="004C0995" w:rsidRPr="004C0995" w:rsidRDefault="004C0995" w:rsidP="008F749C">
            <w:pPr>
              <w:contextualSpacing/>
              <w:rPr>
                <w:sz w:val="26"/>
                <w:szCs w:val="26"/>
                <w:rtl/>
                <w:cs/>
                <w:lang w:bidi="fa-IR"/>
              </w:rPr>
            </w:pPr>
            <w:r w:rsidRPr="004C0995">
              <w:rPr>
                <w:rFonts w:hint="cs"/>
                <w:sz w:val="26"/>
                <w:szCs w:val="26"/>
                <w:rtl/>
                <w:lang w:bidi="fa-IR"/>
              </w:rPr>
              <w:t>با کسب درجه</w:t>
            </w:r>
            <w:r w:rsidR="00C560F9">
              <w:rPr>
                <w:sz w:val="26"/>
                <w:szCs w:val="26"/>
                <w:lang w:bidi="fa-IR"/>
              </w:rPr>
              <w:t xml:space="preserve"> </w:t>
            </w:r>
            <w:sdt>
              <w:sdtPr>
                <w:rPr>
                  <w:sz w:val="26"/>
                  <w:szCs w:val="26"/>
                  <w:rtl/>
                  <w:lang w:bidi="fa-IR"/>
                </w:rPr>
                <w:id w:val="-794208963"/>
                <w:placeholder>
                  <w:docPart w:val="CB34B965A3F940D895ECBEBE124C4197"/>
                </w:placeholder>
                <w:comboBox>
                  <w:listItem w:value="Choose an item."/>
                  <w:listItem w:displayText="عالی" w:value="عالی"/>
                  <w:listItem w:displayText="خیلی خوب" w:value="خیلی خوب"/>
                  <w:listItem w:displayText="خوب" w:value="خوب"/>
                  <w:listItem w:displayText="متوسط" w:value="متوسط"/>
                  <w:listItem w:displayText="مردود" w:value="مردود"/>
                </w:comboBox>
              </w:sdtPr>
              <w:sdtEndPr/>
              <w:sdtContent>
                <w:r w:rsidR="002554C5">
                  <w:rPr>
                    <w:sz w:val="26"/>
                    <w:szCs w:val="26"/>
                    <w:rtl/>
                    <w:lang w:bidi="fa-IR"/>
                  </w:rPr>
                  <w:t>درجه را انتخاب کن</w:t>
                </w:r>
                <w:r w:rsidR="002554C5">
                  <w:rPr>
                    <w:rFonts w:hint="cs"/>
                    <w:sz w:val="26"/>
                    <w:szCs w:val="26"/>
                    <w:rtl/>
                    <w:lang w:bidi="fa-IR"/>
                  </w:rPr>
                  <w:t>ی</w:t>
                </w:r>
                <w:r w:rsidR="002554C5">
                  <w:rPr>
                    <w:rFonts w:hint="eastAsia"/>
                    <w:sz w:val="26"/>
                    <w:szCs w:val="26"/>
                    <w:rtl/>
                    <w:lang w:bidi="fa-IR"/>
                  </w:rPr>
                  <w:t>د</w:t>
                </w:r>
              </w:sdtContent>
            </w:sdt>
            <w:r w:rsidR="008F749C">
              <w:rPr>
                <w:rFonts w:hint="cs"/>
                <w:sz w:val="26"/>
                <w:szCs w:val="26"/>
                <w:rtl/>
                <w:lang w:bidi="fa-IR"/>
              </w:rPr>
              <w:t xml:space="preserve"> </w:t>
            </w:r>
            <w:r w:rsidRPr="004C0995">
              <w:rPr>
                <w:rFonts w:hint="cs"/>
                <w:sz w:val="26"/>
                <w:szCs w:val="26"/>
                <w:rtl/>
                <w:lang w:bidi="fa-IR"/>
              </w:rPr>
              <w:t>دفاع نموده‌ام</w:t>
            </w:r>
            <w:r w:rsidRPr="004C0995">
              <w:rPr>
                <w:rFonts w:hint="cs"/>
                <w:sz w:val="26"/>
                <w:szCs w:val="26"/>
                <w:rtl/>
                <w:cs/>
                <w:lang w:bidi="fa-IR"/>
              </w:rPr>
              <w:t xml:space="preserve">‎‏، شرعاً و قانوناً متعهد می‌شوم: </w:t>
            </w:r>
          </w:p>
          <w:p w14:paraId="73D426D4" w14:textId="77777777" w:rsidR="004C0995" w:rsidRPr="004C0995" w:rsidRDefault="004C0995" w:rsidP="00943ECC">
            <w:pPr>
              <w:contextualSpacing/>
              <w:rPr>
                <w:sz w:val="26"/>
                <w:szCs w:val="26"/>
                <w:rtl/>
                <w:lang w:bidi="fa-IR"/>
              </w:rPr>
            </w:pPr>
          </w:p>
          <w:p w14:paraId="2CE281B0" w14:textId="057863C3" w:rsidR="004C0995" w:rsidRPr="007F347B" w:rsidRDefault="004C0995" w:rsidP="00943ECC">
            <w:pPr>
              <w:contextualSpacing/>
              <w:rPr>
                <w:sz w:val="26"/>
                <w:szCs w:val="26"/>
                <w:rtl/>
                <w:lang w:bidi="fa-IR"/>
              </w:rPr>
            </w:pPr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1)‌ مطالب مندرج در این </w:t>
            </w:r>
            <w:sdt>
              <w:sdtPr>
                <w:rPr>
                  <w:rFonts w:hint="cs"/>
                  <w:sz w:val="26"/>
                  <w:szCs w:val="26"/>
                  <w:rtl/>
                </w:rPr>
                <w:tag w:val="_field_Type_Fa"/>
                <w:id w:val="1436474658"/>
                <w:placeholder>
                  <w:docPart w:val="2A7F1629FF3E4812A5367421C0B66E24"/>
                </w:placeholder>
              </w:sdtPr>
              <w:sdtEndPr/>
              <w:sdtContent>
                <w:r w:rsidR="007F347B" w:rsidRPr="007F347B">
                  <w:rPr>
                    <w:rFonts w:hint="cs"/>
                    <w:sz w:val="26"/>
                    <w:szCs w:val="26"/>
                    <w:rtl/>
                  </w:rPr>
                  <w:t>نوع سند</w:t>
                </w:r>
              </w:sdtContent>
            </w:sdt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 حاصل تحقیق و پژوهش اینجانب بوده و در مواردی که از دستاوردهای علمی و پژوهشی دیگران اعم از پایان‌نامه‏، کتاب، مقاله و غیره استفاده نموده‌ام،  رعایت کامل امانت را نموده و ضمن رعایت قواعد مرجع</w:t>
            </w:r>
            <w:r w:rsidRPr="007F347B">
              <w:rPr>
                <w:rFonts w:hint="eastAsia"/>
                <w:sz w:val="26"/>
                <w:szCs w:val="26"/>
                <w:rtl/>
                <w:lang w:bidi="fa-IR"/>
              </w:rPr>
              <w:t>‌</w:t>
            </w:r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دهی،  اقدام به ذکر آن‌ها در فهرست منابع نموده‌ام. </w:t>
            </w:r>
          </w:p>
          <w:p w14:paraId="0895FB5B" w14:textId="346BC5BD" w:rsidR="004C0995" w:rsidRPr="007F347B" w:rsidRDefault="004C0995" w:rsidP="00943ECC">
            <w:pPr>
              <w:contextualSpacing/>
              <w:rPr>
                <w:sz w:val="26"/>
                <w:szCs w:val="26"/>
                <w:rtl/>
                <w:lang w:bidi="fa-IR"/>
              </w:rPr>
            </w:pPr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2) تمام یا بخشی از این </w:t>
            </w:r>
            <w:sdt>
              <w:sdtPr>
                <w:rPr>
                  <w:rFonts w:hint="cs"/>
                  <w:sz w:val="26"/>
                  <w:szCs w:val="26"/>
                  <w:rtl/>
                </w:rPr>
                <w:tag w:val="_field_Type_Fa"/>
                <w:id w:val="1722095978"/>
                <w:placeholder>
                  <w:docPart w:val="E9D9C07557E147EEB0F09993D47DF650"/>
                </w:placeholder>
              </w:sdtPr>
              <w:sdtEndPr/>
              <w:sdtContent>
                <w:r w:rsidR="007F347B" w:rsidRPr="007F347B">
                  <w:rPr>
                    <w:rFonts w:hint="cs"/>
                    <w:sz w:val="26"/>
                    <w:szCs w:val="26"/>
                    <w:rtl/>
                  </w:rPr>
                  <w:t>نوع سند</w:t>
                </w:r>
              </w:sdtContent>
            </w:sdt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 قبلاً برای دریافت هیچ مدرک تحصیلی (هم‌سطح، پایین‌تر‏ یا بالاتر) در سایر دانشگاه‌ها و مؤسسات آموزش عالی ارائه نشده است. </w:t>
            </w:r>
          </w:p>
          <w:p w14:paraId="7CD8914B" w14:textId="2951DD67" w:rsidR="004C0995" w:rsidRPr="007F347B" w:rsidRDefault="004C0995" w:rsidP="00943ECC">
            <w:pPr>
              <w:contextualSpacing/>
              <w:rPr>
                <w:sz w:val="26"/>
                <w:szCs w:val="26"/>
                <w:rtl/>
                <w:lang w:bidi="fa-IR"/>
              </w:rPr>
            </w:pPr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3) مقالات مستخرج از این </w:t>
            </w:r>
            <w:sdt>
              <w:sdtPr>
                <w:rPr>
                  <w:rFonts w:hint="cs"/>
                  <w:sz w:val="26"/>
                  <w:szCs w:val="26"/>
                  <w:rtl/>
                </w:rPr>
                <w:tag w:val="_field_Type_Fa"/>
                <w:id w:val="-729614262"/>
                <w:placeholder>
                  <w:docPart w:val="BC443C963ECF4E8088B3745745D6276B"/>
                </w:placeholder>
              </w:sdtPr>
              <w:sdtEndPr/>
              <w:sdtContent>
                <w:r w:rsidR="007F347B" w:rsidRPr="007F347B">
                  <w:rPr>
                    <w:rFonts w:hint="cs"/>
                    <w:sz w:val="26"/>
                    <w:szCs w:val="26"/>
                    <w:rtl/>
                  </w:rPr>
                  <w:t>نوع سند</w:t>
                </w:r>
              </w:sdtContent>
            </w:sdt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 کاملاً حاصل کار اینجانب بوده و از هرگونه جعل داده و یا تغییر اطلاعات پرهیز نموده‌ام. همچنین با آگاهی کامل از مفاد اصول اخلاق علمی، خود را ملزم به رعایت آن و عدم انجام سرقت و جعل علمی می‌دانم.</w:t>
            </w:r>
          </w:p>
          <w:p w14:paraId="1B4AF624" w14:textId="02DE697A" w:rsidR="004C0995" w:rsidRPr="007F347B" w:rsidRDefault="004C0995" w:rsidP="00943ECC">
            <w:pPr>
              <w:contextualSpacing/>
              <w:rPr>
                <w:sz w:val="26"/>
                <w:szCs w:val="26"/>
                <w:rtl/>
                <w:lang w:bidi="fa-IR"/>
              </w:rPr>
            </w:pPr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4) از ارسال همزمان و یا تکراری مقالات مستخرج از این </w:t>
            </w:r>
            <w:sdt>
              <w:sdtPr>
                <w:rPr>
                  <w:rFonts w:hint="cs"/>
                  <w:sz w:val="26"/>
                  <w:szCs w:val="26"/>
                  <w:rtl/>
                </w:rPr>
                <w:tag w:val="_field_Type_Fa"/>
                <w:id w:val="123975052"/>
                <w:placeholder>
                  <w:docPart w:val="1B29E46EDAED4C7A8AC990EBC321A755"/>
                </w:placeholder>
              </w:sdtPr>
              <w:sdtEndPr/>
              <w:sdtContent>
                <w:r w:rsidR="007F347B" w:rsidRPr="007F347B">
                  <w:rPr>
                    <w:rFonts w:hint="cs"/>
                    <w:sz w:val="26"/>
                    <w:szCs w:val="26"/>
                    <w:rtl/>
                  </w:rPr>
                  <w:t>نوع سند</w:t>
                </w:r>
              </w:sdtContent>
            </w:sdt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 به نشریات و یا کنگره‌های گوناگون خودداری نموده و می‌نمایم. </w:t>
            </w:r>
          </w:p>
          <w:p w14:paraId="25D17B5A" w14:textId="2F6A2168" w:rsidR="004C0995" w:rsidRPr="007F347B" w:rsidRDefault="004C0995" w:rsidP="00943ECC">
            <w:pPr>
              <w:contextualSpacing/>
              <w:rPr>
                <w:sz w:val="26"/>
                <w:szCs w:val="26"/>
                <w:rtl/>
                <w:lang w:bidi="fa-IR"/>
              </w:rPr>
            </w:pPr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5)‌ کلیه حقوق مادی و معنوی حاصل از این </w:t>
            </w:r>
            <w:sdt>
              <w:sdtPr>
                <w:rPr>
                  <w:rFonts w:hint="cs"/>
                  <w:sz w:val="26"/>
                  <w:szCs w:val="26"/>
                  <w:rtl/>
                </w:rPr>
                <w:tag w:val="_field_Type_Fa"/>
                <w:id w:val="-844172312"/>
                <w:placeholder>
                  <w:docPart w:val="26FED11AEB804C868C965C271C70B964"/>
                </w:placeholder>
              </w:sdtPr>
              <w:sdtEndPr/>
              <w:sdtContent>
                <w:r w:rsidR="007F347B">
                  <w:rPr>
                    <w:rFonts w:hint="cs"/>
                    <w:sz w:val="26"/>
                    <w:szCs w:val="26"/>
                    <w:rtl/>
                  </w:rPr>
                  <w:t>نوع سند</w:t>
                </w:r>
              </w:sdtContent>
            </w:sdt>
            <w:r w:rsidRPr="007F347B">
              <w:rPr>
                <w:rFonts w:hint="cs"/>
                <w:sz w:val="26"/>
                <w:szCs w:val="26"/>
                <w:rtl/>
                <w:lang w:bidi="fa-IR"/>
              </w:rPr>
              <w:t xml:space="preserve"> متعلق به دانشگاه یزد بوده و متعهد می‌شوم هرگونه بهره‌مندی و یا نشر دستاوردهای حاصل از این تحقیق اعم از چاپ کتاب، مقاله، ثبت اختراع و غیره (در زمان دانشجویی و یا بعد از فراغت از تحصیل) با کسب اجازه از استاد/ استادان راهنما، مشاور و ذکر نام دانشگاه یزد باشد. </w:t>
            </w:r>
          </w:p>
          <w:p w14:paraId="7075EEFA" w14:textId="77777777" w:rsidR="004C0995" w:rsidRPr="004C0995" w:rsidRDefault="004C0995" w:rsidP="00943ECC">
            <w:pPr>
              <w:contextualSpacing/>
              <w:rPr>
                <w:sz w:val="26"/>
                <w:szCs w:val="26"/>
                <w:rtl/>
                <w:lang w:bidi="fa-IR"/>
              </w:rPr>
            </w:pPr>
            <w:r w:rsidRPr="004C0995">
              <w:rPr>
                <w:rFonts w:hint="cs"/>
                <w:sz w:val="26"/>
                <w:szCs w:val="26"/>
                <w:rtl/>
                <w:lang w:bidi="fa-IR"/>
              </w:rPr>
              <w:t xml:space="preserve">6) در صورت اثبات تخلف (در هر زمان) مسئولیت حقوقی آن بطور کامل برعهده اینجانب بوده و می‌پذیرم مدرک تحصیلی صادر شده توسط دانشگاه یزد از درجه اعتبار ساقط گردد و اینجانب هیچگونه ادعایی نخواهم داشت. </w:t>
            </w:r>
          </w:p>
          <w:p w14:paraId="775DF15E" w14:textId="77777777" w:rsidR="004C0995" w:rsidRPr="004C0995" w:rsidRDefault="004C0995" w:rsidP="00943ECC">
            <w:pPr>
              <w:contextualSpacing/>
              <w:rPr>
                <w:sz w:val="26"/>
                <w:szCs w:val="26"/>
                <w:rtl/>
                <w:lang w:bidi="fa-IR"/>
              </w:rPr>
            </w:pPr>
            <w:r w:rsidRPr="004C0995">
              <w:rPr>
                <w:rFonts w:hint="cs"/>
                <w:sz w:val="26"/>
                <w:szCs w:val="26"/>
                <w:rtl/>
                <w:lang w:bidi="fa-IR"/>
              </w:rPr>
              <w:t>7) برای انجام مراحل قبل و بعد از دفاع آیین‌نامه‌ها و شیوه‌نامه‌های مربوط در وب‌سایت تحصیلات تکمیلی دانشگاه را بطور دقیق مطالعه کرده‌ام و به مفاد آنها پایبند هستم.</w:t>
            </w:r>
          </w:p>
          <w:p w14:paraId="6A01896C" w14:textId="77777777" w:rsidR="004C0995" w:rsidRPr="004C0995" w:rsidRDefault="004C0995" w:rsidP="00943ECC">
            <w:pPr>
              <w:contextualSpacing/>
              <w:rPr>
                <w:sz w:val="26"/>
                <w:szCs w:val="26"/>
                <w:lang w:bidi="fa-IR"/>
              </w:rPr>
            </w:pPr>
          </w:p>
          <w:p w14:paraId="5801F230" w14:textId="77777777" w:rsidR="004C0995" w:rsidRPr="004C0995" w:rsidRDefault="004C0995" w:rsidP="00C560F9">
            <w:pPr>
              <w:bidi w:val="0"/>
              <w:ind w:left="3342"/>
              <w:contextualSpacing/>
              <w:rPr>
                <w:b/>
                <w:bCs/>
                <w:sz w:val="26"/>
                <w:szCs w:val="26"/>
                <w:rtl/>
                <w:lang w:bidi="fa-IR"/>
              </w:rPr>
            </w:pPr>
            <w:r w:rsidRPr="004C0995">
              <w:rPr>
                <w:rFonts w:hint="cs"/>
                <w:b/>
                <w:bCs/>
                <w:sz w:val="26"/>
                <w:szCs w:val="26"/>
                <w:rtl/>
                <w:lang w:bidi="fa-IR"/>
              </w:rPr>
              <w:t>نام و نام خانوادگی دانشجو:</w:t>
            </w:r>
          </w:p>
          <w:p w14:paraId="5DB5023D" w14:textId="77777777" w:rsidR="004C0995" w:rsidRPr="004C0995" w:rsidRDefault="004C0995" w:rsidP="00C560F9">
            <w:pPr>
              <w:bidi w:val="0"/>
              <w:ind w:left="3342"/>
              <w:contextualSpacing/>
              <w:rPr>
                <w:b/>
                <w:bCs/>
                <w:sz w:val="26"/>
                <w:szCs w:val="26"/>
                <w:rtl/>
                <w:lang w:bidi="fa-IR"/>
              </w:rPr>
            </w:pPr>
            <w:r w:rsidRPr="004C0995">
              <w:rPr>
                <w:rFonts w:hint="cs"/>
                <w:b/>
                <w:bCs/>
                <w:sz w:val="26"/>
                <w:szCs w:val="26"/>
                <w:rtl/>
                <w:lang w:bidi="fa-IR"/>
              </w:rPr>
              <w:t>امضا و تاریخ:</w:t>
            </w:r>
          </w:p>
          <w:p w14:paraId="0423C018" w14:textId="77777777" w:rsidR="004C0995" w:rsidRPr="004C0995" w:rsidRDefault="004C0995" w:rsidP="00943ECC">
            <w:pPr>
              <w:contextualSpacing/>
              <w:rPr>
                <w:b/>
                <w:bCs/>
                <w:sz w:val="26"/>
                <w:szCs w:val="26"/>
                <w:lang w:bidi="fa-IR"/>
              </w:rPr>
            </w:pPr>
          </w:p>
        </w:tc>
      </w:tr>
    </w:tbl>
    <w:p w14:paraId="0B874B5E" w14:textId="77777777" w:rsidR="004C0995" w:rsidRPr="00C407AD" w:rsidRDefault="004C0995" w:rsidP="00943ECC">
      <w:pPr>
        <w:contextualSpacing/>
        <w:rPr>
          <w:lang w:bidi="fa-IR"/>
        </w:rPr>
      </w:pPr>
    </w:p>
    <w:sectPr w:rsidR="004C0995" w:rsidRPr="00C407AD" w:rsidSect="0022008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2268" w:bottom="1418" w:left="1418" w:header="1021" w:footer="1021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4CD12" w14:textId="77777777" w:rsidR="006936BA" w:rsidRDefault="006936BA" w:rsidP="00D14F55">
      <w:pPr>
        <w:spacing w:before="0" w:after="0"/>
      </w:pPr>
      <w:r>
        <w:separator/>
      </w:r>
    </w:p>
  </w:endnote>
  <w:endnote w:type="continuationSeparator" w:id="0">
    <w:p w14:paraId="186AF3FD" w14:textId="77777777" w:rsidR="006936BA" w:rsidRDefault="006936BA" w:rsidP="00D14F5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559A7" w14:textId="77777777" w:rsidR="00D14F55" w:rsidRDefault="00D14F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5EC5A" w14:textId="4FA3E6D8" w:rsidR="00D14F55" w:rsidRDefault="00D14F55" w:rsidP="00D14F55">
    <w:pPr>
      <w:pStyle w:val="Footer"/>
    </w:pPr>
    <w:r w:rsidRPr="00BA76D7">
      <w:t>[null]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AC166" w14:textId="77777777" w:rsidR="00D14F55" w:rsidRDefault="00D14F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CA4DB" w14:textId="77777777" w:rsidR="006936BA" w:rsidRDefault="006936BA" w:rsidP="00D14F55">
      <w:pPr>
        <w:spacing w:before="0" w:after="0"/>
      </w:pPr>
      <w:r>
        <w:separator/>
      </w:r>
    </w:p>
  </w:footnote>
  <w:footnote w:type="continuationSeparator" w:id="0">
    <w:p w14:paraId="49F850AA" w14:textId="77777777" w:rsidR="006936BA" w:rsidRDefault="006936BA" w:rsidP="00D14F5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7AEC4" w14:textId="77777777" w:rsidR="00D14F55" w:rsidRDefault="00D14F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090BB" w14:textId="1877F0A7" w:rsidR="00D14F55" w:rsidRDefault="00D14F55" w:rsidP="00D14F55">
    <w:pPr>
      <w:pStyle w:val="Header"/>
    </w:pPr>
    <w:r w:rsidRPr="00BA76D7"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B5BF" w14:textId="77777777" w:rsidR="00D14F55" w:rsidRDefault="00D14F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AC4"/>
    <w:rsid w:val="000366E8"/>
    <w:rsid w:val="00047E3A"/>
    <w:rsid w:val="00062BAD"/>
    <w:rsid w:val="00066590"/>
    <w:rsid w:val="000A24DF"/>
    <w:rsid w:val="000B4BFA"/>
    <w:rsid w:val="000D5AED"/>
    <w:rsid w:val="00102153"/>
    <w:rsid w:val="00110259"/>
    <w:rsid w:val="00126363"/>
    <w:rsid w:val="00173762"/>
    <w:rsid w:val="00185A42"/>
    <w:rsid w:val="00186440"/>
    <w:rsid w:val="00187C0C"/>
    <w:rsid w:val="00194B79"/>
    <w:rsid w:val="001B292A"/>
    <w:rsid w:val="001B7DEF"/>
    <w:rsid w:val="00205FDD"/>
    <w:rsid w:val="00220081"/>
    <w:rsid w:val="002516AE"/>
    <w:rsid w:val="002554C5"/>
    <w:rsid w:val="00281377"/>
    <w:rsid w:val="00285049"/>
    <w:rsid w:val="002B154F"/>
    <w:rsid w:val="0030026D"/>
    <w:rsid w:val="003248B6"/>
    <w:rsid w:val="00352D06"/>
    <w:rsid w:val="00377411"/>
    <w:rsid w:val="00390735"/>
    <w:rsid w:val="003A6448"/>
    <w:rsid w:val="003F0575"/>
    <w:rsid w:val="00400DF1"/>
    <w:rsid w:val="00436B94"/>
    <w:rsid w:val="00440B1A"/>
    <w:rsid w:val="00462A21"/>
    <w:rsid w:val="00483681"/>
    <w:rsid w:val="004916A6"/>
    <w:rsid w:val="004C0995"/>
    <w:rsid w:val="004C1E32"/>
    <w:rsid w:val="004D3AC4"/>
    <w:rsid w:val="004D5E84"/>
    <w:rsid w:val="004E5F9E"/>
    <w:rsid w:val="00597E3C"/>
    <w:rsid w:val="005A4640"/>
    <w:rsid w:val="005B5F70"/>
    <w:rsid w:val="005B774F"/>
    <w:rsid w:val="005E1AC3"/>
    <w:rsid w:val="00636DAB"/>
    <w:rsid w:val="00653982"/>
    <w:rsid w:val="006814EB"/>
    <w:rsid w:val="00691CAA"/>
    <w:rsid w:val="00693014"/>
    <w:rsid w:val="006936BA"/>
    <w:rsid w:val="006A2718"/>
    <w:rsid w:val="006B6DE6"/>
    <w:rsid w:val="006C7932"/>
    <w:rsid w:val="006E4B4C"/>
    <w:rsid w:val="0070328B"/>
    <w:rsid w:val="007052EB"/>
    <w:rsid w:val="007254B4"/>
    <w:rsid w:val="00774E69"/>
    <w:rsid w:val="00783EDF"/>
    <w:rsid w:val="00795F16"/>
    <w:rsid w:val="007A2596"/>
    <w:rsid w:val="007B65B4"/>
    <w:rsid w:val="007E4D44"/>
    <w:rsid w:val="007F347B"/>
    <w:rsid w:val="007F58F3"/>
    <w:rsid w:val="00864129"/>
    <w:rsid w:val="0088321D"/>
    <w:rsid w:val="00897696"/>
    <w:rsid w:val="008B366A"/>
    <w:rsid w:val="008B6B30"/>
    <w:rsid w:val="008B6C9E"/>
    <w:rsid w:val="008C1F3C"/>
    <w:rsid w:val="008F0E8D"/>
    <w:rsid w:val="008F749C"/>
    <w:rsid w:val="00911EFD"/>
    <w:rsid w:val="00927D6D"/>
    <w:rsid w:val="00932885"/>
    <w:rsid w:val="00943ECC"/>
    <w:rsid w:val="009860D5"/>
    <w:rsid w:val="00997AB5"/>
    <w:rsid w:val="009A1D1F"/>
    <w:rsid w:val="009E5B8E"/>
    <w:rsid w:val="009F4805"/>
    <w:rsid w:val="009F72FD"/>
    <w:rsid w:val="00A12426"/>
    <w:rsid w:val="00A46819"/>
    <w:rsid w:val="00A60151"/>
    <w:rsid w:val="00A832DA"/>
    <w:rsid w:val="00A97F30"/>
    <w:rsid w:val="00AC52B6"/>
    <w:rsid w:val="00AF5DC3"/>
    <w:rsid w:val="00B06A4A"/>
    <w:rsid w:val="00B47E7E"/>
    <w:rsid w:val="00C2565F"/>
    <w:rsid w:val="00C407AD"/>
    <w:rsid w:val="00C560F9"/>
    <w:rsid w:val="00C70A0D"/>
    <w:rsid w:val="00CD2147"/>
    <w:rsid w:val="00CF015B"/>
    <w:rsid w:val="00CF0C31"/>
    <w:rsid w:val="00CF31C3"/>
    <w:rsid w:val="00CF4D46"/>
    <w:rsid w:val="00CF7A36"/>
    <w:rsid w:val="00D14F55"/>
    <w:rsid w:val="00D2305B"/>
    <w:rsid w:val="00D25110"/>
    <w:rsid w:val="00D26D23"/>
    <w:rsid w:val="00D42146"/>
    <w:rsid w:val="00D938B1"/>
    <w:rsid w:val="00D9456C"/>
    <w:rsid w:val="00DB3AA4"/>
    <w:rsid w:val="00DD2845"/>
    <w:rsid w:val="00E10ED4"/>
    <w:rsid w:val="00E24FC8"/>
    <w:rsid w:val="00E32BCC"/>
    <w:rsid w:val="00E523EA"/>
    <w:rsid w:val="00E81523"/>
    <w:rsid w:val="00F11520"/>
    <w:rsid w:val="00F73C87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A6778"/>
  <w15:chartTrackingRefBased/>
  <w15:docId w15:val="{A7BDA651-C28F-4ED0-B83C-56B186D6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5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BFA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0B4BFA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0B4BFA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0B4BFA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0B4BFA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0B4BFA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0B4BFA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0B4BFA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0B4BFA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0B4BFA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0B4BF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B4BFA"/>
  </w:style>
  <w:style w:type="paragraph" w:styleId="Title">
    <w:name w:val="Title"/>
    <w:basedOn w:val="Normal"/>
    <w:next w:val="Normal"/>
    <w:link w:val="TitleChar"/>
    <w:uiPriority w:val="2"/>
    <w:qFormat/>
    <w:rsid w:val="000B4BFA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0B4BF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0B4BFA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0B4BFA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0B4BFA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0B4BFA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0B4BFA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0B4BFA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0B4BFA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0B4BFA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0B4BFA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0B4BFA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0B4BFA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0B4BFA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0B4BFA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0B4BFA"/>
  </w:style>
  <w:style w:type="paragraph" w:styleId="Caption">
    <w:name w:val="caption"/>
    <w:basedOn w:val="Normal"/>
    <w:next w:val="BodyText"/>
    <w:uiPriority w:val="11"/>
    <w:rsid w:val="000B4BFA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0B4BFA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0B4BFA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0B4BFA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0B4BFA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0B4BFA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0B4BFA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0B4BFA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0B4BF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0B4BFA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0B4BFA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0B4BFA"/>
    <w:rPr>
      <w:i/>
      <w:iCs/>
    </w:rPr>
  </w:style>
  <w:style w:type="character" w:styleId="Emphasis">
    <w:name w:val="Emphasis"/>
    <w:basedOn w:val="DefaultParagraphFont"/>
    <w:uiPriority w:val="4"/>
    <w:qFormat/>
    <w:rsid w:val="000B4BFA"/>
    <w:rPr>
      <w:i/>
      <w:iCs/>
    </w:rPr>
  </w:style>
  <w:style w:type="character" w:styleId="Strong">
    <w:name w:val="Strong"/>
    <w:basedOn w:val="DefaultParagraphFont"/>
    <w:uiPriority w:val="4"/>
    <w:qFormat/>
    <w:rsid w:val="000B4BFA"/>
    <w:rPr>
      <w:b/>
      <w:bCs/>
    </w:rPr>
  </w:style>
  <w:style w:type="paragraph" w:styleId="ListParagraph">
    <w:name w:val="List Paragraph"/>
    <w:basedOn w:val="Normal"/>
    <w:uiPriority w:val="6"/>
    <w:qFormat/>
    <w:rsid w:val="000B4BFA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0B4BFA"/>
  </w:style>
  <w:style w:type="paragraph" w:styleId="EndnoteText">
    <w:name w:val="endnote text"/>
    <w:basedOn w:val="Normal"/>
    <w:link w:val="EndnoteTextChar"/>
    <w:uiPriority w:val="10"/>
    <w:rsid w:val="000B4BFA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0B4BFA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0B4BFA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0B4BFA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0B4BFA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7F58F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92A6F5434D64A96B622ACF511569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3BD538-5213-4E2F-B7E5-6250E2CBACE2}"/>
      </w:docPartPr>
      <w:docPartBody>
        <w:p w:rsidR="00730FEA" w:rsidRDefault="00730FEA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EFE1A8E57AFD46AD92EF9A289D360F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184D4-F2D7-42EB-97B4-B5E2EB4044EA}"/>
      </w:docPartPr>
      <w:docPartBody>
        <w:p w:rsidR="00730FEA" w:rsidRDefault="00730FEA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09308FD5DBBF42E6BA5D886DBFCD7B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645852-3F01-4C00-AA1B-D5602B809016}"/>
      </w:docPartPr>
      <w:docPartBody>
        <w:p w:rsidR="00730FEA" w:rsidRDefault="00730FEA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AA4F66A3F9CD40C8BB42C18F053E1A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49C4D-2008-4187-97CF-60D3F49910B6}"/>
      </w:docPartPr>
      <w:docPartBody>
        <w:p w:rsidR="00730FEA" w:rsidRDefault="00730FEA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46B9DB57517E4D669E65EBBA5DC3C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B36429-A5B3-4900-870B-56B220830226}"/>
      </w:docPartPr>
      <w:docPartBody>
        <w:p w:rsidR="00730FEA" w:rsidRDefault="00730FEA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9F472E7A68D845079742499EDB53B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23E0E2-E2CC-4119-99AF-00B4E9A197AE}"/>
      </w:docPartPr>
      <w:docPartBody>
        <w:p w:rsidR="00730FEA" w:rsidRDefault="00730FEA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CB34B965A3F940D895ECBEBE124C41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F78102-73DF-4D72-B006-99A1E22CD59E}"/>
      </w:docPartPr>
      <w:docPartBody>
        <w:p w:rsidR="00730FEA" w:rsidRDefault="00730FEA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A7F1629FF3E4812A5367421C0B66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691C6A-F34E-4270-85C2-3BA9FBC727E5}"/>
      </w:docPartPr>
      <w:docPartBody>
        <w:p w:rsidR="00730FEA" w:rsidRDefault="00730FEA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E9D9C07557E147EEB0F09993D47DF6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122E3-352C-4833-9CE6-5F01D2B0C978}"/>
      </w:docPartPr>
      <w:docPartBody>
        <w:p w:rsidR="00730FEA" w:rsidRDefault="00730FEA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BC443C963ECF4E8088B3745745D627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7DE0D9-4A88-47AD-957C-898CC68ACA10}"/>
      </w:docPartPr>
      <w:docPartBody>
        <w:p w:rsidR="00730FEA" w:rsidRDefault="00730FEA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B29E46EDAED4C7A8AC990EBC321A7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95C9B0-C4DB-4A1D-995E-5E7C102E638C}"/>
      </w:docPartPr>
      <w:docPartBody>
        <w:p w:rsidR="00730FEA" w:rsidRDefault="00730FEA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6FED11AEB804C868C965C271C70B9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C4B1B3-6138-4D96-95B9-A82DC6029057}"/>
      </w:docPartPr>
      <w:docPartBody>
        <w:p w:rsidR="00730FEA" w:rsidRDefault="00730FEA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39"/>
    <w:rsid w:val="00047E3A"/>
    <w:rsid w:val="000B4839"/>
    <w:rsid w:val="00173762"/>
    <w:rsid w:val="00285049"/>
    <w:rsid w:val="00390735"/>
    <w:rsid w:val="00400DF1"/>
    <w:rsid w:val="00495691"/>
    <w:rsid w:val="004D4766"/>
    <w:rsid w:val="005576F1"/>
    <w:rsid w:val="00730FEA"/>
    <w:rsid w:val="00903B58"/>
    <w:rsid w:val="009726E0"/>
    <w:rsid w:val="009C3847"/>
    <w:rsid w:val="00BB4BAC"/>
    <w:rsid w:val="00CF7A36"/>
    <w:rsid w:val="00D525CA"/>
    <w:rsid w:val="00E10ED4"/>
    <w:rsid w:val="00E8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30FE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20</TotalTime>
  <Pages>1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19</cp:revision>
  <dcterms:created xsi:type="dcterms:W3CDTF">2024-07-23T17:42:00Z</dcterms:created>
  <dcterms:modified xsi:type="dcterms:W3CDTF">2025-01-11T08:29:00Z</dcterms:modified>
</cp:coreProperties>
</file>