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BD3F" w14:textId="77777777" w:rsidR="00F83E4F" w:rsidRDefault="00F83E4F" w:rsidP="00F83E4F">
      <w:pPr>
        <w:jc w:val="center"/>
        <w:rPr>
          <w:rtl/>
        </w:rPr>
      </w:pPr>
    </w:p>
    <w:p w14:paraId="06431485" w14:textId="77777777" w:rsidR="00F83E4F" w:rsidRPr="00802EEC" w:rsidRDefault="00F83E4F" w:rsidP="00F83E4F">
      <w:pPr>
        <w:jc w:val="center"/>
        <w:rPr>
          <w:rtl/>
        </w:rPr>
      </w:pPr>
      <w:bookmarkStart w:id="0" w:name="_Hlk174176092"/>
    </w:p>
    <w:sdt>
      <w:sdtPr>
        <w:rPr>
          <w:rtl/>
        </w:rPr>
        <w:tag w:val="_field_Chapter2_Title"/>
        <w:id w:val="1844353790"/>
        <w:placeholder>
          <w:docPart w:val="0EE9A0CCF7F34386BB3DE08E17F04263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53550136" w14:textId="1758B144" w:rsidR="00F83E4F" w:rsidRPr="00D71BF3" w:rsidRDefault="00F83E4F" w:rsidP="00F83E4F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دوم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>مرور</w:t>
          </w:r>
          <w:r w:rsidRPr="00F83E4F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 xml:space="preserve"> بر منابع و مطالعات انجام شده</w:t>
          </w:r>
        </w:p>
      </w:sdtContent>
    </w:sdt>
    <w:p w14:paraId="7F1C6109" w14:textId="77777777" w:rsidR="00F83E4F" w:rsidRDefault="00F83E4F" w:rsidP="00F83E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2_Title"/>
        <w:id w:val="983811841"/>
        <w:placeholder>
          <w:docPart w:val="58A3D6317A2345F194BD7CCCBEACF862"/>
        </w:placeholder>
      </w:sdtPr>
      <w:sdtContent>
        <w:p w14:paraId="7EC39019" w14:textId="0A0249AC" w:rsidR="00F83E4F" w:rsidRPr="00470A1A" w:rsidRDefault="00F83E4F" w:rsidP="00F83E4F">
          <w:pPr>
            <w:pStyle w:val="Heading1"/>
            <w:rPr>
              <w:color w:val="FFFFFF" w:themeColor="background1"/>
              <w:rtl/>
            </w:rPr>
          </w:pPr>
          <w:r w:rsidRPr="00470A1A">
            <w:rPr>
              <w:rFonts w:hint="cs"/>
              <w:color w:val="FFFFFF" w:themeColor="background1"/>
              <w:rtl/>
            </w:rPr>
            <w:t xml:space="preserve">فصل دوم: </w:t>
          </w:r>
          <w:r w:rsidRPr="00470A1A">
            <w:rPr>
              <w:color w:val="FFFFFF" w:themeColor="background1"/>
              <w:rtl/>
            </w:rPr>
            <w:t>مرور</w:t>
          </w:r>
          <w:r w:rsidRPr="00470A1A">
            <w:rPr>
              <w:rFonts w:hint="cs"/>
              <w:color w:val="FFFFFF" w:themeColor="background1"/>
              <w:rtl/>
            </w:rPr>
            <w:t>ی</w:t>
          </w:r>
          <w:r w:rsidRPr="00470A1A">
            <w:rPr>
              <w:color w:val="FFFFFF" w:themeColor="background1"/>
              <w:rtl/>
            </w:rPr>
            <w:t xml:space="preserve"> بر منابع و مطالعات انجام شده</w:t>
          </w:r>
        </w:p>
      </w:sdtContent>
    </w:sdt>
    <w:p w14:paraId="2F7C1CC6" w14:textId="77777777" w:rsidR="00F83E4F" w:rsidRPr="00802EEC" w:rsidRDefault="00F83E4F" w:rsidP="00F83E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09885A6E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AE5481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AE5481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Pr="00802EEC">
        <w:rPr>
          <w:rFonts w:hint="cs"/>
          <w:rtl/>
        </w:rPr>
        <w:softHyphen/>
        <w:t>های بعدی است.</w:t>
      </w:r>
    </w:p>
    <w:p w14:paraId="6E267F61" w14:textId="4EAE614A" w:rsidR="00127BB8" w:rsidRPr="00802EEC" w:rsidRDefault="00C31352" w:rsidP="00C31352">
      <w:pPr>
        <w:pStyle w:val="Heading2"/>
        <w:rPr>
          <w:rtl/>
        </w:rPr>
      </w:pPr>
      <w:r>
        <w:rPr>
          <w:rFonts w:hint="cs"/>
          <w:rtl/>
          <w:lang w:bidi="fa-IR"/>
        </w:rPr>
        <w:t>مروری بر ادبیات موضوع</w:t>
      </w:r>
    </w:p>
    <w:p w14:paraId="34ECA548" w14:textId="5AE33426" w:rsidR="00BC32A0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ارائه‌ي تمام نتايج به دست آمده توسط ديگر محققان در چند سال اخير در دنيا، همراه با ذكر مراجع است (حدود 20 صفحه).</w:t>
      </w:r>
    </w:p>
    <w:p w14:paraId="1998D51D" w14:textId="0FC03941" w:rsidR="00C31352" w:rsidRDefault="00C31352" w:rsidP="00C31352">
      <w:pPr>
        <w:pStyle w:val="Heading2"/>
        <w:rPr>
          <w:rtl/>
        </w:rPr>
      </w:pPr>
      <w:r>
        <w:rPr>
          <w:rFonts w:hint="cs"/>
          <w:rtl/>
        </w:rPr>
        <w:t>نتیجه‌گیری</w:t>
      </w:r>
    </w:p>
    <w:p w14:paraId="63192074" w14:textId="166CA9B4" w:rsidR="00C31352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در نتيجه‌گيري آخر فصل، با توجه به بررسي انجام‌شده بر روي مراجع تحقيق، افق‌هاي تازه‌اي كه پيش‌روست يا خلأهاي تحقيقاتي بيان مي‌شود.</w:t>
      </w:r>
    </w:p>
    <w:p w14:paraId="63C0ADEA" w14:textId="77777777" w:rsidR="00127BB8" w:rsidRPr="00127BB8" w:rsidRDefault="00127BB8" w:rsidP="00E470BC">
      <w:pPr>
        <w:pStyle w:val="BodyText"/>
      </w:pPr>
    </w:p>
    <w:sectPr w:rsidR="00127BB8" w:rsidRPr="00127BB8" w:rsidSect="008B0E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339D" w14:textId="77777777" w:rsidR="009C71E8" w:rsidRPr="00802EEC" w:rsidRDefault="009C71E8" w:rsidP="000D0454">
      <w:pPr>
        <w:spacing w:before="0" w:after="0"/>
      </w:pPr>
      <w:r w:rsidRPr="00802EEC">
        <w:separator/>
      </w:r>
    </w:p>
  </w:endnote>
  <w:endnote w:type="continuationSeparator" w:id="0">
    <w:p w14:paraId="56BCC947" w14:textId="77777777" w:rsidR="009C71E8" w:rsidRPr="00802EEC" w:rsidRDefault="009C71E8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8308" w14:textId="77777777" w:rsidR="00470A1A" w:rsidRDefault="00470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FC79CF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7B13" w14:textId="77777777" w:rsidR="009C71E8" w:rsidRPr="00802EEC" w:rsidRDefault="009C71E8" w:rsidP="000D0454">
      <w:pPr>
        <w:spacing w:before="0" w:after="0"/>
      </w:pPr>
      <w:r w:rsidRPr="00802EEC">
        <w:separator/>
      </w:r>
    </w:p>
  </w:footnote>
  <w:footnote w:type="continuationSeparator" w:id="0">
    <w:p w14:paraId="15929C64" w14:textId="77777777" w:rsidR="009C71E8" w:rsidRPr="00802EEC" w:rsidRDefault="009C71E8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203B" w14:textId="77777777" w:rsidR="00470A1A" w:rsidRDefault="00470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14F1DDE8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AE5481">
      <w:rPr>
        <w:noProof/>
        <w:rtl/>
      </w:rPr>
      <w:t>فصل دوم: مرور</w:t>
    </w:r>
    <w:r w:rsidR="00AE5481">
      <w:rPr>
        <w:rFonts w:hint="cs"/>
        <w:noProof/>
        <w:rtl/>
      </w:rPr>
      <w:t>ی</w:t>
    </w:r>
    <w:r w:rsidR="00AE5481">
      <w:rPr>
        <w:noProof/>
        <w:rtl/>
      </w:rPr>
      <w:t xml:space="preserve"> بر منابع و مطالعات انجام شده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869F7"/>
    <w:rsid w:val="002B154F"/>
    <w:rsid w:val="002D671B"/>
    <w:rsid w:val="002E3919"/>
    <w:rsid w:val="002E6162"/>
    <w:rsid w:val="002E679F"/>
    <w:rsid w:val="002F2497"/>
    <w:rsid w:val="002F2C64"/>
    <w:rsid w:val="003248B6"/>
    <w:rsid w:val="00344E46"/>
    <w:rsid w:val="00352D06"/>
    <w:rsid w:val="00366346"/>
    <w:rsid w:val="00377411"/>
    <w:rsid w:val="00390735"/>
    <w:rsid w:val="003A4BA5"/>
    <w:rsid w:val="003A6448"/>
    <w:rsid w:val="003E638E"/>
    <w:rsid w:val="00431CC8"/>
    <w:rsid w:val="00436B94"/>
    <w:rsid w:val="004534A1"/>
    <w:rsid w:val="00455E43"/>
    <w:rsid w:val="00456DE8"/>
    <w:rsid w:val="00462000"/>
    <w:rsid w:val="00462A21"/>
    <w:rsid w:val="00470A1A"/>
    <w:rsid w:val="00483681"/>
    <w:rsid w:val="00487529"/>
    <w:rsid w:val="004916A6"/>
    <w:rsid w:val="00495B52"/>
    <w:rsid w:val="004C1577"/>
    <w:rsid w:val="004C1E32"/>
    <w:rsid w:val="004C39CD"/>
    <w:rsid w:val="004D5E84"/>
    <w:rsid w:val="004E5F9E"/>
    <w:rsid w:val="005010AF"/>
    <w:rsid w:val="00597E3C"/>
    <w:rsid w:val="005A4640"/>
    <w:rsid w:val="005B5F70"/>
    <w:rsid w:val="005F1F5C"/>
    <w:rsid w:val="00602631"/>
    <w:rsid w:val="006124A3"/>
    <w:rsid w:val="00624EB0"/>
    <w:rsid w:val="006336AF"/>
    <w:rsid w:val="00636DAB"/>
    <w:rsid w:val="00643D18"/>
    <w:rsid w:val="00653982"/>
    <w:rsid w:val="006814EB"/>
    <w:rsid w:val="00682822"/>
    <w:rsid w:val="00691571"/>
    <w:rsid w:val="00691CAA"/>
    <w:rsid w:val="00693014"/>
    <w:rsid w:val="006A2718"/>
    <w:rsid w:val="006B4836"/>
    <w:rsid w:val="006B6DE6"/>
    <w:rsid w:val="006C7932"/>
    <w:rsid w:val="006C79CE"/>
    <w:rsid w:val="006E2975"/>
    <w:rsid w:val="006E4B4C"/>
    <w:rsid w:val="006F5A46"/>
    <w:rsid w:val="00703E63"/>
    <w:rsid w:val="007052EB"/>
    <w:rsid w:val="007130C8"/>
    <w:rsid w:val="00715C64"/>
    <w:rsid w:val="007254B4"/>
    <w:rsid w:val="007321BF"/>
    <w:rsid w:val="007555E3"/>
    <w:rsid w:val="00761C61"/>
    <w:rsid w:val="00783EDF"/>
    <w:rsid w:val="0078513B"/>
    <w:rsid w:val="00795F16"/>
    <w:rsid w:val="007A2596"/>
    <w:rsid w:val="007A7776"/>
    <w:rsid w:val="007B65B4"/>
    <w:rsid w:val="007E4D44"/>
    <w:rsid w:val="00802EEC"/>
    <w:rsid w:val="00834297"/>
    <w:rsid w:val="008463C5"/>
    <w:rsid w:val="008564A4"/>
    <w:rsid w:val="00856DD9"/>
    <w:rsid w:val="00864129"/>
    <w:rsid w:val="0088321D"/>
    <w:rsid w:val="00891ECB"/>
    <w:rsid w:val="00897696"/>
    <w:rsid w:val="008A03D8"/>
    <w:rsid w:val="008B0E75"/>
    <w:rsid w:val="008B366A"/>
    <w:rsid w:val="008B6B30"/>
    <w:rsid w:val="008B6C9E"/>
    <w:rsid w:val="008C1F3C"/>
    <w:rsid w:val="008E1592"/>
    <w:rsid w:val="008F7908"/>
    <w:rsid w:val="00927D6D"/>
    <w:rsid w:val="00932885"/>
    <w:rsid w:val="009860D5"/>
    <w:rsid w:val="009A1D1F"/>
    <w:rsid w:val="009A672F"/>
    <w:rsid w:val="009C71E8"/>
    <w:rsid w:val="009D7E48"/>
    <w:rsid w:val="009E5B8E"/>
    <w:rsid w:val="009F72FD"/>
    <w:rsid w:val="00A0163A"/>
    <w:rsid w:val="00A12426"/>
    <w:rsid w:val="00A2728B"/>
    <w:rsid w:val="00A46819"/>
    <w:rsid w:val="00A60151"/>
    <w:rsid w:val="00A67019"/>
    <w:rsid w:val="00A806DC"/>
    <w:rsid w:val="00A832DA"/>
    <w:rsid w:val="00A97F30"/>
    <w:rsid w:val="00AB2FE3"/>
    <w:rsid w:val="00AC52B6"/>
    <w:rsid w:val="00AE5481"/>
    <w:rsid w:val="00AF2AF4"/>
    <w:rsid w:val="00AF5DC3"/>
    <w:rsid w:val="00B06567"/>
    <w:rsid w:val="00B06A4A"/>
    <w:rsid w:val="00B32641"/>
    <w:rsid w:val="00B3579F"/>
    <w:rsid w:val="00B37607"/>
    <w:rsid w:val="00B47E7E"/>
    <w:rsid w:val="00BA7368"/>
    <w:rsid w:val="00BC32A0"/>
    <w:rsid w:val="00C20E0E"/>
    <w:rsid w:val="00C2565F"/>
    <w:rsid w:val="00C31352"/>
    <w:rsid w:val="00C34152"/>
    <w:rsid w:val="00C407AD"/>
    <w:rsid w:val="00C41A8F"/>
    <w:rsid w:val="00C504BE"/>
    <w:rsid w:val="00C70A0D"/>
    <w:rsid w:val="00CB4BD3"/>
    <w:rsid w:val="00CD2147"/>
    <w:rsid w:val="00CF015B"/>
    <w:rsid w:val="00CF0C31"/>
    <w:rsid w:val="00CF2039"/>
    <w:rsid w:val="00CF31C3"/>
    <w:rsid w:val="00CF4D46"/>
    <w:rsid w:val="00D16D96"/>
    <w:rsid w:val="00D2305B"/>
    <w:rsid w:val="00D25110"/>
    <w:rsid w:val="00D26D23"/>
    <w:rsid w:val="00D371CB"/>
    <w:rsid w:val="00D42146"/>
    <w:rsid w:val="00D45B32"/>
    <w:rsid w:val="00D83CEC"/>
    <w:rsid w:val="00D938B1"/>
    <w:rsid w:val="00D9456C"/>
    <w:rsid w:val="00D948A9"/>
    <w:rsid w:val="00DB3AA4"/>
    <w:rsid w:val="00DD2845"/>
    <w:rsid w:val="00DE1EC5"/>
    <w:rsid w:val="00E10ED4"/>
    <w:rsid w:val="00E24C83"/>
    <w:rsid w:val="00E24FC8"/>
    <w:rsid w:val="00E32BCC"/>
    <w:rsid w:val="00E470BC"/>
    <w:rsid w:val="00E523EA"/>
    <w:rsid w:val="00E81523"/>
    <w:rsid w:val="00EC211D"/>
    <w:rsid w:val="00EE49EA"/>
    <w:rsid w:val="00F41253"/>
    <w:rsid w:val="00F47A9B"/>
    <w:rsid w:val="00F50009"/>
    <w:rsid w:val="00F53B22"/>
    <w:rsid w:val="00F63A7E"/>
    <w:rsid w:val="00F73C87"/>
    <w:rsid w:val="00F808FD"/>
    <w:rsid w:val="00F83E4F"/>
    <w:rsid w:val="00F86744"/>
    <w:rsid w:val="00FA3604"/>
    <w:rsid w:val="00FB6097"/>
    <w:rsid w:val="00FB7547"/>
    <w:rsid w:val="00FC2990"/>
    <w:rsid w:val="00FC79CF"/>
    <w:rsid w:val="00FD2557"/>
    <w:rsid w:val="00FE086A"/>
    <w:rsid w:val="00FF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481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AE548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AE5481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AE5481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AE5481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AE5481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AE5481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AE5481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AE5481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AE5481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AE548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E5481"/>
  </w:style>
  <w:style w:type="paragraph" w:styleId="Title">
    <w:name w:val="Title"/>
    <w:basedOn w:val="Normal"/>
    <w:next w:val="Normal"/>
    <w:link w:val="TitleChar"/>
    <w:uiPriority w:val="2"/>
    <w:qFormat/>
    <w:rsid w:val="00AE5481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AE548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AE548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AE5481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AE5481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E5481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AE5481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AE5481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AE5481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AE5481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AE5481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AE5481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AE5481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AE548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AE5481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AE5481"/>
  </w:style>
  <w:style w:type="paragraph" w:styleId="Caption">
    <w:name w:val="caption"/>
    <w:basedOn w:val="Normal"/>
    <w:next w:val="BodyText"/>
    <w:uiPriority w:val="11"/>
    <w:rsid w:val="00AE5481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AE548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AE548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AE5481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AE548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AE5481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AE548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AE5481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AE548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AE548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AE548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AE5481"/>
    <w:rPr>
      <w:i/>
      <w:iCs/>
    </w:rPr>
  </w:style>
  <w:style w:type="character" w:styleId="Emphasis">
    <w:name w:val="Emphasis"/>
    <w:basedOn w:val="DefaultParagraphFont"/>
    <w:uiPriority w:val="4"/>
    <w:qFormat/>
    <w:rsid w:val="00AE5481"/>
    <w:rPr>
      <w:i/>
      <w:iCs/>
    </w:rPr>
  </w:style>
  <w:style w:type="character" w:styleId="Strong">
    <w:name w:val="Strong"/>
    <w:basedOn w:val="DefaultParagraphFont"/>
    <w:uiPriority w:val="4"/>
    <w:qFormat/>
    <w:rsid w:val="00AE5481"/>
    <w:rPr>
      <w:b/>
      <w:bCs/>
    </w:rPr>
  </w:style>
  <w:style w:type="paragraph" w:styleId="ListParagraph">
    <w:name w:val="List Paragraph"/>
    <w:basedOn w:val="Normal"/>
    <w:uiPriority w:val="6"/>
    <w:qFormat/>
    <w:rsid w:val="00AE548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AE5481"/>
  </w:style>
  <w:style w:type="paragraph" w:styleId="EndnoteText">
    <w:name w:val="endnote text"/>
    <w:basedOn w:val="Normal"/>
    <w:link w:val="EndnoteTextChar"/>
    <w:uiPriority w:val="10"/>
    <w:rsid w:val="00AE548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AE5481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AE548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AE5481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AE5481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6E29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E9A0CCF7F34386BB3DE08E17F04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560D5-7A96-4307-A64E-69DEE0DE3A60}"/>
      </w:docPartPr>
      <w:docPartBody>
        <w:p w:rsidR="003C2269" w:rsidRDefault="003C2269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8A3D6317A2345F194BD7CCCBEACF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10A8A-D218-4BF1-8B14-C839AB6F9ED8}"/>
      </w:docPartPr>
      <w:docPartBody>
        <w:p w:rsidR="003C2269" w:rsidRDefault="003C2269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F8"/>
    <w:rsid w:val="000632F8"/>
    <w:rsid w:val="00173762"/>
    <w:rsid w:val="002221F6"/>
    <w:rsid w:val="00390735"/>
    <w:rsid w:val="003C2269"/>
    <w:rsid w:val="00487529"/>
    <w:rsid w:val="004C1577"/>
    <w:rsid w:val="005A0772"/>
    <w:rsid w:val="00703E63"/>
    <w:rsid w:val="00963311"/>
    <w:rsid w:val="009D70E9"/>
    <w:rsid w:val="00E10ED4"/>
    <w:rsid w:val="00E81523"/>
    <w:rsid w:val="00ED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226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57CA-6EC4-4BC9-8222-C0B2FF41E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26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39</cp:revision>
  <dcterms:created xsi:type="dcterms:W3CDTF">2024-07-23T18:38:00Z</dcterms:created>
  <dcterms:modified xsi:type="dcterms:W3CDTF">2025-01-24T20:59:00Z</dcterms:modified>
</cp:coreProperties>
</file>